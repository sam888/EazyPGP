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B4B42" w14:textId="4B04E3D2" w:rsidR="000268EC" w:rsidRDefault="00010684" w:rsidP="002B2F33">
      <w:pPr>
        <w:pStyle w:val="Title"/>
      </w:pPr>
      <w:bookmarkStart w:id="0" w:name="_GoBack"/>
      <w:bookmarkEnd w:id="0"/>
      <w:r w:rsidRPr="00D80D39">
        <w:rPr>
          <w:b/>
          <w:color w:val="0070C0"/>
          <w:sz w:val="52"/>
          <w:szCs w:val="52"/>
        </w:rPr>
        <w:t>EazyPGP</w:t>
      </w:r>
      <w:r w:rsidR="00B92CD0" w:rsidRPr="00D80D39">
        <w:rPr>
          <w:b/>
          <w:color w:val="0070C0"/>
        </w:rPr>
        <w:tab/>
      </w:r>
      <w:r w:rsidR="006201E9" w:rsidRPr="00D80D39">
        <w:rPr>
          <w:b/>
          <w:color w:val="0070C0"/>
        </w:rPr>
        <w:softHyphen/>
      </w:r>
      <w:r w:rsidR="006201E9" w:rsidRPr="00D80D39">
        <w:rPr>
          <w:b/>
          <w:color w:val="0070C0"/>
        </w:rPr>
        <w:softHyphen/>
      </w:r>
      <w:r w:rsidR="00B92CD0">
        <w:tab/>
      </w:r>
      <w:r w:rsidR="00B92CD0">
        <w:tab/>
      </w:r>
      <w:r w:rsidR="00B92CD0">
        <w:tab/>
      </w:r>
      <w:r w:rsidR="00B92CD0">
        <w:tab/>
      </w:r>
      <w:r w:rsidR="00B92CD0">
        <w:tab/>
      </w:r>
      <w:r w:rsidR="002B2F33">
        <w:tab/>
        <w:t xml:space="preserve">     </w:t>
      </w:r>
      <w:r w:rsidR="002B2F33" w:rsidRPr="002B2F33">
        <w:rPr>
          <w:sz w:val="20"/>
          <w:szCs w:val="20"/>
        </w:rPr>
        <w:t xml:space="preserve">Created: </w:t>
      </w:r>
      <w:r w:rsidR="00B92CD0" w:rsidRPr="002B2F33">
        <w:rPr>
          <w:sz w:val="20"/>
          <w:szCs w:val="20"/>
        </w:rPr>
        <w:t>31 O</w:t>
      </w:r>
      <w:r w:rsidR="00FC5A6C" w:rsidRPr="002B2F33">
        <w:rPr>
          <w:sz w:val="20"/>
          <w:szCs w:val="20"/>
        </w:rPr>
        <w:t>c</w:t>
      </w:r>
      <w:r w:rsidR="00B92CD0" w:rsidRPr="002B2F33">
        <w:rPr>
          <w:sz w:val="20"/>
          <w:szCs w:val="20"/>
        </w:rPr>
        <w:t>tob</w:t>
      </w:r>
      <w:r w:rsidR="00395BD4" w:rsidRPr="002B2F33">
        <w:rPr>
          <w:sz w:val="20"/>
          <w:szCs w:val="20"/>
        </w:rPr>
        <w:t>e</w:t>
      </w:r>
      <w:r w:rsidR="00B92CD0" w:rsidRPr="002B2F33">
        <w:rPr>
          <w:sz w:val="20"/>
          <w:szCs w:val="20"/>
        </w:rPr>
        <w:t>r 2023</w:t>
      </w:r>
    </w:p>
    <w:p w14:paraId="0F72FDB8" w14:textId="12A1E436" w:rsidR="00DC280D" w:rsidRPr="00DC280D" w:rsidRDefault="004541CA" w:rsidP="009955D9">
      <w:pPr>
        <w:pStyle w:val="Author"/>
        <w:spacing w:after="300"/>
      </w:pPr>
      <w:sdt>
        <w:sdtPr>
          <w:id w:val="-1086150644"/>
          <w:placeholder>
            <w:docPart w:val="BC44EDA6C6BCEA4EB0211237B0C0648C"/>
          </w:placeholder>
          <w:temporary/>
          <w:showingPlcHdr/>
          <w15:appearance w15:val="hidden"/>
        </w:sdtPr>
        <w:sdtEndPr/>
        <w:sdtContent>
          <w:r w:rsidR="000376A0">
            <w:rPr>
              <w:noProof/>
            </w:rPr>
            <w:t>Author</w:t>
          </w:r>
        </w:sdtContent>
      </w:sdt>
      <w:r w:rsidR="00010684">
        <w:t>: Samu</w:t>
      </w:r>
      <w:r w:rsidR="00DC280D">
        <w:t>e</w:t>
      </w:r>
      <w:r w:rsidR="00010684">
        <w:t>l Huang</w:t>
      </w:r>
      <w:r w:rsidR="002B2F33">
        <w:tab/>
      </w:r>
      <w:r w:rsidR="002B2F33">
        <w:tab/>
      </w:r>
      <w:r w:rsidR="002B2F33">
        <w:tab/>
      </w:r>
      <w:r w:rsidR="002B2F33">
        <w:tab/>
      </w:r>
      <w:r w:rsidR="002B2F33">
        <w:tab/>
      </w:r>
      <w:r w:rsidR="002B2F33">
        <w:tab/>
        <w:t xml:space="preserve">            </w:t>
      </w:r>
      <w:r w:rsidR="002B2F33" w:rsidRPr="002B2F33">
        <w:rPr>
          <w:rFonts w:asciiTheme="majorHAnsi" w:eastAsiaTheme="majorEastAsia" w:hAnsiTheme="majorHAnsi" w:cstheme="majorBidi"/>
          <w:kern w:val="28"/>
          <w:sz w:val="20"/>
          <w:szCs w:val="20"/>
        </w:rPr>
        <w:t>Last updated: 1 Nov 2023</w:t>
      </w:r>
    </w:p>
    <w:p w14:paraId="3BFF50A9" w14:textId="3997F453" w:rsidR="00696555" w:rsidRDefault="00D44F4F" w:rsidP="004A11F1">
      <w:pPr>
        <w:pStyle w:val="ListBullet"/>
        <w:spacing w:after="200"/>
        <w:ind w:left="749" w:hanging="261"/>
      </w:pPr>
      <w:r w:rsidRPr="00DC280D">
        <w:fldChar w:fldCharType="begin"/>
      </w:r>
      <w:r w:rsidRPr="00DC280D">
        <w:instrText xml:space="preserve"> INCLUDEPICTURE "https://external-content.duckduckgo.com/iu/?u=http%3A%2F%2Fwww.pacificviews.org%2Fweblog%2Farchives%2FPictures%2FNSA_octopus.jpg&amp;f=1&amp;nofb=1&amp;ipt=9dc30f1cafaf8d3b98ca36397d9bfff2264e315cc0fdfce29088a205e08753e1&amp;ipo=images" \* MERGEFORMATINET </w:instrText>
      </w:r>
      <w:r w:rsidRPr="00DC280D">
        <w:fldChar w:fldCharType="separate"/>
      </w:r>
      <w:r w:rsidRPr="00DC280D">
        <w:rPr>
          <w:noProof/>
        </w:rPr>
        <w:drawing>
          <wp:inline distT="0" distB="0" distL="0" distR="0" wp14:anchorId="3F8945D6" wp14:editId="1048F265">
            <wp:extent cx="3766752" cy="2181980"/>
            <wp:effectExtent l="0" t="0" r="5715" b="2540"/>
            <wp:docPr id="5" name="Picture 5" descr="Pacific Views: Somebody's watching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ific Views: Somebody's watching y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620" cy="2192910"/>
                    </a:xfrm>
                    <a:prstGeom prst="rect">
                      <a:avLst/>
                    </a:prstGeom>
                    <a:noFill/>
                    <a:ln>
                      <a:noFill/>
                    </a:ln>
                  </pic:spPr>
                </pic:pic>
              </a:graphicData>
            </a:graphic>
          </wp:inline>
        </w:drawing>
      </w:r>
      <w:r w:rsidRPr="00DC280D">
        <w:fldChar w:fldCharType="end"/>
      </w:r>
    </w:p>
    <w:p w14:paraId="4CC6361D" w14:textId="6ED388C4"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1" w:name="_Toc149680846"/>
      <w:r w:rsidRPr="00847234">
        <w:rPr>
          <w:rFonts w:ascii="Arial" w:hAnsi="Arial" w:cs="Arial"/>
          <w:color w:val="111111"/>
          <w:kern w:val="36"/>
          <w:sz w:val="16"/>
          <w:szCs w:val="16"/>
        </w:rPr>
        <w:t>NSA surveillance Octopus from Snowdon leaks</w:t>
      </w:r>
      <w:bookmarkEnd w:id="1"/>
    </w:p>
    <w:p w14:paraId="28F86BF2" w14:textId="77777777" w:rsidR="00E70869" w:rsidRPr="00696555" w:rsidRDefault="00E70869" w:rsidP="004A11F1">
      <w:pPr>
        <w:shd w:val="clear" w:color="auto" w:fill="FFFFFF"/>
        <w:spacing w:after="200"/>
        <w:outlineLvl w:val="0"/>
        <w:rPr>
          <w:rFonts w:ascii="Arial" w:hAnsi="Arial" w:cs="Arial"/>
          <w:color w:val="111111"/>
          <w:kern w:val="36"/>
          <w:sz w:val="18"/>
          <w:szCs w:val="18"/>
        </w:rPr>
      </w:pPr>
    </w:p>
    <w:p w14:paraId="6B16E4C1" w14:textId="29C890C5" w:rsidR="00DC280D" w:rsidRDefault="006E0586" w:rsidP="004A11F1">
      <w:pPr>
        <w:pStyle w:val="ListBullet"/>
        <w:spacing w:after="200"/>
        <w:ind w:left="749" w:hanging="261"/>
      </w:pPr>
      <w:r w:rsidRPr="006E0586">
        <w:rPr>
          <w:noProof/>
        </w:rPr>
        <w:drawing>
          <wp:inline distT="0" distB="0" distL="0" distR="0" wp14:anchorId="0E668C32" wp14:editId="58C410E0">
            <wp:extent cx="3749040" cy="249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846" cy="2509897"/>
                    </a:xfrm>
                    <a:prstGeom prst="rect">
                      <a:avLst/>
                    </a:prstGeom>
                  </pic:spPr>
                </pic:pic>
              </a:graphicData>
            </a:graphic>
          </wp:inline>
        </w:drawing>
      </w:r>
    </w:p>
    <w:p w14:paraId="6852A15E" w14:textId="77777777"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2" w:name="_Toc149680847"/>
      <w:r w:rsidRPr="00847234">
        <w:rPr>
          <w:rFonts w:ascii="Arial" w:hAnsi="Arial" w:cs="Arial"/>
          <w:color w:val="111111"/>
          <w:kern w:val="36"/>
          <w:sz w:val="16"/>
          <w:szCs w:val="16"/>
        </w:rPr>
        <w:t>NSA muscular Google cloud from Snowdon leaks</w:t>
      </w:r>
      <w:bookmarkEnd w:id="2"/>
    </w:p>
    <w:p w14:paraId="45058AA9" w14:textId="77777777" w:rsidR="00D44F4F" w:rsidRDefault="00D44F4F" w:rsidP="004A11F1">
      <w:pPr>
        <w:pStyle w:val="ListBullet"/>
        <w:spacing w:after="200"/>
      </w:pPr>
    </w:p>
    <w:p w14:paraId="00A54460" w14:textId="7BE60351" w:rsidR="004626CB" w:rsidRDefault="0075378E" w:rsidP="004A11F1">
      <w:pPr>
        <w:pStyle w:val="ListBullet"/>
        <w:spacing w:after="200"/>
        <w:rPr>
          <w:sz w:val="22"/>
          <w:szCs w:val="22"/>
        </w:rPr>
      </w:pPr>
      <w:r w:rsidRPr="002269F5">
        <w:rPr>
          <w:b/>
          <w:color w:val="000000" w:themeColor="text1"/>
        </w:rPr>
        <w:t>Disclaimer:</w:t>
      </w:r>
      <w:r w:rsidRPr="002269F5">
        <w:rPr>
          <w:color w:val="000000" w:themeColor="text1"/>
          <w:sz w:val="22"/>
          <w:szCs w:val="22"/>
        </w:rPr>
        <w:t xml:space="preserve"> </w:t>
      </w:r>
      <w:r w:rsidRPr="004626CB">
        <w:rPr>
          <w:sz w:val="22"/>
          <w:szCs w:val="22"/>
        </w:rPr>
        <w:t>the author doesn’t have the slightest</w:t>
      </w:r>
      <w:r w:rsidR="00F408C8">
        <w:rPr>
          <w:sz w:val="22"/>
          <w:szCs w:val="22"/>
        </w:rPr>
        <w:t xml:space="preserve"> clue</w:t>
      </w:r>
      <w:r w:rsidRPr="004626CB">
        <w:rPr>
          <w:sz w:val="22"/>
          <w:szCs w:val="22"/>
        </w:rPr>
        <w:t xml:space="preserve"> whether </w:t>
      </w:r>
      <w:r w:rsidR="00D44F4F" w:rsidRPr="004626CB">
        <w:rPr>
          <w:sz w:val="22"/>
          <w:szCs w:val="22"/>
        </w:rPr>
        <w:t>the conspira</w:t>
      </w:r>
      <w:r w:rsidR="00D205B6">
        <w:rPr>
          <w:sz w:val="22"/>
          <w:szCs w:val="22"/>
        </w:rPr>
        <w:t>c</w:t>
      </w:r>
      <w:r w:rsidR="00F74749">
        <w:rPr>
          <w:sz w:val="22"/>
          <w:szCs w:val="22"/>
        </w:rPr>
        <w:t xml:space="preserve">ies </w:t>
      </w:r>
      <w:r w:rsidR="00AC4FD5">
        <w:rPr>
          <w:sz w:val="22"/>
          <w:szCs w:val="22"/>
        </w:rPr>
        <w:t xml:space="preserve">above </w:t>
      </w:r>
      <w:r w:rsidR="0094021D">
        <w:rPr>
          <w:sz w:val="22"/>
          <w:szCs w:val="22"/>
        </w:rPr>
        <w:t xml:space="preserve">from internet </w:t>
      </w:r>
      <w:r w:rsidR="00D44F4F" w:rsidRPr="004626CB">
        <w:rPr>
          <w:sz w:val="22"/>
          <w:szCs w:val="22"/>
        </w:rPr>
        <w:t>are real.</w:t>
      </w:r>
      <w:r w:rsidR="00F44206">
        <w:rPr>
          <w:sz w:val="22"/>
          <w:szCs w:val="22"/>
        </w:rPr>
        <w:t xml:space="preserve"> It’s only here </w:t>
      </w:r>
      <w:r w:rsidR="0029274F">
        <w:rPr>
          <w:sz w:val="22"/>
          <w:szCs w:val="22"/>
        </w:rPr>
        <w:t xml:space="preserve">as </w:t>
      </w:r>
      <w:r w:rsidR="00566329">
        <w:rPr>
          <w:sz w:val="22"/>
          <w:szCs w:val="22"/>
        </w:rPr>
        <w:t>special</w:t>
      </w:r>
      <w:r w:rsidR="00F44206">
        <w:rPr>
          <w:sz w:val="22"/>
          <w:szCs w:val="22"/>
        </w:rPr>
        <w:t xml:space="preserve"> effect</w:t>
      </w:r>
      <w:r w:rsidR="0029274F">
        <w:rPr>
          <w:sz w:val="22"/>
          <w:szCs w:val="22"/>
        </w:rPr>
        <w:t xml:space="preserve"> to grab your attention</w:t>
      </w:r>
      <w:r w:rsidR="008430A5">
        <w:rPr>
          <w:sz w:val="22"/>
          <w:szCs w:val="22"/>
        </w:rPr>
        <w:t xml:space="preserve">. </w:t>
      </w:r>
      <w:r w:rsidR="00566329">
        <w:rPr>
          <w:sz w:val="22"/>
          <w:szCs w:val="22"/>
        </w:rPr>
        <w:t>T</w:t>
      </w:r>
      <w:r w:rsidR="00D44F4F" w:rsidRPr="004626CB">
        <w:rPr>
          <w:sz w:val="22"/>
          <w:szCs w:val="22"/>
        </w:rPr>
        <w:t xml:space="preserve">he proposed </w:t>
      </w:r>
      <w:r w:rsidR="00D44F4F" w:rsidRPr="00F27E39">
        <w:rPr>
          <w:b/>
          <w:sz w:val="22"/>
          <w:szCs w:val="22"/>
        </w:rPr>
        <w:t>E2E</w:t>
      </w:r>
      <w:r w:rsidR="00D44F4F" w:rsidRPr="004626CB">
        <w:rPr>
          <w:sz w:val="22"/>
          <w:szCs w:val="22"/>
        </w:rPr>
        <w:t>(end-to-end) encryption</w:t>
      </w:r>
      <w:r w:rsidR="001C3335">
        <w:rPr>
          <w:sz w:val="22"/>
          <w:szCs w:val="22"/>
        </w:rPr>
        <w:t xml:space="preserve"> standard</w:t>
      </w:r>
      <w:r w:rsidR="00D44F4F" w:rsidRPr="004626CB">
        <w:rPr>
          <w:sz w:val="22"/>
          <w:szCs w:val="22"/>
        </w:rPr>
        <w:t xml:space="preserve"> </w:t>
      </w:r>
      <w:r w:rsidR="00D44F4F" w:rsidRPr="004626CB">
        <w:rPr>
          <w:b/>
          <w:sz w:val="22"/>
          <w:szCs w:val="22"/>
        </w:rPr>
        <w:t>EazyPGP</w:t>
      </w:r>
      <w:r w:rsidR="00D44F4F" w:rsidRPr="004626CB">
        <w:rPr>
          <w:sz w:val="22"/>
          <w:szCs w:val="22"/>
        </w:rPr>
        <w:t xml:space="preserve"> in this paper</w:t>
      </w:r>
      <w:r w:rsidR="005D71A7">
        <w:rPr>
          <w:sz w:val="22"/>
          <w:szCs w:val="22"/>
        </w:rPr>
        <w:t xml:space="preserve"> could help</w:t>
      </w:r>
      <w:r w:rsidR="00B54865">
        <w:rPr>
          <w:sz w:val="22"/>
          <w:szCs w:val="22"/>
        </w:rPr>
        <w:t xml:space="preserve"> </w:t>
      </w:r>
      <w:r w:rsidR="00E01FC0">
        <w:rPr>
          <w:sz w:val="22"/>
          <w:szCs w:val="22"/>
        </w:rPr>
        <w:t>tackl</w:t>
      </w:r>
      <w:r w:rsidR="00B54865">
        <w:rPr>
          <w:sz w:val="22"/>
          <w:szCs w:val="22"/>
        </w:rPr>
        <w:t>e</w:t>
      </w:r>
      <w:r w:rsidR="00E01FC0">
        <w:rPr>
          <w:sz w:val="22"/>
          <w:szCs w:val="22"/>
        </w:rPr>
        <w:t xml:space="preserve"> th</w:t>
      </w:r>
      <w:r w:rsidR="002D3A2B">
        <w:rPr>
          <w:sz w:val="22"/>
          <w:szCs w:val="22"/>
        </w:rPr>
        <w:t>ese</w:t>
      </w:r>
      <w:r w:rsidR="00E01FC0">
        <w:rPr>
          <w:sz w:val="22"/>
          <w:szCs w:val="22"/>
        </w:rPr>
        <w:t xml:space="preserve"> imaginary scenario</w:t>
      </w:r>
      <w:r w:rsidR="002D3A2B">
        <w:rPr>
          <w:sz w:val="22"/>
          <w:szCs w:val="22"/>
        </w:rPr>
        <w:t>s</w:t>
      </w:r>
      <w:r w:rsidR="003A7045">
        <w:rPr>
          <w:sz w:val="22"/>
          <w:szCs w:val="22"/>
        </w:rPr>
        <w:t>.</w:t>
      </w:r>
      <w:r w:rsidR="00696555">
        <w:rPr>
          <w:sz w:val="22"/>
          <w:szCs w:val="22"/>
        </w:rPr>
        <w:t xml:space="preserve"> Also this is a </w:t>
      </w:r>
      <w:r w:rsidR="00696555" w:rsidRPr="00326986">
        <w:rPr>
          <w:b/>
          <w:sz w:val="22"/>
          <w:szCs w:val="22"/>
        </w:rPr>
        <w:t xml:space="preserve">work-in-progress </w:t>
      </w:r>
      <w:r w:rsidR="009B0DFA" w:rsidRPr="00326986">
        <w:rPr>
          <w:b/>
          <w:sz w:val="22"/>
          <w:szCs w:val="22"/>
        </w:rPr>
        <w:t>P</w:t>
      </w:r>
      <w:r w:rsidR="00A40A5A" w:rsidRPr="00326986">
        <w:rPr>
          <w:b/>
          <w:sz w:val="22"/>
          <w:szCs w:val="22"/>
        </w:rPr>
        <w:t>o</w:t>
      </w:r>
      <w:r w:rsidR="009B0DFA" w:rsidRPr="00326986">
        <w:rPr>
          <w:b/>
          <w:sz w:val="22"/>
          <w:szCs w:val="22"/>
        </w:rPr>
        <w:t>C</w:t>
      </w:r>
      <w:r w:rsidR="00696555">
        <w:rPr>
          <w:sz w:val="22"/>
          <w:szCs w:val="22"/>
        </w:rPr>
        <w:t xml:space="preserve"> so real Cryptography engineer </w:t>
      </w:r>
      <w:r w:rsidR="00D75230">
        <w:rPr>
          <w:sz w:val="22"/>
          <w:szCs w:val="22"/>
        </w:rPr>
        <w:t>has every right to say ‘</w:t>
      </w:r>
      <w:r w:rsidR="00D75230" w:rsidRPr="009C6006">
        <w:rPr>
          <w:i/>
          <w:sz w:val="22"/>
          <w:szCs w:val="22"/>
        </w:rPr>
        <w:t xml:space="preserve">Haa </w:t>
      </w:r>
      <w:r w:rsidR="00145838">
        <w:rPr>
          <w:i/>
          <w:sz w:val="22"/>
          <w:szCs w:val="22"/>
        </w:rPr>
        <w:t>A</w:t>
      </w:r>
      <w:r w:rsidR="00D75230" w:rsidRPr="009C6006">
        <w:rPr>
          <w:i/>
          <w:sz w:val="22"/>
          <w:szCs w:val="22"/>
        </w:rPr>
        <w:t>mateur’</w:t>
      </w:r>
      <w:r w:rsidR="00D75230">
        <w:rPr>
          <w:sz w:val="22"/>
          <w:szCs w:val="22"/>
        </w:rPr>
        <w:t>.</w:t>
      </w:r>
      <w:r w:rsidR="009C6006">
        <w:rPr>
          <w:sz w:val="22"/>
          <w:szCs w:val="22"/>
        </w:rPr>
        <w:t xml:space="preserve"> </w:t>
      </w:r>
      <w:r w:rsidR="009C6006">
        <w:rPr>
          <mc:AlternateContent>
            <mc:Choice Requires="w16se"/>
            <mc:Fallback>
              <w:rFonts w:ascii="Apple Color Emoji" w:eastAsia="Apple Color Emoji" w:hAnsi="Apple Color Emoji" w:cs="Apple Color Emoji"/>
            </mc:Fallback>
          </mc:AlternateContent>
          <w:sz w:val="22"/>
          <w:szCs w:val="22"/>
        </w:rPr>
        <mc:AlternateContent>
          <mc:Choice Requires="w16se">
            <w16se:symEx w16se:font="Apple Color Emoji" w16se:char="1F606"/>
          </mc:Choice>
          <mc:Fallback>
            <w:t>😆</w:t>
          </mc:Fallback>
        </mc:AlternateContent>
      </w:r>
    </w:p>
    <w:p w14:paraId="421A40FF" w14:textId="043C592C" w:rsidR="002F2487" w:rsidRDefault="002F2487" w:rsidP="004A11F1">
      <w:pPr>
        <w:pStyle w:val="ListBullet"/>
        <w:spacing w:after="200"/>
        <w:rPr>
          <w:sz w:val="22"/>
          <w:szCs w:val="22"/>
        </w:rPr>
      </w:pPr>
    </w:p>
    <w:p w14:paraId="5F3CB538" w14:textId="77777777" w:rsidR="00696555" w:rsidRPr="00E9159A" w:rsidRDefault="009428D6" w:rsidP="008248BF">
      <w:pPr>
        <w:pStyle w:val="ListBullet"/>
        <w:spacing w:after="200"/>
        <w:rPr>
          <w:b/>
          <w:bCs/>
          <w:color w:val="0070C0"/>
          <w:sz w:val="28"/>
          <w:szCs w:val="28"/>
        </w:rPr>
      </w:pPr>
      <w:r w:rsidRPr="00E9159A">
        <w:rPr>
          <w:b/>
          <w:bCs/>
          <w:color w:val="0070C0"/>
          <w:sz w:val="28"/>
          <w:szCs w:val="28"/>
        </w:rPr>
        <w:lastRenderedPageBreak/>
        <w:t>Introduction</w:t>
      </w:r>
    </w:p>
    <w:p w14:paraId="0E264BC2" w14:textId="7009F80A" w:rsidR="00ED49A8" w:rsidRDefault="00C45087" w:rsidP="008248BF">
      <w:pPr>
        <w:spacing w:afterLines="100" w:after="240"/>
      </w:pPr>
      <w:r>
        <w:t>Apolog</w:t>
      </w:r>
      <w:r w:rsidR="00B61147">
        <w:t>ies</w:t>
      </w:r>
      <w:r>
        <w:t xml:space="preserve"> if someone gets offended by the pictures in</w:t>
      </w:r>
      <w:r w:rsidR="00F765F4">
        <w:t xml:space="preserve"> previous page</w:t>
      </w:r>
      <w:r w:rsidR="00C45597">
        <w:t xml:space="preserve"> </w:t>
      </w:r>
      <w:r>
        <w:t xml:space="preserve">but two pictures are worth a thousand words of </w:t>
      </w:r>
      <w:r w:rsidR="00292276">
        <w:t xml:space="preserve">why </w:t>
      </w:r>
      <w:r w:rsidR="007B1A1F">
        <w:t xml:space="preserve">the proposed </w:t>
      </w:r>
      <w:r>
        <w:t xml:space="preserve">EazyPGP </w:t>
      </w:r>
      <w:r w:rsidR="007B1A1F">
        <w:t>standard may</w:t>
      </w:r>
      <w:r w:rsidR="00AD5EB0">
        <w:t xml:space="preserve"> have value</w:t>
      </w:r>
      <w:r w:rsidR="0018029A">
        <w:t>.</w:t>
      </w:r>
    </w:p>
    <w:p w14:paraId="387DCAA5" w14:textId="77777777" w:rsidR="00E45E35" w:rsidRPr="003E4C80" w:rsidRDefault="00672D8C" w:rsidP="008248BF">
      <w:pPr>
        <w:spacing w:afterLines="100" w:after="240"/>
        <w:rPr>
          <w:i/>
        </w:rPr>
      </w:pPr>
      <w:r w:rsidRPr="003E4C80">
        <w:rPr>
          <w:i/>
        </w:rPr>
        <w:t>So w</w:t>
      </w:r>
      <w:r w:rsidR="009428D6" w:rsidRPr="003E4C80">
        <w:rPr>
          <w:i/>
        </w:rPr>
        <w:t>hat</w:t>
      </w:r>
      <w:r w:rsidR="00530968" w:rsidRPr="003E4C80">
        <w:rPr>
          <w:i/>
        </w:rPr>
        <w:t xml:space="preserve"> the heck is EazyPGP? </w:t>
      </w:r>
    </w:p>
    <w:p w14:paraId="7C32E6DF" w14:textId="6490E385" w:rsidR="00F15BC8" w:rsidRDefault="000E1234" w:rsidP="008248BF">
      <w:pPr>
        <w:spacing w:afterLines="100" w:after="240"/>
      </w:pPr>
      <w:r>
        <w:t xml:space="preserve">No, it’s not an implementation of </w:t>
      </w:r>
      <w:r w:rsidRPr="006F0C54">
        <w:rPr>
          <w:b/>
        </w:rPr>
        <w:t>OpenPGP</w:t>
      </w:r>
      <w:r>
        <w:t xml:space="preserve"> standard. </w:t>
      </w:r>
      <w:r w:rsidR="00696555">
        <w:t>It’s a</w:t>
      </w:r>
      <w:r w:rsidR="00E70869">
        <w:t xml:space="preserve"> proposed</w:t>
      </w:r>
      <w:r w:rsidR="00696555">
        <w:t xml:space="preserve"> </w:t>
      </w:r>
      <w:r w:rsidR="00CB1346">
        <w:t>message level security(</w:t>
      </w:r>
      <w:r w:rsidR="00CB1346" w:rsidRPr="00285DC3">
        <w:rPr>
          <w:b/>
        </w:rPr>
        <w:t>MLS</w:t>
      </w:r>
      <w:r w:rsidR="00CB1346">
        <w:t xml:space="preserve">), </w:t>
      </w:r>
      <w:r w:rsidR="00696555">
        <w:t>E2E encryption</w:t>
      </w:r>
      <w:r w:rsidR="00E70869">
        <w:t xml:space="preserve"> standard using </w:t>
      </w:r>
      <w:r w:rsidR="00274705">
        <w:t>just three</w:t>
      </w:r>
      <w:r w:rsidR="00C45087">
        <w:t xml:space="preserve"> </w:t>
      </w:r>
      <w:r w:rsidR="00E70869">
        <w:t xml:space="preserve">hands picked </w:t>
      </w:r>
      <w:r w:rsidR="00C45087">
        <w:t xml:space="preserve">top </w:t>
      </w:r>
      <w:r w:rsidR="00F161E0">
        <w:t xml:space="preserve">cryptographic algorithms: </w:t>
      </w:r>
      <w:r w:rsidR="00C45087">
        <w:t xml:space="preserve">PKI </w:t>
      </w:r>
      <w:r w:rsidR="00E55FE8">
        <w:t xml:space="preserve">asymmetric </w:t>
      </w:r>
      <w:r w:rsidR="00C45087">
        <w:t>algorithm</w:t>
      </w:r>
      <w:r w:rsidR="000932DB">
        <w:t>s</w:t>
      </w:r>
      <w:r w:rsidR="00C45087">
        <w:t xml:space="preserve"> </w:t>
      </w:r>
      <w:r w:rsidR="000932DB" w:rsidRPr="00C6529C">
        <w:rPr>
          <w:b/>
          <w:i/>
          <w:color w:val="0070C0"/>
        </w:rPr>
        <w:t>Curve25519</w:t>
      </w:r>
      <w:r w:rsidR="000932DB">
        <w:rPr>
          <w:i/>
        </w:rPr>
        <w:t xml:space="preserve"> </w:t>
      </w:r>
      <w:r w:rsidR="00C45087">
        <w:t>for</w:t>
      </w:r>
      <w:r w:rsidR="006C5895">
        <w:t xml:space="preserve"> key exchange</w:t>
      </w:r>
      <w:r w:rsidR="000932DB">
        <w:t xml:space="preserve"> </w:t>
      </w:r>
      <w:r w:rsidR="00C45087">
        <w:t xml:space="preserve">and </w:t>
      </w:r>
      <w:r w:rsidR="000932DB" w:rsidRPr="00C6529C">
        <w:rPr>
          <w:b/>
          <w:i/>
          <w:color w:val="0070C0"/>
        </w:rPr>
        <w:t>Ed25519</w:t>
      </w:r>
      <w:r w:rsidR="000932DB">
        <w:rPr>
          <w:i/>
        </w:rPr>
        <w:t xml:space="preserve"> </w:t>
      </w:r>
      <w:r w:rsidR="000932DB" w:rsidRPr="000932DB">
        <w:t>for</w:t>
      </w:r>
      <w:r w:rsidR="000932DB">
        <w:rPr>
          <w:i/>
        </w:rPr>
        <w:t xml:space="preserve"> </w:t>
      </w:r>
      <w:r w:rsidR="00C45087">
        <w:t>digital signature</w:t>
      </w:r>
      <w:r w:rsidR="00E55FE8">
        <w:t xml:space="preserve"> plus symmetric algorithm </w:t>
      </w:r>
      <w:r w:rsidR="002B37BC" w:rsidRPr="00C6529C">
        <w:rPr>
          <w:b/>
          <w:i/>
          <w:color w:val="0070C0"/>
        </w:rPr>
        <w:t>ChaCha20-Poly1305</w:t>
      </w:r>
      <w:r w:rsidR="002B37BC" w:rsidRPr="00C6529C">
        <w:rPr>
          <w:i/>
          <w:color w:val="0070C0"/>
        </w:rPr>
        <w:t xml:space="preserve"> </w:t>
      </w:r>
      <w:r w:rsidR="00E55FE8">
        <w:t>for encrypting payload as opposed to transport level security</w:t>
      </w:r>
      <w:r w:rsidR="002872F8">
        <w:t>(</w:t>
      </w:r>
      <w:r w:rsidR="002872F8" w:rsidRPr="00285DC3">
        <w:rPr>
          <w:b/>
        </w:rPr>
        <w:t>TLS</w:t>
      </w:r>
      <w:r w:rsidR="002872F8">
        <w:t>) using HTTPS/SSL.</w:t>
      </w:r>
    </w:p>
    <w:p w14:paraId="78DF5E77" w14:textId="47A9C314" w:rsidR="00E45E35" w:rsidRPr="00BC76B1" w:rsidRDefault="00CB1346" w:rsidP="008248BF">
      <w:pPr>
        <w:spacing w:afterLines="100" w:after="240"/>
        <w:rPr>
          <w:i/>
        </w:rPr>
      </w:pPr>
      <w:r w:rsidRPr="00BC76B1">
        <w:rPr>
          <w:i/>
        </w:rPr>
        <w:t xml:space="preserve">So what’s the point of using </w:t>
      </w:r>
      <w:r w:rsidRPr="00A72627">
        <w:rPr>
          <w:b/>
          <w:i/>
        </w:rPr>
        <w:t>MLS</w:t>
      </w:r>
      <w:r w:rsidRPr="00BC76B1">
        <w:rPr>
          <w:i/>
        </w:rPr>
        <w:t xml:space="preserve"> when we have</w:t>
      </w:r>
      <w:r w:rsidR="00BC484E" w:rsidRPr="00BC76B1">
        <w:rPr>
          <w:i/>
        </w:rPr>
        <w:t xml:space="preserve"> </w:t>
      </w:r>
      <w:r w:rsidR="00BC484E" w:rsidRPr="00A72627">
        <w:rPr>
          <w:b/>
          <w:i/>
        </w:rPr>
        <w:t>TLS</w:t>
      </w:r>
      <w:r w:rsidR="00BC484E" w:rsidRPr="00BC76B1">
        <w:rPr>
          <w:i/>
        </w:rPr>
        <w:t xml:space="preserve"> </w:t>
      </w:r>
      <w:r w:rsidR="00906937" w:rsidRPr="00BC76B1">
        <w:rPr>
          <w:i/>
        </w:rPr>
        <w:t xml:space="preserve">already? </w:t>
      </w:r>
    </w:p>
    <w:p w14:paraId="692CBC76" w14:textId="1B785A4B" w:rsidR="006F593D" w:rsidRDefault="00F8295B" w:rsidP="008248BF">
      <w:pPr>
        <w:spacing w:afterLines="100" w:after="240"/>
      </w:pPr>
      <w:r>
        <w:t>We see</w:t>
      </w:r>
      <w:r w:rsidR="00CA788C">
        <w:t xml:space="preserve"> and use TLS</w:t>
      </w:r>
      <w:r>
        <w:t xml:space="preserve"> every day </w:t>
      </w:r>
      <w:r w:rsidR="003D6F73">
        <w:t>as</w:t>
      </w:r>
      <w:r>
        <w:t xml:space="preserve"> the </w:t>
      </w:r>
      <w:r w:rsidR="00CA788C">
        <w:t xml:space="preserve">padlock icon of address bar in </w:t>
      </w:r>
      <w:r>
        <w:t>browser</w:t>
      </w:r>
      <w:r w:rsidR="00CA788C">
        <w:t>(i.e.</w:t>
      </w:r>
      <w:r w:rsidR="00E55219">
        <w:t xml:space="preserve"> HTTPS</w:t>
      </w:r>
      <w:r w:rsidR="00CA788C">
        <w:t>)</w:t>
      </w:r>
      <w:r w:rsidR="00770F0B">
        <w:t xml:space="preserve">, </w:t>
      </w:r>
      <w:r w:rsidR="00CA788C">
        <w:t xml:space="preserve">as the </w:t>
      </w:r>
      <w:r w:rsidR="00E23A31">
        <w:t>d</w:t>
      </w:r>
      <w:r w:rsidR="00CA788C">
        <w:t xml:space="preserve">e facto standard to secure </w:t>
      </w:r>
      <w:r w:rsidR="00770F0B">
        <w:t xml:space="preserve">internet, to secure </w:t>
      </w:r>
      <w:r w:rsidR="00BA4428">
        <w:t>communication between two computers</w:t>
      </w:r>
      <w:r w:rsidR="00390B03">
        <w:t xml:space="preserve">, </w:t>
      </w:r>
      <w:r w:rsidR="00537433">
        <w:t xml:space="preserve">to secure </w:t>
      </w:r>
      <w:r w:rsidR="00CA788C">
        <w:t>APIs</w:t>
      </w:r>
      <w:r w:rsidR="00390B03">
        <w:t xml:space="preserve"> or websites</w:t>
      </w:r>
      <w:r w:rsidR="00CA788C">
        <w:t xml:space="preserve">. What’s the point? </w:t>
      </w:r>
      <w:r w:rsidR="00906937">
        <w:t>Go</w:t>
      </w:r>
      <w:r>
        <w:t>o</w:t>
      </w:r>
      <w:r w:rsidR="00906937">
        <w:t>d question</w:t>
      </w:r>
      <w:r>
        <w:t>!</w:t>
      </w:r>
      <w:r w:rsidR="006F593D">
        <w:t xml:space="preserve"> </w:t>
      </w:r>
    </w:p>
    <w:p w14:paraId="54BF344B" w14:textId="18A2B80D" w:rsidR="00CB1346" w:rsidRDefault="00EA2951" w:rsidP="008248BF">
      <w:pPr>
        <w:spacing w:afterLines="100" w:after="240"/>
      </w:pPr>
      <w:r>
        <w:t>Gee</w:t>
      </w:r>
      <w:r w:rsidR="00A90420">
        <w:t>,</w:t>
      </w:r>
      <w:r w:rsidR="00F8295B">
        <w:t xml:space="preserve"> how to </w:t>
      </w:r>
      <w:r w:rsidR="00BA4428">
        <w:t>tell it politely without</w:t>
      </w:r>
      <w:r w:rsidR="00FA54E9">
        <w:t xml:space="preserve"> ticking</w:t>
      </w:r>
      <w:r w:rsidR="00BA4428">
        <w:t xml:space="preserve"> people </w:t>
      </w:r>
      <w:r w:rsidR="00FA54E9">
        <w:t>off</w:t>
      </w:r>
      <w:r w:rsidR="00C64860">
        <w:t xml:space="preserve">.. </w:t>
      </w:r>
      <w:r w:rsidR="00BC31B8">
        <w:t xml:space="preserve">TLS is </w:t>
      </w:r>
      <w:r w:rsidR="00BA4428">
        <w:t xml:space="preserve">kind of rigged </w:t>
      </w:r>
      <w:r w:rsidR="00BC31B8">
        <w:t>for surveillance by govts</w:t>
      </w:r>
      <w:r w:rsidR="00C91623">
        <w:t xml:space="preserve">, </w:t>
      </w:r>
      <w:r w:rsidR="00BC31B8">
        <w:t>big tech</w:t>
      </w:r>
      <w:r w:rsidR="00C91623">
        <w:t>, dictator</w:t>
      </w:r>
      <w:r w:rsidR="00BC31B8">
        <w:t xml:space="preserve"> or whatever already.</w:t>
      </w:r>
      <w:r w:rsidR="008877C8">
        <w:t xml:space="preserve"> </w:t>
      </w:r>
      <w:r w:rsidR="00E44BFE">
        <w:t>D</w:t>
      </w:r>
      <w:r w:rsidR="006F593D">
        <w:t>on’t take my words for it</w:t>
      </w:r>
      <w:r w:rsidR="008142AC">
        <w:t>, see it for yourself</w:t>
      </w:r>
      <w:r w:rsidR="00E44BFE">
        <w:t>.</w:t>
      </w:r>
    </w:p>
    <w:p w14:paraId="6EA428DF" w14:textId="61568556" w:rsidR="00C42B46" w:rsidRDefault="004541CA" w:rsidP="008248BF">
      <w:pPr>
        <w:pStyle w:val="ListParagraph"/>
        <w:numPr>
          <w:ilvl w:val="0"/>
          <w:numId w:val="17"/>
        </w:numPr>
        <w:spacing w:afterLines="100" w:after="240"/>
      </w:pPr>
      <w:hyperlink r:id="rId10" w:history="1">
        <w:r w:rsidR="00C42B46" w:rsidRPr="00C36B3F">
          <w:rPr>
            <w:rStyle w:val="Hyperlink"/>
          </w:rPr>
          <w:t>How Some Governments Eliminate HTTPS/TLS Encryption!</w:t>
        </w:r>
      </w:hyperlink>
    </w:p>
    <w:p w14:paraId="4AF67B95" w14:textId="5E307DD0" w:rsidR="00997057" w:rsidRDefault="004541CA" w:rsidP="008248BF">
      <w:pPr>
        <w:pStyle w:val="ListParagraph"/>
        <w:numPr>
          <w:ilvl w:val="0"/>
          <w:numId w:val="17"/>
        </w:numPr>
        <w:spacing w:afterLines="100" w:after="240"/>
      </w:pPr>
      <w:hyperlink r:id="rId11" w:history="1">
        <w:r w:rsidR="00997057" w:rsidRPr="000C50F2">
          <w:rPr>
            <w:rStyle w:val="Hyperlink"/>
          </w:rPr>
          <w:t>https://security.stackexchange.com/questions/20803/how-does-ssl-tls-work</w:t>
        </w:r>
      </w:hyperlink>
    </w:p>
    <w:p w14:paraId="293DEC94" w14:textId="314C53A9" w:rsidR="00B44EDD" w:rsidRPr="00B44EDD" w:rsidRDefault="004541CA" w:rsidP="008248BF">
      <w:pPr>
        <w:pStyle w:val="ListParagraph"/>
        <w:numPr>
          <w:ilvl w:val="0"/>
          <w:numId w:val="17"/>
        </w:numPr>
        <w:spacing w:afterLines="100" w:after="240"/>
        <w:ind w:left="714" w:hanging="357"/>
      </w:pPr>
      <w:hyperlink r:id="rId12" w:history="1">
        <w:r w:rsidR="00997057" w:rsidRPr="000C50F2">
          <w:rPr>
            <w:rStyle w:val="Hyperlink"/>
          </w:rPr>
          <w:t>https://security.stackexchange.com/questions/6290/how-is-it-possible-that-people-observing-an-https-connection-being-established-w</w:t>
        </w:r>
      </w:hyperlink>
    </w:p>
    <w:p w14:paraId="471E44DB" w14:textId="2527431D" w:rsidR="0030433F" w:rsidRDefault="00E45E35" w:rsidP="008248BF">
      <w:pPr>
        <w:spacing w:afterLines="100" w:after="240"/>
        <w:rPr>
          <w:i/>
        </w:rPr>
      </w:pPr>
      <w:r w:rsidRPr="00BC76B1">
        <w:rPr>
          <w:i/>
        </w:rPr>
        <w:t xml:space="preserve">OK, </w:t>
      </w:r>
      <w:r w:rsidR="001B3192" w:rsidRPr="00BC76B1">
        <w:rPr>
          <w:i/>
        </w:rPr>
        <w:t xml:space="preserve">so </w:t>
      </w:r>
      <w:r w:rsidR="008A2C09">
        <w:rPr>
          <w:i/>
        </w:rPr>
        <w:t xml:space="preserve">what does </w:t>
      </w:r>
      <w:r w:rsidR="00943A9F">
        <w:rPr>
          <w:i/>
        </w:rPr>
        <w:t xml:space="preserve">the name </w:t>
      </w:r>
      <w:r w:rsidR="005A290A">
        <w:rPr>
          <w:i/>
        </w:rPr>
        <w:t xml:space="preserve">EazyPGP </w:t>
      </w:r>
      <w:r w:rsidR="001B3192" w:rsidRPr="00BC76B1">
        <w:rPr>
          <w:i/>
        </w:rPr>
        <w:t>stand for?</w:t>
      </w:r>
    </w:p>
    <w:p w14:paraId="6C86F6CC" w14:textId="30E3F33B" w:rsidR="00C36B3F" w:rsidRPr="0030433F" w:rsidRDefault="00BD7C7E" w:rsidP="008248BF">
      <w:pPr>
        <w:spacing w:afterLines="100" w:after="240"/>
        <w:rPr>
          <w:i/>
        </w:rPr>
      </w:pPr>
      <w:r>
        <w:t xml:space="preserve">The name </w:t>
      </w:r>
      <w:r w:rsidR="001B3192">
        <w:t>Eazy</w:t>
      </w:r>
      <w:r>
        <w:t xml:space="preserve">PGP is inspired by the infamous </w:t>
      </w:r>
      <w:hyperlink r:id="rId13" w:history="1">
        <w:r w:rsidRPr="008C5F86">
          <w:rPr>
            <w:rStyle w:val="Hyperlink"/>
          </w:rPr>
          <w:t>OpenPGP</w:t>
        </w:r>
      </w:hyperlink>
      <w:r w:rsidR="00950D13">
        <w:t xml:space="preserve"> </w:t>
      </w:r>
      <w:r w:rsidR="005842A4">
        <w:t xml:space="preserve">which has a fascinating origin story where the US govt almost sent its inventor Professor Phil Zimmermann to prison as the cryptographic software </w:t>
      </w:r>
      <w:r w:rsidR="00D812B2">
        <w:t xml:space="preserve">he created </w:t>
      </w:r>
      <w:r w:rsidR="005842A4">
        <w:t>was considered a munition back in the 90s.</w:t>
      </w:r>
      <w:r w:rsidR="00E636A4">
        <w:t xml:space="preserve"> Later on,</w:t>
      </w:r>
      <w:r w:rsidR="004A14D8">
        <w:t xml:space="preserve"> the use of OpenPGP never go</w:t>
      </w:r>
      <w:r w:rsidR="00D23B3E">
        <w:t>es</w:t>
      </w:r>
      <w:r w:rsidR="004A14D8">
        <w:t xml:space="preserve"> mainstream</w:t>
      </w:r>
      <w:r w:rsidR="005E1F54">
        <w:t xml:space="preserve"> and is considered dying </w:t>
      </w:r>
      <w:r w:rsidR="00533F83">
        <w:t xml:space="preserve">right now </w:t>
      </w:r>
      <w:r w:rsidR="00AF6905">
        <w:t xml:space="preserve">for being difficult to use, </w:t>
      </w:r>
      <w:r w:rsidR="00D9119C">
        <w:t xml:space="preserve">has </w:t>
      </w:r>
      <w:r w:rsidR="00B67299">
        <w:t xml:space="preserve">lack of </w:t>
      </w:r>
      <w:r w:rsidR="00D9119C">
        <w:t xml:space="preserve">support from </w:t>
      </w:r>
      <w:r w:rsidR="00B67299">
        <w:t>big tech</w:t>
      </w:r>
      <w:r w:rsidR="00D9119C">
        <w:t xml:space="preserve">, </w:t>
      </w:r>
      <w:r w:rsidR="00CB5A41">
        <w:t xml:space="preserve">many </w:t>
      </w:r>
      <w:r w:rsidR="005E1F54">
        <w:t>negative</w:t>
      </w:r>
      <w:r w:rsidR="00533F83">
        <w:t xml:space="preserve"> feedback</w:t>
      </w:r>
      <w:r w:rsidR="005E1F54">
        <w:t xml:space="preserve"> and issues. More about this later</w:t>
      </w:r>
      <w:r w:rsidR="00F667E7">
        <w:t xml:space="preserve">. So EazyPGP stands for </w:t>
      </w:r>
      <w:r w:rsidR="001E1AF7">
        <w:t>‘</w:t>
      </w:r>
      <w:r w:rsidR="001E1AF7" w:rsidRPr="001E1AF7">
        <w:rPr>
          <w:i/>
        </w:rPr>
        <w:t>E</w:t>
      </w:r>
      <w:r w:rsidR="00F667E7" w:rsidRPr="001E1AF7">
        <w:rPr>
          <w:i/>
        </w:rPr>
        <w:t>asy to use PGP(Pretty Good Privacy)</w:t>
      </w:r>
      <w:r w:rsidR="001E1AF7">
        <w:t>’</w:t>
      </w:r>
      <w:r w:rsidR="00F667E7">
        <w:t xml:space="preserve"> in an attempt to simulate original OpenPGP to create a much (dare I say it) superior and eas</w:t>
      </w:r>
      <w:r w:rsidR="001B24EC">
        <w:t>ier</w:t>
      </w:r>
      <w:r w:rsidR="00F667E7">
        <w:t xml:space="preserve"> to use standard.</w:t>
      </w:r>
      <w:r w:rsidR="000E42F0">
        <w:t xml:space="preserve"> Note OpenPGP doesn’t support Curve25519 at the time of writing this.</w:t>
      </w:r>
    </w:p>
    <w:p w14:paraId="472B3BEA" w14:textId="441FAF24" w:rsidR="0030433F" w:rsidRDefault="0030433F" w:rsidP="008248BF">
      <w:pPr>
        <w:spacing w:afterLines="100" w:after="240"/>
      </w:pPr>
      <w:r>
        <w:t xml:space="preserve">EazyPGP will be </w:t>
      </w:r>
      <w:r w:rsidR="00D02B40">
        <w:t xml:space="preserve">discussed under the scenario of </w:t>
      </w:r>
      <w:r w:rsidR="006235D9">
        <w:t>secur</w:t>
      </w:r>
      <w:r w:rsidR="00D02B40">
        <w:t xml:space="preserve">ing </w:t>
      </w:r>
      <w:r w:rsidR="006235D9" w:rsidRPr="00432F1D">
        <w:rPr>
          <w:b/>
        </w:rPr>
        <w:t>API</w:t>
      </w:r>
      <w:r w:rsidR="00D02B40">
        <w:t xml:space="preserve"> for the remainder of </w:t>
      </w:r>
      <w:r w:rsidR="00A4164F">
        <w:t xml:space="preserve">this </w:t>
      </w:r>
      <w:r w:rsidR="00D02B40">
        <w:t>paper</w:t>
      </w:r>
      <w:r w:rsidR="00106060">
        <w:t>.</w:t>
      </w:r>
    </w:p>
    <w:p w14:paraId="0E8EBFA3" w14:textId="155A959A" w:rsidR="008F7C4D" w:rsidRDefault="008F7C4D" w:rsidP="00DE79EE"/>
    <w:p w14:paraId="4F29F010" w14:textId="16EB7BB8" w:rsidR="008F7C4D" w:rsidRDefault="008F7C4D" w:rsidP="00DE79EE"/>
    <w:p w14:paraId="62F5F684" w14:textId="10FF1A65" w:rsidR="008F7C4D" w:rsidRDefault="008F7C4D" w:rsidP="00DE79EE"/>
    <w:p w14:paraId="25A45282" w14:textId="2BFE1973" w:rsidR="008F7C4D" w:rsidRDefault="008F7C4D" w:rsidP="00DE79EE"/>
    <w:p w14:paraId="4E230A8C" w14:textId="3158786C" w:rsidR="008F7C4D" w:rsidRDefault="008F7C4D" w:rsidP="00DE79EE"/>
    <w:p w14:paraId="2A109FBA" w14:textId="1A7E331C" w:rsidR="008F7C4D" w:rsidRDefault="008F7C4D" w:rsidP="00DE79EE"/>
    <w:p w14:paraId="767B68F9" w14:textId="7777144F" w:rsidR="00E9159A" w:rsidRDefault="00E9159A" w:rsidP="00DE79EE"/>
    <w:p w14:paraId="2E5324A5" w14:textId="46B190DA" w:rsidR="00E9159A" w:rsidRDefault="00E9159A" w:rsidP="00DE79EE"/>
    <w:p w14:paraId="3EE81BA4" w14:textId="285127A8" w:rsidR="00C969A4" w:rsidRPr="00E9159A" w:rsidRDefault="00C969A4" w:rsidP="008248BF">
      <w:pPr>
        <w:pStyle w:val="ListBullet"/>
        <w:spacing w:after="200"/>
        <w:rPr>
          <w:b/>
          <w:bCs/>
          <w:color w:val="0070C0"/>
          <w:sz w:val="28"/>
          <w:szCs w:val="28"/>
        </w:rPr>
      </w:pPr>
      <w:r w:rsidRPr="00E9159A">
        <w:rPr>
          <w:b/>
          <w:bCs/>
          <w:color w:val="0070C0"/>
          <w:sz w:val="28"/>
          <w:szCs w:val="28"/>
        </w:rPr>
        <w:lastRenderedPageBreak/>
        <w:t>Chain of TRUST</w:t>
      </w:r>
    </w:p>
    <w:p w14:paraId="4C6B2548" w14:textId="2E78609A" w:rsidR="00C969A4" w:rsidRDefault="00C969A4" w:rsidP="008248BF">
      <w:pPr>
        <w:pStyle w:val="ListBullet"/>
        <w:spacing w:after="200"/>
      </w:pPr>
      <w:r>
        <w:t xml:space="preserve">Before going down the rabbit hole, it’s necessary to set the stage by explaining clearly how </w:t>
      </w:r>
      <w:r w:rsidR="007108CC">
        <w:t xml:space="preserve">a website (or any entity) can generate a </w:t>
      </w:r>
      <w:r>
        <w:t xml:space="preserve">SSL </w:t>
      </w:r>
      <w:r w:rsidR="007108CC">
        <w:t xml:space="preserve">certificate from </w:t>
      </w:r>
      <w:r w:rsidR="006D56DE">
        <w:t>R</w:t>
      </w:r>
      <w:r>
        <w:t>oot CA(Certificate Authority)</w:t>
      </w:r>
      <w:r w:rsidR="00AE6D43">
        <w:t xml:space="preserve"> for HTTPS</w:t>
      </w:r>
      <w:r>
        <w:t>, else all you hear may be blah blah then node to pretend you understand later on like in a technical meeting.</w:t>
      </w:r>
      <w:r w:rsidR="00537DCD">
        <w:t xml:space="preserve"> After all, when it comes to security, the </w:t>
      </w:r>
      <w:r w:rsidR="00E20E2E">
        <w:t>D</w:t>
      </w:r>
      <w:r w:rsidR="00537DCD" w:rsidRPr="00DF4CEF">
        <w:t>evil</w:t>
      </w:r>
      <w:r w:rsidR="00537DCD">
        <w:t xml:space="preserve"> is in the details</w:t>
      </w:r>
      <w:r w:rsidR="00DF4CEF">
        <w:t>.</w:t>
      </w:r>
      <w:r w:rsidR="006D56DE">
        <w:t xml:space="preserve"> First, clarifications.</w:t>
      </w:r>
    </w:p>
    <w:p w14:paraId="03F0B3AA" w14:textId="016471FB" w:rsidR="00330523" w:rsidRDefault="006D56DE" w:rsidP="008248BF">
      <w:pPr>
        <w:pStyle w:val="ListBullet"/>
        <w:spacing w:after="200"/>
      </w:pPr>
      <w:r>
        <w:t xml:space="preserve">A PKI certificate is made up of </w:t>
      </w:r>
      <w:r w:rsidR="00696049">
        <w:t xml:space="preserve">a pair of keys, </w:t>
      </w:r>
      <w:r>
        <w:t xml:space="preserve">a </w:t>
      </w:r>
      <w:r w:rsidR="00696049">
        <w:t xml:space="preserve">public key </w:t>
      </w:r>
      <w:r>
        <w:t xml:space="preserve">and a private key. </w:t>
      </w:r>
      <w:r w:rsidR="0066457B" w:rsidRPr="00243D3A">
        <w:rPr>
          <w:color w:val="FF0000"/>
        </w:rPr>
        <w:t>The term ‘</w:t>
      </w:r>
      <w:r w:rsidR="0066457B" w:rsidRPr="00243D3A">
        <w:rPr>
          <w:b/>
          <w:color w:val="FF0000"/>
        </w:rPr>
        <w:t>Root CA</w:t>
      </w:r>
      <w:r w:rsidR="00330523" w:rsidRPr="00243D3A">
        <w:rPr>
          <w:color w:val="FF0000"/>
        </w:rPr>
        <w:t xml:space="preserve">’ refers </w:t>
      </w:r>
      <w:r w:rsidR="00FA5F99" w:rsidRPr="00243D3A">
        <w:rPr>
          <w:color w:val="FF0000"/>
        </w:rPr>
        <w:t xml:space="preserve">to the top-level certificate(hence Root) that includes </w:t>
      </w:r>
      <w:r w:rsidR="00330523" w:rsidRPr="00243D3A">
        <w:rPr>
          <w:color w:val="FF0000"/>
        </w:rPr>
        <w:t>both the public key and the private key of the Certificate Authority</w:t>
      </w:r>
      <w:r w:rsidR="00FA5F99" w:rsidRPr="00243D3A">
        <w:rPr>
          <w:color w:val="FF0000"/>
        </w:rPr>
        <w:t>, including information(i.e. metadata) about the CA, and the digital signature created by signing both the public key and metadata with the private key</w:t>
      </w:r>
      <w:r w:rsidR="00FA5F99" w:rsidRPr="004266C1">
        <w:rPr>
          <w:color w:val="C00000"/>
        </w:rPr>
        <w:t>.</w:t>
      </w:r>
    </w:p>
    <w:p w14:paraId="057554BF" w14:textId="69B304FF" w:rsidR="006626DA" w:rsidRDefault="00B0543C" w:rsidP="008248BF">
      <w:pPr>
        <w:pStyle w:val="ListBullet"/>
        <w:spacing w:after="200"/>
      </w:pPr>
      <w:r>
        <w:t>W</w:t>
      </w:r>
      <w:r w:rsidR="006626DA">
        <w:t xml:space="preserve">hat power does a </w:t>
      </w:r>
      <w:r w:rsidR="00BF5CEC">
        <w:t>‘</w:t>
      </w:r>
      <w:r w:rsidR="006626DA" w:rsidRPr="002F7C78">
        <w:rPr>
          <w:b/>
        </w:rPr>
        <w:t>Root CA</w:t>
      </w:r>
      <w:r w:rsidR="00BF5CEC">
        <w:t>’</w:t>
      </w:r>
      <w:r w:rsidR="006626DA">
        <w:t xml:space="preserve"> have? </w:t>
      </w:r>
    </w:p>
    <w:p w14:paraId="627C397A" w14:textId="004F54F0" w:rsidR="000E48F6" w:rsidRDefault="000E48F6" w:rsidP="008248BF">
      <w:pPr>
        <w:pStyle w:val="ListBullet"/>
        <w:numPr>
          <w:ilvl w:val="0"/>
          <w:numId w:val="27"/>
        </w:numPr>
        <w:spacing w:after="200"/>
      </w:pPr>
      <w:r w:rsidRPr="00DC712C">
        <w:rPr>
          <w:b/>
        </w:rPr>
        <w:t>Highest Authority:</w:t>
      </w:r>
      <w:r>
        <w:t xml:space="preserve"> It’s the top-level authority in a PKI with a self-signed certificate, meaning that it has signed its own public key with its private key. And this ‘</w:t>
      </w:r>
      <w:r w:rsidRPr="000E48F6">
        <w:rPr>
          <w:b/>
        </w:rPr>
        <w:t>public key</w:t>
      </w:r>
      <w:r>
        <w:t>’ is normally referred to as the ‘</w:t>
      </w:r>
      <w:r w:rsidRPr="00971ABA">
        <w:rPr>
          <w:i/>
          <w:u w:val="single"/>
        </w:rPr>
        <w:t>trusted Root CA certificate</w:t>
      </w:r>
      <w:r>
        <w:t>’ or ‘</w:t>
      </w:r>
      <w:r w:rsidRPr="00971ABA">
        <w:rPr>
          <w:i/>
          <w:u w:val="single"/>
        </w:rPr>
        <w:t>Root CA certificate</w:t>
      </w:r>
      <w:r>
        <w:t xml:space="preserve">’ which gets distributed/shared to be pre-installed in devices. </w:t>
      </w:r>
      <w:r w:rsidRPr="0020592D">
        <w:rPr>
          <w:color w:val="002060"/>
        </w:rPr>
        <w:t>Just to clarify, a root CA certificate doesn’t include the private key of root CA.</w:t>
      </w:r>
      <w:r w:rsidR="00A17992" w:rsidRPr="0020592D">
        <w:rPr>
          <w:color w:val="002060"/>
        </w:rPr>
        <w:t xml:space="preserve"> Yes, it’s confusing. A PKI certificate refers to both public key and private key but root CA certificate normally refers to just the public key</w:t>
      </w:r>
      <w:r w:rsidR="00B444FA" w:rsidRPr="0020592D">
        <w:rPr>
          <w:color w:val="002060"/>
        </w:rPr>
        <w:t>.</w:t>
      </w:r>
    </w:p>
    <w:p w14:paraId="30DBE389" w14:textId="289FBA5D" w:rsidR="000E48F6" w:rsidRDefault="00593259" w:rsidP="008248BF">
      <w:pPr>
        <w:pStyle w:val="ListBullet"/>
        <w:numPr>
          <w:ilvl w:val="0"/>
          <w:numId w:val="27"/>
        </w:numPr>
        <w:spacing w:after="200"/>
      </w:pPr>
      <w:r w:rsidRPr="00243D3A">
        <w:rPr>
          <w:b/>
          <w:color w:val="FF0000"/>
        </w:rPr>
        <w:t xml:space="preserve">Chain of Trust: </w:t>
      </w:r>
      <w:r w:rsidRPr="00243D3A">
        <w:rPr>
          <w:color w:val="FF0000"/>
        </w:rPr>
        <w:t>The Root CA's primary role is to establish trust. It signs the public keys of intermediate CAs or end entities, creating a chain of trust. Each subsequent certificate in the chain is signed by the private key of the entity or CA immediately above it in the hierarchy</w:t>
      </w:r>
      <w:r w:rsidRPr="00593259">
        <w:rPr>
          <w:color w:val="C00000"/>
        </w:rPr>
        <w:t>.</w:t>
      </w:r>
      <w:r>
        <w:t xml:space="preserve"> </w:t>
      </w:r>
      <w:r w:rsidR="00DC712C">
        <w:t>(</w:t>
      </w:r>
      <w:r w:rsidR="00806DFB">
        <w:t xml:space="preserve">Alarm </w:t>
      </w:r>
      <w:r w:rsidRPr="00955F17">
        <w:t>bell should start ringing</w:t>
      </w:r>
      <w:r w:rsidR="00165D40">
        <w:t>..)</w:t>
      </w:r>
    </w:p>
    <w:p w14:paraId="2F23AF87" w14:textId="50464F3A" w:rsidR="00B444FA" w:rsidRDefault="00DC712C" w:rsidP="008248BF">
      <w:pPr>
        <w:pStyle w:val="ListBullet"/>
        <w:numPr>
          <w:ilvl w:val="0"/>
          <w:numId w:val="27"/>
        </w:numPr>
        <w:spacing w:after="200"/>
      </w:pPr>
      <w:r w:rsidRPr="00DC712C">
        <w:rPr>
          <w:b/>
        </w:rPr>
        <w:t>Pre-Installed Certificates:</w:t>
      </w:r>
      <w:r>
        <w:t xml:space="preserve"> </w:t>
      </w:r>
      <w:r w:rsidRPr="00DC712C">
        <w:t>The public key of the Root CA is included in the default trust stores of web browsers, operating systems, and other software.</w:t>
      </w:r>
      <w:r>
        <w:t xml:space="preserve"> </w:t>
      </w:r>
      <w:r w:rsidRPr="00DC712C">
        <w:t>This inclusion is what allows users to trust certificates signed by the Root CA.</w:t>
      </w:r>
    </w:p>
    <w:p w14:paraId="45D8E9A0" w14:textId="275D14A6" w:rsidR="0020592D" w:rsidRDefault="0020592D" w:rsidP="008248BF">
      <w:pPr>
        <w:pStyle w:val="ListBullet"/>
        <w:numPr>
          <w:ilvl w:val="0"/>
          <w:numId w:val="27"/>
        </w:numPr>
        <w:spacing w:after="200"/>
      </w:pPr>
      <w:r>
        <w:rPr>
          <w:b/>
        </w:rPr>
        <w:t>Critical to PKI Security:</w:t>
      </w:r>
      <w:r>
        <w:t xml:space="preserve"> </w:t>
      </w:r>
      <w:r w:rsidRPr="0020592D">
        <w:t>The security and trustworthiness of the entire PKI system depend on the security of the private key of the Root</w:t>
      </w:r>
      <w:r w:rsidR="007F6832">
        <w:t xml:space="preserve"> </w:t>
      </w:r>
      <w:r w:rsidRPr="0020592D">
        <w:t>CA. If the private key of the Root CA were compromised, it could potentially undermine the trust in all certificates issued within that PKI.</w:t>
      </w:r>
    </w:p>
    <w:p w14:paraId="098F4E37" w14:textId="59B85398" w:rsidR="008F7C4D" w:rsidRDefault="008F7C4D" w:rsidP="008F7C4D">
      <w:pPr>
        <w:pStyle w:val="ListBullet"/>
      </w:pPr>
    </w:p>
    <w:p w14:paraId="0F6BD03A" w14:textId="36200B07" w:rsidR="008F7C4D" w:rsidRDefault="008F7C4D" w:rsidP="008F7C4D">
      <w:pPr>
        <w:pStyle w:val="ListBullet"/>
      </w:pPr>
    </w:p>
    <w:p w14:paraId="0653C9BD" w14:textId="576F01FE" w:rsidR="008F7C4D" w:rsidRDefault="008F7C4D" w:rsidP="008F7C4D">
      <w:pPr>
        <w:pStyle w:val="ListBullet"/>
      </w:pPr>
    </w:p>
    <w:p w14:paraId="58AC5F2A" w14:textId="67CBABB1" w:rsidR="008F7C4D" w:rsidRDefault="008F7C4D" w:rsidP="008F7C4D">
      <w:pPr>
        <w:pStyle w:val="ListBullet"/>
      </w:pPr>
    </w:p>
    <w:p w14:paraId="0B86928D" w14:textId="44B0D841" w:rsidR="008F7C4D" w:rsidRDefault="008F7C4D" w:rsidP="008F7C4D">
      <w:pPr>
        <w:pStyle w:val="ListBullet"/>
      </w:pPr>
    </w:p>
    <w:p w14:paraId="4F6515D2" w14:textId="7402FBD1" w:rsidR="008F7C4D" w:rsidRDefault="008F7C4D" w:rsidP="008F7C4D">
      <w:pPr>
        <w:pStyle w:val="ListBullet"/>
      </w:pPr>
    </w:p>
    <w:p w14:paraId="31837BA9" w14:textId="1C2BCA41" w:rsidR="008F7C4D" w:rsidRDefault="008F7C4D" w:rsidP="008F7C4D">
      <w:pPr>
        <w:pStyle w:val="ListBullet"/>
      </w:pPr>
    </w:p>
    <w:p w14:paraId="56FADA81" w14:textId="709D7E39" w:rsidR="008F7C4D" w:rsidRDefault="008F7C4D" w:rsidP="008F7C4D">
      <w:pPr>
        <w:pStyle w:val="ListBullet"/>
      </w:pPr>
    </w:p>
    <w:p w14:paraId="6500381B" w14:textId="5475571F" w:rsidR="008F7C4D" w:rsidRDefault="008F7C4D" w:rsidP="008F7C4D">
      <w:pPr>
        <w:pStyle w:val="ListBullet"/>
      </w:pPr>
    </w:p>
    <w:p w14:paraId="349C2F02" w14:textId="66C42508" w:rsidR="008F7C4D" w:rsidRDefault="008F7C4D" w:rsidP="008F7C4D">
      <w:pPr>
        <w:pStyle w:val="ListBullet"/>
      </w:pPr>
    </w:p>
    <w:p w14:paraId="0DCDA4C9" w14:textId="253776AF" w:rsidR="008F7C4D" w:rsidRDefault="008F7C4D" w:rsidP="008F7C4D">
      <w:pPr>
        <w:pStyle w:val="ListBullet"/>
      </w:pPr>
    </w:p>
    <w:p w14:paraId="1D51E36B" w14:textId="0D80FBF1" w:rsidR="00DD5DA8" w:rsidRPr="00E9159A" w:rsidRDefault="00AE6D43" w:rsidP="00E9159A">
      <w:pPr>
        <w:pStyle w:val="ListBullet"/>
        <w:spacing w:after="200"/>
        <w:rPr>
          <w:b/>
          <w:bCs/>
          <w:color w:val="0070C0"/>
          <w:sz w:val="28"/>
          <w:szCs w:val="28"/>
        </w:rPr>
      </w:pPr>
      <w:r w:rsidRPr="00E9159A">
        <w:rPr>
          <w:b/>
          <w:bCs/>
          <w:color w:val="0070C0"/>
          <w:sz w:val="28"/>
          <w:szCs w:val="28"/>
        </w:rPr>
        <w:lastRenderedPageBreak/>
        <w:t>How</w:t>
      </w:r>
      <w:r w:rsidR="007606ED" w:rsidRPr="00E9159A">
        <w:rPr>
          <w:b/>
          <w:bCs/>
          <w:color w:val="0070C0"/>
          <w:sz w:val="28"/>
          <w:szCs w:val="28"/>
        </w:rPr>
        <w:t xml:space="preserve"> </w:t>
      </w:r>
      <w:r w:rsidR="00DD5DA8" w:rsidRPr="00E9159A">
        <w:rPr>
          <w:b/>
          <w:bCs/>
          <w:color w:val="0070C0"/>
          <w:sz w:val="28"/>
          <w:szCs w:val="28"/>
        </w:rPr>
        <w:t>does a Root CA create a new certificate?</w:t>
      </w:r>
    </w:p>
    <w:p w14:paraId="379838DE" w14:textId="0053B72B" w:rsidR="00C969A4" w:rsidRDefault="00DD5DA8" w:rsidP="00937004">
      <w:pPr>
        <w:pStyle w:val="ListBullet"/>
        <w:spacing w:after="140"/>
      </w:pPr>
      <w:r w:rsidRPr="003D4763">
        <w:t xml:space="preserve">Let’s go through the </w:t>
      </w:r>
      <w:r w:rsidR="00C969A4" w:rsidRPr="003D4763">
        <w:t xml:space="preserve">process </w:t>
      </w:r>
      <w:r w:rsidRPr="003D4763">
        <w:t xml:space="preserve">of how a Root CA generates a new </w:t>
      </w:r>
      <w:r w:rsidR="006D0810" w:rsidRPr="003D4763">
        <w:t>certificate, which might be a</w:t>
      </w:r>
      <w:r w:rsidR="008F1D7E" w:rsidRPr="003D4763">
        <w:t xml:space="preserve"> </w:t>
      </w:r>
      <w:r w:rsidR="006D0810" w:rsidRPr="003D4763">
        <w:t xml:space="preserve">SSL/TLS </w:t>
      </w:r>
      <w:r w:rsidRPr="003D4763">
        <w:t>certificate</w:t>
      </w:r>
      <w:r w:rsidR="006D0810" w:rsidRPr="003D4763">
        <w:t xml:space="preserve"> </w:t>
      </w:r>
      <w:r w:rsidR="00C969A4" w:rsidRPr="003D4763">
        <w:t xml:space="preserve">for </w:t>
      </w:r>
      <w:r w:rsidR="006D0810" w:rsidRPr="003D4763">
        <w:t>securing a</w:t>
      </w:r>
      <w:r w:rsidR="00C969A4" w:rsidRPr="003D4763">
        <w:t xml:space="preserve"> website</w:t>
      </w:r>
      <w:r w:rsidR="00753851" w:rsidRPr="003D4763">
        <w:t xml:space="preserve"> or API</w:t>
      </w:r>
      <w:r w:rsidR="00C969A4" w:rsidRPr="003D4763">
        <w:t>:</w:t>
      </w:r>
    </w:p>
    <w:p w14:paraId="26A68EF1" w14:textId="77777777" w:rsidR="00A90D2C" w:rsidRPr="003D4763" w:rsidRDefault="00A90D2C" w:rsidP="00937004">
      <w:pPr>
        <w:pStyle w:val="ListBullet"/>
        <w:spacing w:after="140"/>
        <w:rPr>
          <w:b/>
          <w:bCs/>
        </w:rPr>
      </w:pPr>
    </w:p>
    <w:p w14:paraId="2358A946" w14:textId="1F24A8BF"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Generate a Key Pair:</w:t>
      </w:r>
    </w:p>
    <w:p w14:paraId="1B62A87D" w14:textId="6F7A46CE" w:rsidR="00C969A4" w:rsidRPr="003D4763" w:rsidRDefault="00C969A4" w:rsidP="00937004">
      <w:pPr>
        <w:pStyle w:val="ListBullet"/>
        <w:numPr>
          <w:ilvl w:val="1"/>
          <w:numId w:val="24"/>
        </w:numPr>
        <w:spacing w:after="140"/>
        <w:ind w:left="993" w:hanging="284"/>
        <w:rPr>
          <w:sz w:val="22"/>
          <w:szCs w:val="22"/>
        </w:rPr>
      </w:pPr>
      <w:r w:rsidRPr="003D4763">
        <w:rPr>
          <w:sz w:val="22"/>
          <w:szCs w:val="22"/>
        </w:rPr>
        <w:t>The first step is to generate a new key pair for the entity that will use the certificate. This key pair consists of a public key and a private key. The private key is kept securely by the entity, while the public key is included in the certificate.</w:t>
      </w:r>
    </w:p>
    <w:p w14:paraId="53371CEA" w14:textId="68C07561"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Create a Certificate Signing Request (CSR):</w:t>
      </w:r>
    </w:p>
    <w:p w14:paraId="2B81068A" w14:textId="0FE4A9FD" w:rsidR="00537DCD" w:rsidRPr="003D4763" w:rsidRDefault="00537DCD" w:rsidP="00937004">
      <w:pPr>
        <w:pStyle w:val="ListBullet"/>
        <w:numPr>
          <w:ilvl w:val="1"/>
          <w:numId w:val="24"/>
        </w:numPr>
        <w:tabs>
          <w:tab w:val="left" w:pos="993"/>
        </w:tabs>
        <w:spacing w:after="140"/>
        <w:ind w:left="993" w:hanging="284"/>
        <w:rPr>
          <w:sz w:val="22"/>
          <w:szCs w:val="22"/>
        </w:rPr>
      </w:pPr>
      <w:r w:rsidRPr="003D4763">
        <w:rPr>
          <w:sz w:val="22"/>
          <w:szCs w:val="22"/>
        </w:rPr>
        <w:t>The entity (e.g., a web server) creates a Certificate Signing Request (CSR). The CSR includes information about the entity (such as its domain name) and the entity's public key.</w:t>
      </w:r>
    </w:p>
    <w:p w14:paraId="6C583105" w14:textId="77777777" w:rsidR="00537DCD" w:rsidRPr="003D4763" w:rsidRDefault="00537DCD" w:rsidP="00937004">
      <w:pPr>
        <w:pStyle w:val="ListBullet"/>
        <w:numPr>
          <w:ilvl w:val="0"/>
          <w:numId w:val="24"/>
        </w:numPr>
        <w:spacing w:after="140"/>
        <w:ind w:left="714" w:hanging="357"/>
        <w:rPr>
          <w:b/>
          <w:sz w:val="22"/>
          <w:szCs w:val="22"/>
        </w:rPr>
      </w:pPr>
      <w:r w:rsidRPr="003D4763">
        <w:rPr>
          <w:b/>
          <w:sz w:val="22"/>
          <w:szCs w:val="22"/>
        </w:rPr>
        <w:t>Submit CSR to the Root CA:</w:t>
      </w:r>
    </w:p>
    <w:p w14:paraId="08896B9E" w14:textId="77777777" w:rsidR="00DF4CEF" w:rsidRPr="003D4763" w:rsidRDefault="00DF4CEF" w:rsidP="00937004">
      <w:pPr>
        <w:pStyle w:val="ListBullet"/>
        <w:numPr>
          <w:ilvl w:val="1"/>
          <w:numId w:val="24"/>
        </w:numPr>
        <w:spacing w:after="140"/>
        <w:ind w:left="993" w:hanging="284"/>
        <w:rPr>
          <w:sz w:val="22"/>
          <w:szCs w:val="22"/>
        </w:rPr>
      </w:pPr>
      <w:r w:rsidRPr="003D4763">
        <w:rPr>
          <w:sz w:val="22"/>
          <w:szCs w:val="22"/>
        </w:rPr>
        <w:t>The entity submits the CSR to the Root CA for approval and signature. This typically involves sending the CSR and any necessary information to the Root CA for verification.</w:t>
      </w:r>
    </w:p>
    <w:p w14:paraId="289F858E" w14:textId="758DED74"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Root CA Verification:</w:t>
      </w:r>
    </w:p>
    <w:p w14:paraId="0AD357FB" w14:textId="578530F4" w:rsidR="00C969A4" w:rsidRPr="003D4763" w:rsidRDefault="002554F6" w:rsidP="00937004">
      <w:pPr>
        <w:pStyle w:val="ListBullet"/>
        <w:numPr>
          <w:ilvl w:val="1"/>
          <w:numId w:val="24"/>
        </w:numPr>
        <w:spacing w:after="140"/>
        <w:rPr>
          <w:sz w:val="22"/>
          <w:szCs w:val="22"/>
        </w:rPr>
      </w:pPr>
      <w:r w:rsidRPr="003D4763">
        <w:rPr>
          <w:sz w:val="22"/>
          <w:szCs w:val="22"/>
        </w:rPr>
        <w:t>The Root CA verifies the information provided in the CSR to ensure that the entity requesting the certificate is legitimate and has control over the domain for which the certificate is being requested.</w:t>
      </w:r>
    </w:p>
    <w:p w14:paraId="628EDA0D" w14:textId="77777777" w:rsidR="00C969A4" w:rsidRPr="003D4763" w:rsidRDefault="00C969A4" w:rsidP="00937004">
      <w:pPr>
        <w:pStyle w:val="ListBullet"/>
        <w:numPr>
          <w:ilvl w:val="0"/>
          <w:numId w:val="24"/>
        </w:numPr>
        <w:spacing w:after="140"/>
        <w:rPr>
          <w:b/>
          <w:sz w:val="22"/>
          <w:szCs w:val="22"/>
        </w:rPr>
      </w:pPr>
      <w:r w:rsidRPr="003D4763">
        <w:rPr>
          <w:b/>
          <w:sz w:val="22"/>
          <w:szCs w:val="22"/>
        </w:rPr>
        <w:t>Signing the Certificate:</w:t>
      </w:r>
    </w:p>
    <w:p w14:paraId="1D500828" w14:textId="1B7DE718" w:rsidR="00C969A4" w:rsidRPr="003D4763" w:rsidRDefault="00914998" w:rsidP="00937004">
      <w:pPr>
        <w:pStyle w:val="ListBullet"/>
        <w:numPr>
          <w:ilvl w:val="1"/>
          <w:numId w:val="24"/>
        </w:numPr>
        <w:spacing w:after="140"/>
        <w:rPr>
          <w:sz w:val="22"/>
          <w:szCs w:val="22"/>
        </w:rPr>
      </w:pPr>
      <w:r w:rsidRPr="003D4763">
        <w:rPr>
          <w:sz w:val="22"/>
          <w:szCs w:val="22"/>
        </w:rPr>
        <w:t>If the verification is successful, the Root CA uses its private key to sign the CSR, creating a new certificate for the entity. This signed certificate includes the entity's public key, information about the entity, and a digital signature from the Root CA.</w:t>
      </w:r>
    </w:p>
    <w:p w14:paraId="4938ADF1"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Issuing the Certificate:</w:t>
      </w:r>
    </w:p>
    <w:p w14:paraId="287AC17E" w14:textId="46290EE8" w:rsidR="00C969A4" w:rsidRPr="003D4763" w:rsidRDefault="00CC4472" w:rsidP="00937004">
      <w:pPr>
        <w:pStyle w:val="ListBullet"/>
        <w:numPr>
          <w:ilvl w:val="1"/>
          <w:numId w:val="24"/>
        </w:numPr>
        <w:spacing w:after="140"/>
        <w:rPr>
          <w:sz w:val="22"/>
          <w:szCs w:val="22"/>
        </w:rPr>
      </w:pPr>
      <w:r w:rsidRPr="003D4763">
        <w:rPr>
          <w:sz w:val="22"/>
          <w:szCs w:val="22"/>
        </w:rPr>
        <w:t>The Root CA issues the signed certificate to the entity. This certificate is now a trusted certificate because it has been signed by the trusted Root CA.</w:t>
      </w:r>
    </w:p>
    <w:p w14:paraId="085DD458" w14:textId="302DC009"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Installing the Certificate:</w:t>
      </w:r>
    </w:p>
    <w:p w14:paraId="50E4F560" w14:textId="48AF6EA9" w:rsidR="00C969A4" w:rsidRPr="003D4763" w:rsidRDefault="00CC4472" w:rsidP="00937004">
      <w:pPr>
        <w:pStyle w:val="ListBullet"/>
        <w:numPr>
          <w:ilvl w:val="1"/>
          <w:numId w:val="24"/>
        </w:numPr>
        <w:spacing w:after="140"/>
        <w:rPr>
          <w:b/>
          <w:sz w:val="22"/>
          <w:szCs w:val="22"/>
        </w:rPr>
      </w:pPr>
      <w:r w:rsidRPr="003D4763">
        <w:rPr>
          <w:sz w:val="22"/>
          <w:szCs w:val="22"/>
        </w:rPr>
        <w:t>The entity (e.g., web server) installs the issued certificate along with its private key. The public key from the certificate is made publicly available for users to establish secure connections.</w:t>
      </w:r>
    </w:p>
    <w:p w14:paraId="7AA6431B"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Chain of Trust:</w:t>
      </w:r>
    </w:p>
    <w:p w14:paraId="57695DD7" w14:textId="05C9C628" w:rsidR="00C969A4" w:rsidRDefault="00CC4472" w:rsidP="00937004">
      <w:pPr>
        <w:pStyle w:val="ListBullet"/>
        <w:numPr>
          <w:ilvl w:val="1"/>
          <w:numId w:val="24"/>
        </w:numPr>
        <w:spacing w:after="140"/>
        <w:rPr>
          <w:sz w:val="22"/>
          <w:szCs w:val="22"/>
        </w:rPr>
      </w:pPr>
      <w:r w:rsidRPr="003D4763">
        <w:rPr>
          <w:sz w:val="22"/>
          <w:szCs w:val="22"/>
        </w:rPr>
        <w:t>When users connect to the entity (e.g., visit a website over HTTPS), their browsers verify the entity's certificate by checking its digital signature against the public key of the Root CA, which is pre-installed in the browser's trust store.</w:t>
      </w:r>
    </w:p>
    <w:p w14:paraId="28C39718" w14:textId="77777777" w:rsidR="003D4763" w:rsidRPr="003D4763" w:rsidRDefault="003D4763" w:rsidP="00937004">
      <w:pPr>
        <w:pStyle w:val="ListBullet"/>
        <w:spacing w:after="200"/>
        <w:rPr>
          <w:sz w:val="22"/>
          <w:szCs w:val="22"/>
        </w:rPr>
      </w:pPr>
    </w:p>
    <w:p w14:paraId="677CD4F1" w14:textId="57993B84" w:rsidR="008F7C4D" w:rsidRDefault="00C969A4" w:rsidP="00E9159A">
      <w:pPr>
        <w:pStyle w:val="ListBullet"/>
        <w:spacing w:after="200"/>
      </w:pPr>
      <w:r w:rsidRPr="00C969A4">
        <w:t>This process establishes a chain of trust: the Root CA signs an intermediate CA or end-entity certificate, and this signed certificate is trusted because the public key of the Root CA is trusted. The hierarchy can involve multiple levels of CAs, with the Root CA at the top.</w:t>
      </w:r>
    </w:p>
    <w:p w14:paraId="5DB578D0" w14:textId="309B46FD" w:rsidR="001815F6" w:rsidRPr="00E9159A" w:rsidRDefault="001815F6" w:rsidP="00ED1912">
      <w:pPr>
        <w:pStyle w:val="ListBullet"/>
        <w:spacing w:after="200"/>
        <w:rPr>
          <w:b/>
          <w:bCs/>
          <w:color w:val="0070C0"/>
          <w:sz w:val="28"/>
          <w:szCs w:val="28"/>
        </w:rPr>
      </w:pPr>
      <w:r w:rsidRPr="00E9159A">
        <w:rPr>
          <w:b/>
          <w:bCs/>
          <w:color w:val="0070C0"/>
          <w:sz w:val="28"/>
          <w:szCs w:val="28"/>
        </w:rPr>
        <w:lastRenderedPageBreak/>
        <w:t>Let’s talk about TRUST</w:t>
      </w:r>
    </w:p>
    <w:p w14:paraId="4FF5E1C2" w14:textId="198C4960" w:rsidR="008A0C9F" w:rsidRDefault="001F4579" w:rsidP="00ED1912">
      <w:pPr>
        <w:pStyle w:val="ListBullet"/>
        <w:spacing w:after="200"/>
      </w:pPr>
      <w:r>
        <w:t xml:space="preserve">Now we are ready </w:t>
      </w:r>
      <w:r w:rsidR="008A0C9F">
        <w:t xml:space="preserve">to highlight the problems of HTTPS/TLS </w:t>
      </w:r>
      <w:r w:rsidR="006F6DA8">
        <w:t xml:space="preserve">to make it crystal clear </w:t>
      </w:r>
      <w:r w:rsidR="008A0C9F">
        <w:t xml:space="preserve">else nobody in their right mind would have </w:t>
      </w:r>
      <w:r w:rsidR="0001391C">
        <w:t xml:space="preserve">the </w:t>
      </w:r>
      <w:r w:rsidR="008A0C9F">
        <w:t>motivation to implement</w:t>
      </w:r>
      <w:r w:rsidR="0064732E">
        <w:t xml:space="preserve">, use and support </w:t>
      </w:r>
      <w:r w:rsidR="008A0C9F" w:rsidRPr="00EC4FB5">
        <w:rPr>
          <w:i/>
        </w:rPr>
        <w:t>EazyPGP</w:t>
      </w:r>
      <w:r w:rsidR="008A0C9F">
        <w:t xml:space="preserve"> standard.</w:t>
      </w:r>
    </w:p>
    <w:p w14:paraId="24C599F2" w14:textId="4BAF90E3" w:rsidR="00F04532" w:rsidRPr="00F04532" w:rsidRDefault="00627A0B" w:rsidP="00ED1912">
      <w:pPr>
        <w:pStyle w:val="ListBullet"/>
        <w:spacing w:after="200"/>
      </w:pPr>
      <w:r>
        <w:t>In case the r</w:t>
      </w:r>
      <w:r w:rsidR="00C92C0F">
        <w:t>eader never watch</w:t>
      </w:r>
      <w:r w:rsidR="00293C9B">
        <w:t>ed</w:t>
      </w:r>
      <w:r w:rsidR="00C92C0F">
        <w:t xml:space="preserve"> the </w:t>
      </w:r>
      <w:r w:rsidR="00C10302">
        <w:t>Y</w:t>
      </w:r>
      <w:r w:rsidR="00C92C0F">
        <w:t>ou</w:t>
      </w:r>
      <w:r w:rsidR="00F25FE4">
        <w:t>T</w:t>
      </w:r>
      <w:r w:rsidR="00C92C0F">
        <w:t>ube video in page 2</w:t>
      </w:r>
      <w:r w:rsidR="00293C9B">
        <w:t xml:space="preserve"> or still doesn’t see the problem of TLS</w:t>
      </w:r>
      <w:r w:rsidR="00C92C0F">
        <w:t xml:space="preserve">, I will just spell out the </w:t>
      </w:r>
      <w:r w:rsidR="00293C9B">
        <w:t xml:space="preserve">problem. </w:t>
      </w:r>
      <w:r w:rsidR="00FB55B4">
        <w:t>L</w:t>
      </w:r>
      <w:r w:rsidR="00F25A3E">
        <w:t xml:space="preserve">et’s </w:t>
      </w:r>
      <w:r w:rsidR="00556950">
        <w:t xml:space="preserve">take a closer look </w:t>
      </w:r>
      <w:r w:rsidR="00F25A3E">
        <w:t xml:space="preserve">of </w:t>
      </w:r>
      <w:r w:rsidR="00FB55B4">
        <w:t xml:space="preserve">how </w:t>
      </w:r>
      <w:r w:rsidR="00F25A3E">
        <w:t xml:space="preserve">SSL handshake </w:t>
      </w:r>
      <w:r w:rsidR="00FB55B4">
        <w:t xml:space="preserve">takes place </w:t>
      </w:r>
      <w:r w:rsidR="00F25A3E">
        <w:t xml:space="preserve">where the </w:t>
      </w:r>
      <w:r w:rsidR="00FB55B4">
        <w:t xml:space="preserve">generation and sharing of </w:t>
      </w:r>
      <w:r w:rsidR="00F25A3E">
        <w:t xml:space="preserve">symmetric key </w:t>
      </w:r>
      <w:r w:rsidR="00FB55B4">
        <w:t xml:space="preserve">from client to server </w:t>
      </w:r>
      <w:r w:rsidR="00F25A3E">
        <w:t>takes place</w:t>
      </w:r>
      <w:r w:rsidR="00FB55B4">
        <w:t>. Once the handshake is completed, future</w:t>
      </w:r>
      <w:r w:rsidR="00F25A3E">
        <w:t xml:space="preserve"> communication </w:t>
      </w:r>
      <w:r w:rsidR="00FB55B4">
        <w:t xml:space="preserve">between client and server can use the same symmetric key for encryption and decryption. </w:t>
      </w:r>
    </w:p>
    <w:p w14:paraId="05AC62FF" w14:textId="4F0502FE" w:rsidR="00327695" w:rsidRDefault="00FB55B4" w:rsidP="00ED1912">
      <w:pPr>
        <w:spacing w:after="200"/>
      </w:pPr>
      <w:r>
        <w:t xml:space="preserve">By regurgitating the description from </w:t>
      </w:r>
      <w:hyperlink r:id="rId14" w:history="1">
        <w:r w:rsidRPr="000C50F2">
          <w:rPr>
            <w:rStyle w:val="Hyperlink"/>
          </w:rPr>
          <w:t>https://www.ibm.com/docs/en/cics-tg-zos/9.3.0?topic=ssl-how-connection-is-established</w:t>
        </w:r>
      </w:hyperlink>
      <w:r>
        <w:t xml:space="preserve">, </w:t>
      </w:r>
      <w:r w:rsidR="005C2359">
        <w:t>a simplified sequence of SSL handshake can be summarised by the diagram</w:t>
      </w:r>
      <w:r w:rsidR="00835AB2">
        <w:t xml:space="preserve"> below</w:t>
      </w:r>
      <w:r w:rsidR="005C2359">
        <w:t>.</w:t>
      </w:r>
      <w:r w:rsidR="00327695">
        <w:t xml:space="preserve"> </w:t>
      </w:r>
    </w:p>
    <w:p w14:paraId="3854A27B" w14:textId="21EA0BF9" w:rsidR="00F04532" w:rsidRDefault="00F04532" w:rsidP="00F04532">
      <w:pPr>
        <w:spacing w:after="100"/>
      </w:pPr>
    </w:p>
    <w:p w14:paraId="2ADA0748" w14:textId="77777777" w:rsidR="00F04532" w:rsidRDefault="00F04532" w:rsidP="00F04532">
      <w:pPr>
        <w:spacing w:after="100"/>
      </w:pPr>
    </w:p>
    <w:p w14:paraId="485D9334" w14:textId="517D88E0" w:rsidR="00A52FF9" w:rsidRPr="00A52FF9" w:rsidRDefault="00A52FF9" w:rsidP="00F04532">
      <w:pPr>
        <w:shd w:val="clear" w:color="auto" w:fill="FFFFFF"/>
        <w:spacing w:after="100"/>
        <w:textAlignment w:val="baseline"/>
        <w:outlineLvl w:val="1"/>
        <w:rPr>
          <w:rFonts w:ascii="Helvetica Neue" w:hAnsi="Helvetica Neue"/>
          <w:b/>
          <w:color w:val="161616"/>
        </w:rPr>
      </w:pPr>
      <w:bookmarkStart w:id="3" w:name="_Toc149680848"/>
      <w:r w:rsidRPr="00A52FF9">
        <w:rPr>
          <w:rFonts w:ascii="Helvetica Neue" w:hAnsi="Helvetica Neue"/>
          <w:b/>
          <w:color w:val="161616"/>
        </w:rPr>
        <w:t>SSL handshake</w:t>
      </w:r>
      <w:bookmarkEnd w:id="3"/>
    </w:p>
    <w:p w14:paraId="48E50D14" w14:textId="77777777" w:rsidR="00A52FF9" w:rsidRPr="00A52FF9" w:rsidRDefault="00A52FF9" w:rsidP="00A52FF9">
      <w:pPr>
        <w:shd w:val="clear" w:color="auto" w:fill="FFFFFF"/>
        <w:spacing w:before="100" w:beforeAutospacing="1" w:after="100" w:afterAutospacing="1"/>
        <w:textAlignment w:val="baseline"/>
        <w:rPr>
          <w:rFonts w:ascii="Helvetica Neue" w:hAnsi="Helvetica Neue"/>
          <w:color w:val="161616"/>
        </w:rPr>
      </w:pPr>
      <w:r w:rsidRPr="00A52FF9">
        <w:rPr>
          <w:rFonts w:ascii="Helvetica Neue" w:hAnsi="Helvetica Neue"/>
          <w:color w:val="161616"/>
        </w:rPr>
        <w:t>The following diagram shows what happens during an SSL handshake:</w:t>
      </w:r>
    </w:p>
    <w:p w14:paraId="16339448" w14:textId="77777777" w:rsidR="00A52FF9" w:rsidRPr="00A52FF9" w:rsidRDefault="00A52FF9" w:rsidP="00A52FF9">
      <w:r w:rsidRPr="00A52FF9">
        <w:t>Figure 1. SSL handshake</w:t>
      </w:r>
    </w:p>
    <w:p w14:paraId="53CC43BB" w14:textId="57EB3210" w:rsidR="00A52FF9" w:rsidRDefault="00A52FF9" w:rsidP="00A52FF9">
      <w:pPr>
        <w:textAlignment w:val="baseline"/>
        <w:rPr>
          <w:rFonts w:ascii="inherit" w:hAnsi="inherit"/>
        </w:rPr>
      </w:pPr>
      <w:r w:rsidRPr="00A52FF9">
        <w:rPr>
          <w:rFonts w:ascii="inherit" w:hAnsi="inherit"/>
        </w:rPr>
        <w:fldChar w:fldCharType="begin"/>
      </w:r>
      <w:r w:rsidRPr="00A52FF9">
        <w:rPr>
          <w:rFonts w:ascii="inherit" w:hAnsi="inherit"/>
        </w:rPr>
        <w:instrText xml:space="preserve"> INCLUDEPICTURE "https://www.ibm.com/docs/en/SSZHJ2_9.3.0/securing/graphics/hndshake.jpg" \* MERGEFORMATINET </w:instrText>
      </w:r>
      <w:r w:rsidRPr="00A52FF9">
        <w:rPr>
          <w:rFonts w:ascii="inherit" w:hAnsi="inherit"/>
        </w:rPr>
        <w:fldChar w:fldCharType="separate"/>
      </w:r>
      <w:r w:rsidRPr="00A52FF9">
        <w:rPr>
          <w:rFonts w:ascii="inherit" w:hAnsi="inherit"/>
          <w:noProof/>
        </w:rPr>
        <w:drawing>
          <wp:inline distT="0" distB="0" distL="0" distR="0" wp14:anchorId="6EA844A0" wp14:editId="65935972">
            <wp:extent cx="5943600" cy="3376295"/>
            <wp:effectExtent l="0" t="0" r="1270" b="4445"/>
            <wp:docPr id="2" name="Picture 2" descr="https://www.ibm.com/docs/en/SSZHJ2_9.3.0/securing/graphics/hndsh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ocs/en/SSZHJ2_9.3.0/securing/graphics/hndsh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r w:rsidRPr="00A52FF9">
        <w:rPr>
          <w:rFonts w:ascii="inherit" w:hAnsi="inherit"/>
        </w:rPr>
        <w:fldChar w:fldCharType="end"/>
      </w:r>
    </w:p>
    <w:p w14:paraId="74EC6DEB" w14:textId="77777777" w:rsidR="004D053E" w:rsidRDefault="004D053E" w:rsidP="00A52FF9">
      <w:pPr>
        <w:textAlignment w:val="baseline"/>
        <w:rPr>
          <w:rFonts w:ascii="inherit" w:hAnsi="inherit"/>
        </w:rPr>
      </w:pPr>
    </w:p>
    <w:p w14:paraId="3505B95F" w14:textId="01F30E51" w:rsidR="00823AE1" w:rsidRDefault="00823AE1" w:rsidP="00A52FF9">
      <w:pPr>
        <w:textAlignment w:val="baseline"/>
        <w:rPr>
          <w:rFonts w:ascii="inherit" w:hAnsi="inherit"/>
        </w:rPr>
      </w:pPr>
    </w:p>
    <w:p w14:paraId="6478DFF0" w14:textId="77777777" w:rsidR="001D4478" w:rsidRPr="00A52FF9" w:rsidRDefault="001D4478" w:rsidP="00A52FF9">
      <w:pPr>
        <w:textAlignment w:val="baseline"/>
        <w:rPr>
          <w:rFonts w:ascii="inherit" w:hAnsi="inherit"/>
        </w:rPr>
      </w:pPr>
    </w:p>
    <w:p w14:paraId="5E4F31E7"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lastRenderedPageBreak/>
        <w:t>The client sends a request to the server for a secure session. The server responds by sending its X.509 digital certificate to the client.</w:t>
      </w:r>
    </w:p>
    <w:p w14:paraId="1F3A4403"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receives the server's X.509 digital certificate.</w:t>
      </w:r>
    </w:p>
    <w:p w14:paraId="194FD972" w14:textId="30ECE85B"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FF0000"/>
          <w:spacing w:val="2"/>
        </w:rPr>
      </w:pPr>
      <w:r w:rsidRPr="00A52FF9">
        <w:rPr>
          <w:rFonts w:ascii="inherit" w:hAnsi="inherit"/>
          <w:color w:val="FF0000"/>
          <w:spacing w:val="2"/>
        </w:rPr>
        <w:t>The client authenticates the server, using a list of known certificate authorities</w:t>
      </w:r>
      <w:r>
        <w:rPr>
          <w:rFonts w:ascii="inherit" w:hAnsi="inherit"/>
          <w:color w:val="FF0000"/>
          <w:spacing w:val="2"/>
        </w:rPr>
        <w:t>(CA)</w:t>
      </w:r>
    </w:p>
    <w:p w14:paraId="2755A04A"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generates a random symmetric key and encrypts it using server's public key.</w:t>
      </w:r>
    </w:p>
    <w:p w14:paraId="1AF3015D"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and server now both know the symmetric key and can use the SSL encryption process to encrypt and decrypt the information contained in the client request and the server response.</w:t>
      </w:r>
    </w:p>
    <w:p w14:paraId="525D5447" w14:textId="0C8D1835" w:rsidR="00017030" w:rsidRDefault="00FF5B40" w:rsidP="00B817E3">
      <w:pPr>
        <w:spacing w:after="200"/>
      </w:pPr>
      <w:r>
        <w:t xml:space="preserve">Note </w:t>
      </w:r>
      <w:r w:rsidR="00061E70">
        <w:t xml:space="preserve">this is actually a good example of how hybrid </w:t>
      </w:r>
      <w:r w:rsidR="00061E70" w:rsidRPr="00061E70">
        <w:t>symmetric and asymmetric encryption works</w:t>
      </w:r>
      <w:r w:rsidR="00061E70">
        <w:t xml:space="preserve"> to</w:t>
      </w:r>
      <w:r w:rsidR="00061E70" w:rsidRPr="00061E70">
        <w:t xml:space="preserve"> achieve secure communication</w:t>
      </w:r>
      <w:r w:rsidR="00061E70">
        <w:t xml:space="preserve"> by l</w:t>
      </w:r>
      <w:r w:rsidR="00061E70" w:rsidRPr="00061E70">
        <w:t>everaging the strengths of both symmetric and asymmetric encryption algorithms</w:t>
      </w:r>
      <w:r w:rsidR="00061E70">
        <w:t xml:space="preserve">. Confused? PKI </w:t>
      </w:r>
      <w:r w:rsidR="00AE4846">
        <w:t xml:space="preserve">public key of server </w:t>
      </w:r>
      <w:r w:rsidR="00061E70">
        <w:t xml:space="preserve">is used </w:t>
      </w:r>
      <w:r w:rsidR="00AE4846">
        <w:t xml:space="preserve">by the </w:t>
      </w:r>
      <w:r w:rsidR="00061E70">
        <w:t xml:space="preserve">client </w:t>
      </w:r>
      <w:r w:rsidR="00AE4846">
        <w:t>to encrypt</w:t>
      </w:r>
      <w:r w:rsidR="00C13A9F">
        <w:t xml:space="preserve"> a</w:t>
      </w:r>
      <w:r w:rsidR="00AE4846">
        <w:t xml:space="preserve"> </w:t>
      </w:r>
      <w:r w:rsidR="00C13A9F">
        <w:t xml:space="preserve">   </w:t>
      </w:r>
      <w:r w:rsidR="00AE4846">
        <w:t xml:space="preserve">randomly generated </w:t>
      </w:r>
      <w:r w:rsidR="00061E70">
        <w:t xml:space="preserve">symmetric key (e.g. password to encrypt communication between client and server within a session </w:t>
      </w:r>
      <w:r w:rsidR="00C13A9F">
        <w:t xml:space="preserve">by </w:t>
      </w:r>
      <w:r w:rsidR="00061E70">
        <w:t xml:space="preserve">AES algorithm) </w:t>
      </w:r>
      <w:r w:rsidR="00AE4846">
        <w:t xml:space="preserve">before sending the encrypted symmetric key from </w:t>
      </w:r>
      <w:r w:rsidR="00061E70">
        <w:t xml:space="preserve">client to server, </w:t>
      </w:r>
      <w:r w:rsidR="000875C6">
        <w:t xml:space="preserve">then </w:t>
      </w:r>
      <w:r w:rsidR="00061E70">
        <w:t xml:space="preserve">only server can decrypt </w:t>
      </w:r>
      <w:r w:rsidR="00AE4846">
        <w:t xml:space="preserve">the data to </w:t>
      </w:r>
      <w:r w:rsidR="00061E70">
        <w:t>get the encryption key by using its PKI private key</w:t>
      </w:r>
      <w:r w:rsidR="00017030">
        <w:t>, hence the name asymmetric encryption.</w:t>
      </w:r>
    </w:p>
    <w:p w14:paraId="28CB31FF" w14:textId="43839431" w:rsidR="00017030" w:rsidRDefault="006D6880" w:rsidP="00B817E3">
      <w:pPr>
        <w:spacing w:after="200"/>
      </w:pPr>
      <w:r>
        <w:t>E</w:t>
      </w:r>
      <w:r w:rsidR="00017030">
        <w:t xml:space="preserve">ven if the encrypted symmetric key is intercepted/monitored by a third party during transit there would be no way to </w:t>
      </w:r>
      <w:r>
        <w:t xml:space="preserve">access </w:t>
      </w:r>
      <w:r w:rsidR="00017030">
        <w:t>the s</w:t>
      </w:r>
      <w:r w:rsidR="003614AC">
        <w:t xml:space="preserve">ymmetric </w:t>
      </w:r>
      <w:r w:rsidR="00017030">
        <w:t>key</w:t>
      </w:r>
      <w:r>
        <w:t xml:space="preserve"> to </w:t>
      </w:r>
      <w:r w:rsidR="000442DB">
        <w:t>decrypt the</w:t>
      </w:r>
      <w:r>
        <w:t xml:space="preserve"> </w:t>
      </w:r>
      <w:r w:rsidR="000442DB">
        <w:t xml:space="preserve">encrypted </w:t>
      </w:r>
      <w:r>
        <w:t>communication later o</w:t>
      </w:r>
      <w:r w:rsidR="000442DB">
        <w:t>n</w:t>
      </w:r>
      <w:r>
        <w:t xml:space="preserve">. </w:t>
      </w:r>
    </w:p>
    <w:p w14:paraId="425527AD" w14:textId="71C8F561" w:rsidR="00FC4538" w:rsidRDefault="006D6880" w:rsidP="00B817E3">
      <w:pPr>
        <w:spacing w:after="200"/>
      </w:pPr>
      <w:r>
        <w:t xml:space="preserve">So if asymmetric encryption is so cool why not just use it all the way </w:t>
      </w:r>
      <w:r w:rsidR="00437EBC">
        <w:t xml:space="preserve">through </w:t>
      </w:r>
      <w:r>
        <w:t>for communication between client and server</w:t>
      </w:r>
      <w:r w:rsidR="00AF6DFC">
        <w:t>?</w:t>
      </w:r>
      <w:r>
        <w:t xml:space="preserve"> </w:t>
      </w:r>
      <w:r w:rsidR="00FC4538">
        <w:t>Because a</w:t>
      </w:r>
      <w:r w:rsidR="00FC4538" w:rsidRPr="00FC4538">
        <w:t xml:space="preserve">symmetric encryption </w:t>
      </w:r>
      <w:r w:rsidR="0053024C">
        <w:t>is</w:t>
      </w:r>
      <w:r w:rsidR="00FC4538" w:rsidRPr="00FC4538">
        <w:t xml:space="preserve"> generally 10-100 times slower than symmetric encryption</w:t>
      </w:r>
      <w:r w:rsidR="0053024C">
        <w:t>(according to Google Bard)</w:t>
      </w:r>
      <w:r w:rsidR="00FC4538">
        <w:t>!</w:t>
      </w:r>
      <w:r w:rsidR="00FC4538" w:rsidRPr="00FC4538">
        <w:t xml:space="preserve"> This is because asymmetric encryption uses more complex mathematical operations and longer keys.</w:t>
      </w:r>
      <w:r w:rsidR="00FC4538">
        <w:t xml:space="preserve"> So it makes sense to</w:t>
      </w:r>
      <w:r w:rsidR="00F45A0E">
        <w:t xml:space="preserve"> only</w:t>
      </w:r>
      <w:r w:rsidR="00FC4538">
        <w:t xml:space="preserve"> use asymmetric encryption to transport symmetric</w:t>
      </w:r>
      <w:r w:rsidR="002D0925">
        <w:t xml:space="preserve"> key, which does the heavy lifting of E2E encryption</w:t>
      </w:r>
      <w:r w:rsidR="00497A20">
        <w:t xml:space="preserve"> between both parties.</w:t>
      </w:r>
    </w:p>
    <w:p w14:paraId="02D8633E" w14:textId="457A6C78" w:rsidR="00FC4538" w:rsidRDefault="00FC4538" w:rsidP="00B817E3">
      <w:pPr>
        <w:spacing w:after="200"/>
      </w:pPr>
      <w:r w:rsidRPr="007C4EA0">
        <w:rPr>
          <w:color w:val="002060"/>
        </w:rPr>
        <w:t>Later on</w:t>
      </w:r>
      <w:r w:rsidR="009C5A45" w:rsidRPr="007C4EA0">
        <w:rPr>
          <w:color w:val="002060"/>
        </w:rPr>
        <w:t>,</w:t>
      </w:r>
      <w:r w:rsidRPr="007C4EA0">
        <w:rPr>
          <w:color w:val="002060"/>
        </w:rPr>
        <w:t xml:space="preserve"> we will see how EazyPGP top</w:t>
      </w:r>
      <w:r w:rsidR="00336B70" w:rsidRPr="007C4EA0">
        <w:rPr>
          <w:color w:val="002060"/>
        </w:rPr>
        <w:t>s</w:t>
      </w:r>
      <w:r w:rsidRPr="007C4EA0">
        <w:rPr>
          <w:color w:val="002060"/>
        </w:rPr>
        <w:t xml:space="preserve"> this by simulating SSL handshake </w:t>
      </w:r>
      <w:r w:rsidR="00B02731" w:rsidRPr="007C4EA0">
        <w:rPr>
          <w:color w:val="002060"/>
        </w:rPr>
        <w:t xml:space="preserve">also </w:t>
      </w:r>
      <w:r w:rsidRPr="007C4EA0">
        <w:rPr>
          <w:color w:val="002060"/>
        </w:rPr>
        <w:t xml:space="preserve">with a </w:t>
      </w:r>
      <w:r w:rsidRPr="00D13F48">
        <w:rPr>
          <w:b/>
          <w:i/>
          <w:color w:val="002060"/>
        </w:rPr>
        <w:t>twist</w:t>
      </w:r>
      <w:r w:rsidRPr="007C4EA0">
        <w:rPr>
          <w:color w:val="002060"/>
        </w:rPr>
        <w:t xml:space="preserve">, </w:t>
      </w:r>
      <w:r w:rsidRPr="00D13F48">
        <w:rPr>
          <w:i/>
          <w:color w:val="002060"/>
        </w:rPr>
        <w:t>no actual symmetric</w:t>
      </w:r>
      <w:r w:rsidR="009277F1" w:rsidRPr="00D13F48">
        <w:rPr>
          <w:i/>
          <w:color w:val="002060"/>
        </w:rPr>
        <w:t xml:space="preserve"> </w:t>
      </w:r>
      <w:r w:rsidRPr="00D13F48">
        <w:rPr>
          <w:i/>
          <w:color w:val="002060"/>
        </w:rPr>
        <w:t xml:space="preserve">encryption key will </w:t>
      </w:r>
      <w:r w:rsidR="009277F1" w:rsidRPr="00D13F48">
        <w:rPr>
          <w:i/>
          <w:color w:val="002060"/>
        </w:rPr>
        <w:t xml:space="preserve">ever </w:t>
      </w:r>
      <w:r w:rsidRPr="00D13F48">
        <w:rPr>
          <w:i/>
          <w:color w:val="002060"/>
        </w:rPr>
        <w:t>be sent across the web yet both parties will still be able to derive the same symmetric key</w:t>
      </w:r>
      <w:r w:rsidRPr="004A7B0E">
        <w:rPr>
          <w:b/>
          <w:color w:val="002060"/>
        </w:rPr>
        <w:t xml:space="preserve"> </w:t>
      </w:r>
      <w:r w:rsidRPr="007C4EA0">
        <w:rPr>
          <w:color w:val="002060"/>
        </w:rPr>
        <w:t>for E2E encryption of all communication</w:t>
      </w:r>
      <w:r w:rsidR="00E1592A" w:rsidRPr="007C4EA0">
        <w:rPr>
          <w:color w:val="002060"/>
        </w:rPr>
        <w:t xml:space="preserve"> within a session</w:t>
      </w:r>
      <w:r w:rsidRPr="007C4EA0">
        <w:rPr>
          <w:color w:val="002060"/>
        </w:rPr>
        <w:t>. Stay tuned</w:t>
      </w:r>
      <w:r w:rsidR="001B501F">
        <w:rPr>
          <w:color w:val="002060"/>
        </w:rPr>
        <w:t>..</w:t>
      </w:r>
      <w:r w:rsidRPr="007C4EA0">
        <w:rPr>
          <w:color w:val="002060"/>
        </w:rPr>
        <w:t xml:space="preserve"> </w:t>
      </w:r>
    </w:p>
    <w:p w14:paraId="6DAE988E" w14:textId="4C381AC6" w:rsidR="00036CF6" w:rsidRPr="00E55219" w:rsidRDefault="00FD41BA" w:rsidP="00B817E3">
      <w:pPr>
        <w:spacing w:after="200"/>
      </w:pPr>
      <w:r>
        <w:t>W</w:t>
      </w:r>
      <w:r w:rsidR="000F3DB8">
        <w:t>here were we?</w:t>
      </w:r>
      <w:r w:rsidR="00B3774D">
        <w:t xml:space="preserve"> </w:t>
      </w:r>
      <w:r w:rsidR="000F3DB8">
        <w:t>Yes, let’s take a closer look of the SSL handshake diagram above. W</w:t>
      </w:r>
      <w:r w:rsidR="00A52FF9">
        <w:t>hat’s wrong</w:t>
      </w:r>
      <w:r w:rsidR="000F3DB8">
        <w:t xml:space="preserve"> with it</w:t>
      </w:r>
      <w:r w:rsidR="00A52FF9">
        <w:t>? What’s wrong is in step 3, the client will</w:t>
      </w:r>
      <w:r w:rsidR="00030C3C">
        <w:t xml:space="preserve"> </w:t>
      </w:r>
      <w:r w:rsidR="00030C3C" w:rsidRPr="00FB5BAD">
        <w:rPr>
          <w:b/>
          <w:color w:val="FF0000"/>
        </w:rPr>
        <w:t>BLINDLY</w:t>
      </w:r>
      <w:r w:rsidR="00A52FF9" w:rsidRPr="00030C3C">
        <w:rPr>
          <w:color w:val="FF0000"/>
        </w:rPr>
        <w:t xml:space="preserve"> </w:t>
      </w:r>
      <w:r w:rsidR="00A52FF9" w:rsidRPr="00B14822">
        <w:rPr>
          <w:b/>
          <w:color w:val="FF0000"/>
        </w:rPr>
        <w:t>trust</w:t>
      </w:r>
      <w:r w:rsidR="00A52FF9" w:rsidRPr="00B14822">
        <w:rPr>
          <w:b/>
        </w:rPr>
        <w:t xml:space="preserve"> </w:t>
      </w:r>
      <w:r w:rsidR="00A52FF9" w:rsidRPr="00B14822">
        <w:rPr>
          <w:b/>
          <w:color w:val="FF0000"/>
        </w:rPr>
        <w:t>any server</w:t>
      </w:r>
      <w:r w:rsidR="00A52FF9" w:rsidRPr="00873306">
        <w:rPr>
          <w:color w:val="FF0000"/>
        </w:rPr>
        <w:t xml:space="preserve"> </w:t>
      </w:r>
      <w:r w:rsidR="00A52FF9">
        <w:t>that can present a certificate signed by</w:t>
      </w:r>
      <w:r w:rsidR="00D256D3">
        <w:t xml:space="preserve"> a r</w:t>
      </w:r>
      <w:r w:rsidR="00E55219">
        <w:t xml:space="preserve">oot </w:t>
      </w:r>
      <w:hyperlink r:id="rId16" w:history="1">
        <w:r w:rsidR="00E55219" w:rsidRPr="00782AC4">
          <w:rPr>
            <w:rStyle w:val="Hyperlink"/>
          </w:rPr>
          <w:t>Certificate Authority</w:t>
        </w:r>
      </w:hyperlink>
      <w:r w:rsidR="00A52FF9">
        <w:t xml:space="preserve"> </w:t>
      </w:r>
      <w:hyperlink r:id="rId17" w:history="1">
        <w:r w:rsidR="00E55219" w:rsidRPr="00782AC4">
          <w:rPr>
            <w:rStyle w:val="Hyperlink"/>
          </w:rPr>
          <w:t>(</w:t>
        </w:r>
        <w:r w:rsidR="00A52FF9" w:rsidRPr="00782AC4">
          <w:rPr>
            <w:rStyle w:val="Hyperlink"/>
          </w:rPr>
          <w:t>CA</w:t>
        </w:r>
        <w:r w:rsidR="00E55219" w:rsidRPr="00782AC4">
          <w:rPr>
            <w:rStyle w:val="Hyperlink"/>
          </w:rPr>
          <w:t>)</w:t>
        </w:r>
      </w:hyperlink>
      <w:r w:rsidR="00E55219">
        <w:t xml:space="preserve">. And a computer normally comes pre-installed with a set of such </w:t>
      </w:r>
      <w:r w:rsidR="00327695">
        <w:t xml:space="preserve">trusted </w:t>
      </w:r>
      <w:r w:rsidR="00E55219">
        <w:t>root CA certificates.</w:t>
      </w:r>
    </w:p>
    <w:p w14:paraId="00475199" w14:textId="09561500" w:rsidR="00E55219" w:rsidRDefault="00E55219" w:rsidP="00B817E3">
      <w:pPr>
        <w:spacing w:after="200"/>
        <w:rPr>
          <w:color w:val="FF0000"/>
        </w:rPr>
      </w:pPr>
      <w:r w:rsidRPr="00CD689B">
        <w:rPr>
          <w:color w:val="FF0000"/>
        </w:rPr>
        <w:t>Let's break it down. When you connect to a secure website (using HTTPS, for example), the website presents a digital certificate to your browser. This certificate is signed by a CA, and your computer checks whether the CA's signature is valid by verifying it against the root certificates stored on your system. If the CA's certificate is in the list of trusted root CAs, and the presented certificate is properly signed, your browser accepts the connection as secure.</w:t>
      </w:r>
    </w:p>
    <w:p w14:paraId="555219F6" w14:textId="0C2FC219" w:rsidR="00C03D69" w:rsidRDefault="00C04404" w:rsidP="009D4F70">
      <w:pPr>
        <w:spacing w:after="200"/>
      </w:pPr>
      <w:r>
        <w:lastRenderedPageBreak/>
        <w:t>This basically opens up Pandora’s box and virtually any</w:t>
      </w:r>
      <w:r w:rsidR="00352682">
        <w:t xml:space="preserve"> </w:t>
      </w:r>
      <w:r>
        <w:t xml:space="preserve">application </w:t>
      </w:r>
      <w:r w:rsidR="00F32F38">
        <w:t xml:space="preserve">on your computer </w:t>
      </w:r>
      <w:r>
        <w:t>can sneak in a root CA certificate to your</w:t>
      </w:r>
      <w:r w:rsidR="00337204">
        <w:t xml:space="preserve"> computer</w:t>
      </w:r>
      <w:r>
        <w:t xml:space="preserve"> </w:t>
      </w:r>
      <w:r w:rsidR="00FB5EEA">
        <w:t xml:space="preserve">under some </w:t>
      </w:r>
      <w:r w:rsidR="00277A1B">
        <w:t>legal</w:t>
      </w:r>
      <w:r w:rsidR="00FB5EEA">
        <w:t xml:space="preserve"> preten</w:t>
      </w:r>
      <w:r w:rsidR="00277A1B">
        <w:t xml:space="preserve">ce </w:t>
      </w:r>
      <w:r>
        <w:t xml:space="preserve">so all HTTPS traffic from one’s computer could </w:t>
      </w:r>
      <w:r w:rsidR="009050AE" w:rsidRPr="00D205B6">
        <w:t>potentially</w:t>
      </w:r>
      <w:r w:rsidR="009050AE">
        <w:t xml:space="preserve"> </w:t>
      </w:r>
      <w:r>
        <w:t xml:space="preserve">be spied on. </w:t>
      </w:r>
      <w:r w:rsidR="00F32F38">
        <w:t>And trust me, there are many of</w:t>
      </w:r>
      <w:r w:rsidR="00CC712C">
        <w:t xml:space="preserve"> these</w:t>
      </w:r>
      <w:r w:rsidR="00197616">
        <w:t xml:space="preserve"> software</w:t>
      </w:r>
      <w:r w:rsidR="00A31846">
        <w:t>,</w:t>
      </w:r>
      <w:r w:rsidR="00F32F38">
        <w:t xml:space="preserve"> e.g. </w:t>
      </w:r>
      <w:r>
        <w:t xml:space="preserve">firewall, Anti-Virus, </w:t>
      </w:r>
      <w:r w:rsidR="00691CE6">
        <w:t xml:space="preserve">commercial </w:t>
      </w:r>
      <w:r>
        <w:t>VPN</w:t>
      </w:r>
      <w:r w:rsidR="006D33A5">
        <w:t>s</w:t>
      </w:r>
      <w:r w:rsidR="00BC657D">
        <w:t xml:space="preserve">, </w:t>
      </w:r>
      <w:r w:rsidR="00277DDD">
        <w:t xml:space="preserve">free utility </w:t>
      </w:r>
      <w:r w:rsidR="0034506D">
        <w:t xml:space="preserve">software, </w:t>
      </w:r>
      <w:r w:rsidR="00F66B87">
        <w:t>..</w:t>
      </w:r>
    </w:p>
    <w:p w14:paraId="41F594E3" w14:textId="27A74365" w:rsidR="00C04404" w:rsidRPr="00C04404" w:rsidRDefault="00C04404" w:rsidP="009D4F70">
      <w:pPr>
        <w:spacing w:after="200"/>
      </w:pPr>
      <w:r w:rsidRPr="00C04404">
        <w:t>Here's how it works in more detail:</w:t>
      </w:r>
    </w:p>
    <w:p w14:paraId="1DA7AFBA" w14:textId="14518CDD" w:rsidR="006534AC" w:rsidRPr="008F221E" w:rsidRDefault="00800C17" w:rsidP="009D4F70">
      <w:pPr>
        <w:pStyle w:val="ListParagraph"/>
        <w:numPr>
          <w:ilvl w:val="0"/>
          <w:numId w:val="20"/>
        </w:numPr>
        <w:spacing w:after="200"/>
        <w:rPr>
          <w:sz w:val="22"/>
          <w:szCs w:val="22"/>
        </w:rPr>
      </w:pPr>
      <w:r w:rsidRPr="008F221E">
        <w:rPr>
          <w:sz w:val="22"/>
          <w:szCs w:val="22"/>
        </w:rPr>
        <w:t>Software i</w:t>
      </w:r>
      <w:r w:rsidR="006534AC" w:rsidRPr="008F221E">
        <w:rPr>
          <w:sz w:val="22"/>
          <w:szCs w:val="22"/>
        </w:rPr>
        <w:t>nstall</w:t>
      </w:r>
      <w:r w:rsidRPr="008F221E">
        <w:rPr>
          <w:sz w:val="22"/>
          <w:szCs w:val="22"/>
        </w:rPr>
        <w:t>s</w:t>
      </w:r>
      <w:r w:rsidR="006534AC" w:rsidRPr="008F221E">
        <w:rPr>
          <w:sz w:val="22"/>
          <w:szCs w:val="22"/>
        </w:rPr>
        <w:t xml:space="preserve"> a root CA certificate into your device</w:t>
      </w:r>
      <w:r w:rsidR="004203F8" w:rsidRPr="008F221E">
        <w:rPr>
          <w:sz w:val="22"/>
          <w:szCs w:val="22"/>
        </w:rPr>
        <w:t xml:space="preserve"> </w:t>
      </w:r>
      <w:r w:rsidR="0004643D" w:rsidRPr="008F221E">
        <w:rPr>
          <w:sz w:val="22"/>
          <w:szCs w:val="22"/>
        </w:rPr>
        <w:t xml:space="preserve">as part of </w:t>
      </w:r>
      <w:r w:rsidRPr="008F221E">
        <w:rPr>
          <w:sz w:val="22"/>
          <w:szCs w:val="22"/>
        </w:rPr>
        <w:t>its installation</w:t>
      </w:r>
    </w:p>
    <w:p w14:paraId="716AFB90" w14:textId="73F1C88D" w:rsidR="00C04404" w:rsidRPr="008F221E" w:rsidRDefault="00C04404" w:rsidP="009D4F70">
      <w:pPr>
        <w:pStyle w:val="ListParagraph"/>
        <w:numPr>
          <w:ilvl w:val="0"/>
          <w:numId w:val="20"/>
        </w:numPr>
        <w:spacing w:after="200"/>
        <w:rPr>
          <w:sz w:val="22"/>
          <w:szCs w:val="22"/>
        </w:rPr>
      </w:pPr>
      <w:r w:rsidRPr="008F221E">
        <w:rPr>
          <w:sz w:val="22"/>
          <w:szCs w:val="22"/>
        </w:rPr>
        <w:t>Your device initiates a connection to a secure website, say, "https://www.example.com."</w:t>
      </w:r>
    </w:p>
    <w:p w14:paraId="615BE5B9" w14:textId="2BA859FA" w:rsidR="00C04404" w:rsidRPr="008F221E" w:rsidRDefault="00C04404" w:rsidP="009D4F70">
      <w:pPr>
        <w:pStyle w:val="ListParagraph"/>
        <w:numPr>
          <w:ilvl w:val="0"/>
          <w:numId w:val="20"/>
        </w:numPr>
        <w:spacing w:after="200"/>
        <w:rPr>
          <w:sz w:val="22"/>
          <w:szCs w:val="22"/>
        </w:rPr>
      </w:pPr>
      <w:r w:rsidRPr="008F221E">
        <w:rPr>
          <w:sz w:val="22"/>
          <w:szCs w:val="22"/>
        </w:rPr>
        <w:t>The ISP</w:t>
      </w:r>
      <w:r w:rsidR="00DD0668" w:rsidRPr="008F221E">
        <w:rPr>
          <w:sz w:val="22"/>
          <w:szCs w:val="22"/>
        </w:rPr>
        <w:t>/VPN/Anti-Virus/firewall/</w:t>
      </w:r>
      <w:r w:rsidR="00A57BBA" w:rsidRPr="008F221E">
        <w:rPr>
          <w:sz w:val="22"/>
          <w:szCs w:val="22"/>
        </w:rPr>
        <w:t>online server or router/</w:t>
      </w:r>
      <w:r w:rsidR="00DD0668" w:rsidRPr="008F221E">
        <w:rPr>
          <w:color w:val="0070C0"/>
          <w:sz w:val="22"/>
          <w:szCs w:val="22"/>
        </w:rPr>
        <w:t>[</w:t>
      </w:r>
      <w:r w:rsidR="008867B8" w:rsidRPr="008F221E">
        <w:rPr>
          <w:color w:val="0070C0"/>
          <w:sz w:val="22"/>
          <w:szCs w:val="22"/>
        </w:rPr>
        <w:t>entity</w:t>
      </w:r>
      <w:r w:rsidR="00DD0668" w:rsidRPr="008F221E">
        <w:rPr>
          <w:color w:val="0070C0"/>
          <w:sz w:val="22"/>
          <w:szCs w:val="22"/>
        </w:rPr>
        <w:t>]</w:t>
      </w:r>
      <w:r w:rsidRPr="008F221E">
        <w:rPr>
          <w:color w:val="0070C0"/>
          <w:sz w:val="22"/>
          <w:szCs w:val="22"/>
        </w:rPr>
        <w:t xml:space="preserve"> </w:t>
      </w:r>
      <w:r w:rsidRPr="008F221E">
        <w:rPr>
          <w:sz w:val="22"/>
          <w:szCs w:val="22"/>
        </w:rPr>
        <w:t xml:space="preserve">intercepts this connection </w:t>
      </w:r>
      <w:r w:rsidR="00323FBC" w:rsidRPr="008F221E">
        <w:rPr>
          <w:sz w:val="22"/>
          <w:szCs w:val="22"/>
        </w:rPr>
        <w:t xml:space="preserve">then </w:t>
      </w:r>
      <w:r w:rsidR="00591FA4" w:rsidRPr="008F221E">
        <w:rPr>
          <w:sz w:val="22"/>
          <w:szCs w:val="22"/>
        </w:rPr>
        <w:t xml:space="preserve">responds with </w:t>
      </w:r>
      <w:r w:rsidR="003D1901" w:rsidRPr="008F221E">
        <w:rPr>
          <w:sz w:val="22"/>
          <w:szCs w:val="22"/>
        </w:rPr>
        <w:t>a fake</w:t>
      </w:r>
      <w:r w:rsidRPr="008F221E">
        <w:rPr>
          <w:sz w:val="22"/>
          <w:szCs w:val="22"/>
        </w:rPr>
        <w:t xml:space="preserve"> certificate</w:t>
      </w:r>
    </w:p>
    <w:p w14:paraId="240F23F0" w14:textId="58BEE6EE" w:rsidR="00C04404" w:rsidRPr="008F221E" w:rsidRDefault="00C04404" w:rsidP="009D4F70">
      <w:pPr>
        <w:pStyle w:val="ListParagraph"/>
        <w:numPr>
          <w:ilvl w:val="0"/>
          <w:numId w:val="20"/>
        </w:numPr>
        <w:spacing w:after="200"/>
        <w:rPr>
          <w:sz w:val="22"/>
          <w:szCs w:val="22"/>
        </w:rPr>
      </w:pPr>
      <w:r w:rsidRPr="008F221E">
        <w:rPr>
          <w:sz w:val="22"/>
          <w:szCs w:val="22"/>
        </w:rPr>
        <w:t>Your device receives the fake certificate, and since it's signed by the trusted root CA (which your device trusts), it appears valid to your browser</w:t>
      </w:r>
    </w:p>
    <w:p w14:paraId="506495EF" w14:textId="0ADA18E5" w:rsidR="00C04404" w:rsidRPr="008F221E" w:rsidRDefault="00C04404" w:rsidP="009D4F70">
      <w:pPr>
        <w:pStyle w:val="ListParagraph"/>
        <w:numPr>
          <w:ilvl w:val="0"/>
          <w:numId w:val="20"/>
        </w:numPr>
        <w:spacing w:after="200"/>
        <w:rPr>
          <w:sz w:val="22"/>
          <w:szCs w:val="22"/>
        </w:rPr>
      </w:pPr>
      <w:r w:rsidRPr="008F221E">
        <w:rPr>
          <w:sz w:val="22"/>
          <w:szCs w:val="22"/>
        </w:rPr>
        <w:t xml:space="preserve">Your device establishes a secure connection with the </w:t>
      </w:r>
      <w:r w:rsidR="008867B8" w:rsidRPr="008F221E">
        <w:rPr>
          <w:sz w:val="22"/>
          <w:szCs w:val="22"/>
        </w:rPr>
        <w:t>[entity]</w:t>
      </w:r>
      <w:r w:rsidRPr="008F221E">
        <w:rPr>
          <w:sz w:val="22"/>
          <w:szCs w:val="22"/>
        </w:rPr>
        <w:t>, thinking it's connecting to "www.example.com."</w:t>
      </w:r>
    </w:p>
    <w:p w14:paraId="44A7A0C9" w14:textId="02AC869A" w:rsidR="00C04404" w:rsidRPr="008F221E" w:rsidRDefault="00C04404" w:rsidP="009D4F70">
      <w:pPr>
        <w:pStyle w:val="ListParagraph"/>
        <w:numPr>
          <w:ilvl w:val="0"/>
          <w:numId w:val="20"/>
        </w:numPr>
        <w:spacing w:after="200"/>
        <w:rPr>
          <w:sz w:val="22"/>
          <w:szCs w:val="22"/>
        </w:rPr>
      </w:pPr>
      <w:r w:rsidRPr="008F221E">
        <w:rPr>
          <w:sz w:val="22"/>
          <w:szCs w:val="22"/>
        </w:rPr>
        <w:t xml:space="preserve">The </w:t>
      </w:r>
      <w:r w:rsidR="008867B8" w:rsidRPr="008F221E">
        <w:rPr>
          <w:sz w:val="22"/>
          <w:szCs w:val="22"/>
        </w:rPr>
        <w:t xml:space="preserve">[entity], </w:t>
      </w:r>
      <w:r w:rsidRPr="008F221E">
        <w:rPr>
          <w:sz w:val="22"/>
          <w:szCs w:val="22"/>
        </w:rPr>
        <w:t xml:space="preserve"> forwards your connection request to the real "www.example.com" server.</w:t>
      </w:r>
    </w:p>
    <w:p w14:paraId="55E9F1AA" w14:textId="258C638E" w:rsidR="00C04404" w:rsidRDefault="00C04404" w:rsidP="009D4F70">
      <w:pPr>
        <w:pStyle w:val="ListParagraph"/>
        <w:numPr>
          <w:ilvl w:val="0"/>
          <w:numId w:val="20"/>
        </w:numPr>
        <w:spacing w:after="200"/>
        <w:ind w:left="714" w:hanging="357"/>
        <w:rPr>
          <w:sz w:val="22"/>
          <w:szCs w:val="22"/>
        </w:rPr>
      </w:pPr>
      <w:r w:rsidRPr="008F221E">
        <w:rPr>
          <w:sz w:val="22"/>
          <w:szCs w:val="22"/>
        </w:rPr>
        <w:t xml:space="preserve">The </w:t>
      </w:r>
      <w:r w:rsidR="008867B8" w:rsidRPr="008F221E">
        <w:rPr>
          <w:sz w:val="22"/>
          <w:szCs w:val="22"/>
        </w:rPr>
        <w:t>[entity]</w:t>
      </w:r>
      <w:r w:rsidRPr="008F221E">
        <w:rPr>
          <w:sz w:val="22"/>
          <w:szCs w:val="22"/>
        </w:rPr>
        <w:t xml:space="preserve"> decrypts and inspects the traffic before re-encrypting it and forwarding it to the real server.</w:t>
      </w:r>
    </w:p>
    <w:p w14:paraId="15D3F8BC" w14:textId="77777777" w:rsidR="00C03D69" w:rsidRPr="008F221E" w:rsidRDefault="00C03D69" w:rsidP="009D4F70">
      <w:pPr>
        <w:pStyle w:val="ListParagraph"/>
        <w:spacing w:after="200"/>
        <w:ind w:left="714"/>
        <w:rPr>
          <w:sz w:val="22"/>
          <w:szCs w:val="22"/>
        </w:rPr>
      </w:pPr>
    </w:p>
    <w:p w14:paraId="61D168B0" w14:textId="39AA1BED" w:rsidR="00300815" w:rsidRPr="000B1065" w:rsidRDefault="000B1065" w:rsidP="009D4F70">
      <w:pPr>
        <w:spacing w:after="200"/>
      </w:pPr>
      <w:r w:rsidRPr="000B1065">
        <w:t>This process essentially allows the</w:t>
      </w:r>
      <w:r>
        <w:t xml:space="preserve"> </w:t>
      </w:r>
      <w:r w:rsidRPr="003A2C64">
        <w:rPr>
          <w:i/>
        </w:rPr>
        <w:t>entity</w:t>
      </w:r>
      <w:r w:rsidRPr="000B1065">
        <w:t xml:space="preserve"> to perform a </w:t>
      </w:r>
      <w:r w:rsidRPr="0087659A">
        <w:rPr>
          <w:b/>
        </w:rPr>
        <w:t>MITM</w:t>
      </w:r>
      <w:r w:rsidRPr="000B1065">
        <w:t xml:space="preserve"> attack on the HTTPS connection without</w:t>
      </w:r>
      <w:r w:rsidR="0006197D">
        <w:t xml:space="preserve"> alerting both parties</w:t>
      </w:r>
      <w:r w:rsidRPr="000B1065">
        <w:t xml:space="preserve">. It relies on the fact that your device trusts the </w:t>
      </w:r>
      <w:r>
        <w:t>entity</w:t>
      </w:r>
      <w:r w:rsidRPr="000B1065">
        <w:t>'s root CA certificate, making the interception seamless from the user's perspective.</w:t>
      </w:r>
      <w:r w:rsidR="00D12449">
        <w:t xml:space="preserve"> To detect this, user needs to compare the public key of the connection with the actual </w:t>
      </w:r>
      <w:r w:rsidR="00842722">
        <w:t xml:space="preserve">SSL/TLS </w:t>
      </w:r>
      <w:r w:rsidR="00D12449">
        <w:t xml:space="preserve">public key </w:t>
      </w:r>
      <w:r w:rsidR="00842722">
        <w:t xml:space="preserve">of the </w:t>
      </w:r>
      <w:r w:rsidR="00D12449">
        <w:t xml:space="preserve">website. </w:t>
      </w:r>
      <w:r w:rsidR="005B48FE">
        <w:t>T</w:t>
      </w:r>
      <w:r w:rsidR="00D12449">
        <w:t>his is beyond what most user is capable of.</w:t>
      </w:r>
      <w:r w:rsidR="002107F0">
        <w:t xml:space="preserve"> </w:t>
      </w:r>
      <w:r w:rsidR="00F94C7E">
        <w:t>Although ‘</w:t>
      </w:r>
      <w:r w:rsidR="002107F0">
        <w:t>SSL certificate pinning</w:t>
      </w:r>
      <w:r w:rsidR="00F94C7E">
        <w:t>’</w:t>
      </w:r>
      <w:r w:rsidR="002107F0">
        <w:t xml:space="preserve"> of modern browsers </w:t>
      </w:r>
      <w:r w:rsidR="00D55A76">
        <w:t>may help mitigate this issue</w:t>
      </w:r>
      <w:r w:rsidR="00881F88">
        <w:t>,</w:t>
      </w:r>
      <w:r w:rsidR="00B171D4">
        <w:t xml:space="preserve"> it’s not fool</w:t>
      </w:r>
      <w:r w:rsidR="00682FEF">
        <w:t xml:space="preserve"> </w:t>
      </w:r>
      <w:r w:rsidR="00B171D4">
        <w:t>proof</w:t>
      </w:r>
      <w:r w:rsidR="00682FEF">
        <w:t xml:space="preserve"> and has its own disadvantages</w:t>
      </w:r>
      <w:r w:rsidR="00C101BB">
        <w:t>.</w:t>
      </w:r>
      <w:r w:rsidR="007268C9">
        <w:t xml:space="preserve"> </w:t>
      </w:r>
      <w:r w:rsidR="00881F88">
        <w:t>W</w:t>
      </w:r>
      <w:r w:rsidR="007268C9">
        <w:t xml:space="preserve">hat if the HTTPS connection </w:t>
      </w:r>
      <w:r w:rsidR="00D00932">
        <w:t xml:space="preserve">is </w:t>
      </w:r>
      <w:r w:rsidR="00881F88">
        <w:t xml:space="preserve">established without </w:t>
      </w:r>
      <w:r w:rsidR="006818AD">
        <w:t xml:space="preserve">a </w:t>
      </w:r>
      <w:r w:rsidR="00881F88">
        <w:t>browser</w:t>
      </w:r>
      <w:r w:rsidR="007268C9">
        <w:t>?</w:t>
      </w:r>
      <w:r w:rsidR="00C823F6">
        <w:t xml:space="preserve"> Heck, for all we know, </w:t>
      </w:r>
      <w:r w:rsidR="00D74F61">
        <w:t xml:space="preserve">Three Letter agency </w:t>
      </w:r>
      <w:r w:rsidR="000A0800">
        <w:t>and/or</w:t>
      </w:r>
      <w:r w:rsidR="00633895">
        <w:t xml:space="preserve"> </w:t>
      </w:r>
      <w:r w:rsidR="00C26F1A">
        <w:t xml:space="preserve">big tech </w:t>
      </w:r>
      <w:r w:rsidR="005C3DE9">
        <w:t xml:space="preserve">are </w:t>
      </w:r>
      <w:r w:rsidR="00D74F61">
        <w:t>capable of stripping away HTTPS to log plaintext</w:t>
      </w:r>
      <w:r w:rsidR="00AD0304">
        <w:t xml:space="preserve"> communication without </w:t>
      </w:r>
      <w:r w:rsidR="00D65F6A">
        <w:t>using</w:t>
      </w:r>
      <w:r w:rsidR="00AD0304">
        <w:t xml:space="preserve"> certificate</w:t>
      </w:r>
      <w:r w:rsidR="00633895">
        <w:t>s</w:t>
      </w:r>
      <w:r w:rsidR="00EA5E23">
        <w:t xml:space="preserve"> at all.</w:t>
      </w:r>
    </w:p>
    <w:p w14:paraId="1322CC06" w14:textId="469BEE92" w:rsidR="00911D4A" w:rsidRDefault="00945159" w:rsidP="009D4F70">
      <w:pPr>
        <w:spacing w:after="200"/>
      </w:pPr>
      <w:r>
        <w:t xml:space="preserve">Strictly speaking, the entity </w:t>
      </w:r>
      <w:r w:rsidRPr="00342261">
        <w:rPr>
          <w:color w:val="FF0000"/>
        </w:rPr>
        <w:t xml:space="preserve">doesn’t even need to install any </w:t>
      </w:r>
      <w:r w:rsidR="00735235">
        <w:rPr>
          <w:color w:val="FF0000"/>
        </w:rPr>
        <w:t>malicious R</w:t>
      </w:r>
      <w:r w:rsidRPr="00342261">
        <w:rPr>
          <w:color w:val="FF0000"/>
        </w:rPr>
        <w:t xml:space="preserve">oot CA certificate in your device </w:t>
      </w:r>
      <w:r>
        <w:t xml:space="preserve">since each device is </w:t>
      </w:r>
      <w:r w:rsidR="00C60B6A">
        <w:t xml:space="preserve">already </w:t>
      </w:r>
      <w:r>
        <w:t xml:space="preserve">pre-installed with a set of such certificates, </w:t>
      </w:r>
      <w:r w:rsidR="003A2C64">
        <w:t>see</w:t>
      </w:r>
      <w:r w:rsidR="0032153E">
        <w:t>,</w:t>
      </w:r>
      <w:r w:rsidR="003A2C64">
        <w:t xml:space="preserve"> if the entity is the government or the </w:t>
      </w:r>
      <w:r w:rsidR="008B19E9">
        <w:t xml:space="preserve">big </w:t>
      </w:r>
      <w:r w:rsidR="003A2C64" w:rsidRPr="00342AF0">
        <w:rPr>
          <w:b/>
        </w:rPr>
        <w:t>Three Letter agency</w:t>
      </w:r>
      <w:r w:rsidR="003A2C64">
        <w:t>, then all it needs to do is persuades, compels or slaps a national security order (NSO) to those top CA companies</w:t>
      </w:r>
      <w:r w:rsidR="00D20E25">
        <w:t xml:space="preserve"> that happen to operate within the country of</w:t>
      </w:r>
      <w:r w:rsidR="009F3272">
        <w:t xml:space="preserve"> such</w:t>
      </w:r>
      <w:r w:rsidR="00D20E25">
        <w:t xml:space="preserve"> government to </w:t>
      </w:r>
      <w:r w:rsidR="00F71B91">
        <w:t xml:space="preserve">cut </w:t>
      </w:r>
      <w:r w:rsidR="00647E01">
        <w:t xml:space="preserve">them </w:t>
      </w:r>
      <w:r w:rsidR="0085172F">
        <w:t xml:space="preserve">a </w:t>
      </w:r>
      <w:r w:rsidR="00476829">
        <w:t xml:space="preserve">new </w:t>
      </w:r>
      <w:r w:rsidR="0085172F">
        <w:t xml:space="preserve">certificate </w:t>
      </w:r>
      <w:r w:rsidR="00476829">
        <w:t>signed by the private key of R</w:t>
      </w:r>
      <w:r w:rsidR="00D20E25" w:rsidRPr="00C04404">
        <w:t xml:space="preserve">oot </w:t>
      </w:r>
      <w:r w:rsidR="00476829">
        <w:t xml:space="preserve">CA. This new </w:t>
      </w:r>
      <w:r w:rsidR="00D92691">
        <w:t xml:space="preserve">legit </w:t>
      </w:r>
      <w:r w:rsidR="00476829">
        <w:t xml:space="preserve">certificate would then be trusted </w:t>
      </w:r>
      <w:r w:rsidR="00D20E25">
        <w:t>by major web browsers and operating systems.</w:t>
      </w:r>
      <w:r w:rsidR="006669FB">
        <w:t xml:space="preserve"> Since</w:t>
      </w:r>
      <w:r w:rsidR="00224293">
        <w:t xml:space="preserve"> money</w:t>
      </w:r>
      <w:r w:rsidR="00407592">
        <w:t xml:space="preserve"> rules in this world</w:t>
      </w:r>
      <w:r w:rsidR="006669FB">
        <w:t>,</w:t>
      </w:r>
      <w:r w:rsidR="00407592">
        <w:t xml:space="preserve"> </w:t>
      </w:r>
      <w:r w:rsidR="00644E94">
        <w:t>it</w:t>
      </w:r>
      <w:r w:rsidR="00BB1AC6">
        <w:t>’s in the best interests of</w:t>
      </w:r>
      <w:r w:rsidR="00407592">
        <w:t xml:space="preserve"> </w:t>
      </w:r>
      <w:r w:rsidR="006F4458">
        <w:t xml:space="preserve">these </w:t>
      </w:r>
      <w:r w:rsidR="00407592">
        <w:t xml:space="preserve">CA companies to comply and keep </w:t>
      </w:r>
      <w:r w:rsidR="005E036B">
        <w:t xml:space="preserve">quiet </w:t>
      </w:r>
      <w:r w:rsidR="00407592">
        <w:t xml:space="preserve">if they want to keep making millions in revenues. If </w:t>
      </w:r>
      <w:r w:rsidR="00D20E25">
        <w:t xml:space="preserve">the entity is Big Three Letter agency, </w:t>
      </w:r>
      <w:r w:rsidR="00407592">
        <w:t>then it’s a safe</w:t>
      </w:r>
      <w:r w:rsidR="00D24851">
        <w:t xml:space="preserve"> bet</w:t>
      </w:r>
      <w:r w:rsidR="00407592">
        <w:t xml:space="preserve"> the countries of </w:t>
      </w:r>
      <w:hyperlink r:id="rId18" w:history="1">
        <w:r w:rsidR="00407592" w:rsidRPr="00512F3D">
          <w:rPr>
            <w:rStyle w:val="Hyperlink"/>
          </w:rPr>
          <w:t>Five Eyes</w:t>
        </w:r>
      </w:hyperlink>
      <w:r w:rsidR="00407592">
        <w:t xml:space="preserve"> </w:t>
      </w:r>
      <w:r w:rsidR="00D24851">
        <w:t>are all in on this</w:t>
      </w:r>
      <w:r w:rsidR="005F53E4">
        <w:t>.</w:t>
      </w:r>
      <w:r w:rsidR="00D24851">
        <w:t xml:space="preserve"> </w:t>
      </w:r>
    </w:p>
    <w:p w14:paraId="671C43AF" w14:textId="425D846A" w:rsidR="0043012A" w:rsidRDefault="0043012A" w:rsidP="00271573">
      <w:pPr>
        <w:spacing w:after="120"/>
      </w:pPr>
    </w:p>
    <w:p w14:paraId="18ADA94E" w14:textId="5944E429" w:rsidR="0043012A" w:rsidRDefault="0043012A" w:rsidP="00271573">
      <w:pPr>
        <w:spacing w:after="120"/>
      </w:pPr>
    </w:p>
    <w:p w14:paraId="42F1D608" w14:textId="52ACC247" w:rsidR="0043012A" w:rsidRDefault="0043012A" w:rsidP="00271573">
      <w:pPr>
        <w:spacing w:after="120"/>
      </w:pPr>
    </w:p>
    <w:p w14:paraId="48A601AC" w14:textId="2EE5B34B" w:rsidR="0043012A" w:rsidRDefault="0043012A" w:rsidP="00271573">
      <w:pPr>
        <w:spacing w:after="120"/>
      </w:pPr>
    </w:p>
    <w:p w14:paraId="3D1C0EBA" w14:textId="08B8F496" w:rsidR="00C03D69" w:rsidRDefault="00C03D69" w:rsidP="00271573">
      <w:pPr>
        <w:spacing w:after="120"/>
      </w:pPr>
    </w:p>
    <w:p w14:paraId="3A8BDA96" w14:textId="77777777" w:rsidR="00300815" w:rsidRDefault="00300815" w:rsidP="00271573">
      <w:pPr>
        <w:spacing w:after="120"/>
      </w:pPr>
    </w:p>
    <w:p w14:paraId="23A879CD" w14:textId="65646534" w:rsidR="00B47E7B" w:rsidRDefault="00D27CAC" w:rsidP="00263D9A">
      <w:pPr>
        <w:pStyle w:val="ListBullet"/>
        <w:rPr>
          <w:b/>
          <w:bCs/>
          <w:color w:val="0070C0"/>
          <w:sz w:val="28"/>
          <w:szCs w:val="28"/>
        </w:rPr>
      </w:pPr>
      <w:r w:rsidRPr="00C64623">
        <w:rPr>
          <w:b/>
          <w:bCs/>
          <w:color w:val="0070C0"/>
          <w:sz w:val="28"/>
          <w:szCs w:val="28"/>
        </w:rPr>
        <w:lastRenderedPageBreak/>
        <w:t xml:space="preserve">Innocent </w:t>
      </w:r>
      <w:r w:rsidR="00730799" w:rsidRPr="00C64623">
        <w:rPr>
          <w:b/>
          <w:bCs/>
          <w:color w:val="0070C0"/>
          <w:sz w:val="28"/>
          <w:szCs w:val="28"/>
        </w:rPr>
        <w:t xml:space="preserve">trusted </w:t>
      </w:r>
      <w:r w:rsidR="0006178E" w:rsidRPr="00C64623">
        <w:rPr>
          <w:b/>
          <w:bCs/>
          <w:color w:val="0070C0"/>
          <w:sz w:val="28"/>
          <w:szCs w:val="28"/>
        </w:rPr>
        <w:t>R</w:t>
      </w:r>
      <w:r w:rsidRPr="00C64623">
        <w:rPr>
          <w:b/>
          <w:bCs/>
          <w:color w:val="0070C0"/>
          <w:sz w:val="28"/>
          <w:szCs w:val="28"/>
        </w:rPr>
        <w:t>oot CA certificates</w:t>
      </w:r>
    </w:p>
    <w:p w14:paraId="578B5B6C" w14:textId="77777777" w:rsidR="00C64623" w:rsidRPr="00C64623" w:rsidRDefault="00C64623" w:rsidP="00263D9A">
      <w:pPr>
        <w:pStyle w:val="ListBullet"/>
        <w:rPr>
          <w:b/>
          <w:bCs/>
          <w:color w:val="0070C0"/>
          <w:sz w:val="28"/>
          <w:szCs w:val="28"/>
        </w:rPr>
      </w:pPr>
    </w:p>
    <w:p w14:paraId="204D1E37" w14:textId="027588AB" w:rsidR="003A2C64" w:rsidRDefault="007C0EC7" w:rsidP="00263D9A">
      <w:pPr>
        <w:pStyle w:val="ListBullet"/>
      </w:pPr>
      <w:r>
        <w:t xml:space="preserve">Let’s do a little reality check to see how many trusted root CA certificates exit in my </w:t>
      </w:r>
      <w:r w:rsidRPr="0022736C">
        <w:rPr>
          <w:i/>
        </w:rPr>
        <w:t>MacOS Sonoma 14.0</w:t>
      </w:r>
      <w:r>
        <w:t xml:space="preserve"> right now. </w:t>
      </w:r>
      <w:r w:rsidR="0022736C">
        <w:t>Simply open ‘Keychain Access’ app =&gt; System Roots =&gt; Certificates.</w:t>
      </w:r>
    </w:p>
    <w:p w14:paraId="7208C410" w14:textId="77777777" w:rsidR="00F220F1" w:rsidRPr="00263D9A" w:rsidRDefault="00F220F1" w:rsidP="00263D9A">
      <w:pPr>
        <w:pStyle w:val="ListBullet"/>
        <w:rPr>
          <w:b/>
          <w:bCs/>
          <w:sz w:val="28"/>
          <w:szCs w:val="28"/>
        </w:rPr>
      </w:pPr>
    </w:p>
    <w:p w14:paraId="1EC41A58" w14:textId="0F8A68DD" w:rsidR="00B91ADF" w:rsidRDefault="007C0EC7" w:rsidP="00172E47">
      <w:pPr>
        <w:spacing w:after="100"/>
      </w:pPr>
      <w:r w:rsidRPr="007C0EC7">
        <w:rPr>
          <w:noProof/>
        </w:rPr>
        <w:drawing>
          <wp:inline distT="0" distB="0" distL="0" distR="0" wp14:anchorId="70193D15" wp14:editId="5AF48415">
            <wp:extent cx="5316813" cy="47692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250" cy="4777692"/>
                    </a:xfrm>
                    <a:prstGeom prst="rect">
                      <a:avLst/>
                    </a:prstGeom>
                  </pic:spPr>
                </pic:pic>
              </a:graphicData>
            </a:graphic>
          </wp:inline>
        </w:drawing>
      </w:r>
    </w:p>
    <w:p w14:paraId="726BA1A6" w14:textId="77777777" w:rsidR="00F220F1" w:rsidRDefault="00F220F1" w:rsidP="00DE79EE"/>
    <w:p w14:paraId="2C5F0919" w14:textId="77777777" w:rsidR="00F220F1" w:rsidRDefault="0022736C" w:rsidP="00DE79EE">
      <w:r>
        <w:t xml:space="preserve">Holy moly, there is a total of 159 </w:t>
      </w:r>
      <w:r w:rsidR="0061710C">
        <w:t>S</w:t>
      </w:r>
      <w:r>
        <w:t xml:space="preserve">ystem </w:t>
      </w:r>
      <w:r w:rsidR="0061710C">
        <w:t>R</w:t>
      </w:r>
      <w:r>
        <w:t xml:space="preserve">oots certificates in my Mac right now. Just to name a few: </w:t>
      </w:r>
      <w:r w:rsidRPr="00847DCB">
        <w:rPr>
          <w:i/>
        </w:rPr>
        <w:t>Symantec, Cisco, Visa, Microsoft, Amazon, Apple, Go Daddy, DigiCert, SwissSign, GlobalSign, Certum, SSL.com</w:t>
      </w:r>
      <w:r w:rsidRPr="0022736C">
        <w:t>, ...</w:t>
      </w:r>
      <w:r>
        <w:t xml:space="preserve"> </w:t>
      </w:r>
    </w:p>
    <w:p w14:paraId="1E919255" w14:textId="77777777" w:rsidR="00F220F1" w:rsidRDefault="00F220F1" w:rsidP="00DE79EE"/>
    <w:p w14:paraId="3ABBC6C8" w14:textId="20B4AABE" w:rsidR="00B47E7B" w:rsidRDefault="0022736C" w:rsidP="00DE79EE">
      <w:r>
        <w:t>Looks like every big tech and</w:t>
      </w:r>
      <w:r w:rsidR="009E18BE">
        <w:t xml:space="preserve"> shadowy</w:t>
      </w:r>
      <w:r>
        <w:t xml:space="preserve"> organisations</w:t>
      </w:r>
      <w:r w:rsidR="00B47E7B">
        <w:t xml:space="preserve"> </w:t>
      </w:r>
      <w:r>
        <w:t>(i.e. front store</w:t>
      </w:r>
      <w:r w:rsidR="003932F9">
        <w:t>s</w:t>
      </w:r>
      <w:r w:rsidR="00984954">
        <w:t xml:space="preserve"> for other big tech</w:t>
      </w:r>
      <w:r w:rsidR="00C20325">
        <w:t xml:space="preserve"> or </w:t>
      </w:r>
      <w:r w:rsidR="00984954">
        <w:t>govt</w:t>
      </w:r>
      <w:r w:rsidR="00856F72">
        <w:t>s</w:t>
      </w:r>
      <w:r>
        <w:t>) come out of the woodwork when</w:t>
      </w:r>
      <w:r w:rsidR="00E17ACD">
        <w:t xml:space="preserve"> we</w:t>
      </w:r>
      <w:r>
        <w:t xml:space="preserve"> take a closer look.</w:t>
      </w:r>
    </w:p>
    <w:p w14:paraId="4E06FAB6" w14:textId="77777777" w:rsidR="00F220F1" w:rsidRDefault="00F220F1" w:rsidP="00DE79EE"/>
    <w:p w14:paraId="28795C49" w14:textId="77777777" w:rsidR="00B47E7B" w:rsidRDefault="00295050" w:rsidP="00B47E7B">
      <w:r>
        <w:t xml:space="preserve">Does a computer really need that many </w:t>
      </w:r>
      <w:r w:rsidR="00B47E7B">
        <w:t>pre-installed trusted R</w:t>
      </w:r>
      <w:r>
        <w:t>oot CA certificates</w:t>
      </w:r>
      <w:r w:rsidR="006C0B0B">
        <w:t>?</w:t>
      </w:r>
    </w:p>
    <w:p w14:paraId="441AEC3B" w14:textId="4F0907B4" w:rsidR="00A97277" w:rsidRDefault="00A97277" w:rsidP="00B47E7B">
      <w:r>
        <w:t xml:space="preserve">Do we fully </w:t>
      </w:r>
      <w:r w:rsidR="00547E86">
        <w:t xml:space="preserve">understand </w:t>
      </w:r>
      <w:r>
        <w:t xml:space="preserve">what each of these root CA certificate is doing </w:t>
      </w:r>
      <w:r w:rsidR="004D3FD2">
        <w:t>or used for? No.</w:t>
      </w:r>
    </w:p>
    <w:p w14:paraId="6E9B1860" w14:textId="4E37D9BA" w:rsidR="00B47E7B" w:rsidRDefault="004D3FD2" w:rsidP="001A4816">
      <w:r>
        <w:t>Do we trust it not to do anything unethical? No.</w:t>
      </w:r>
    </w:p>
    <w:p w14:paraId="4FA881AC" w14:textId="77777777" w:rsidR="001A4816" w:rsidRDefault="001A4816" w:rsidP="001A4816"/>
    <w:p w14:paraId="4C789849" w14:textId="3CA55D35" w:rsidR="0022736C" w:rsidRDefault="00EC1225">
      <w:r>
        <w:t xml:space="preserve">I will leave </w:t>
      </w:r>
      <w:r w:rsidR="0074512F">
        <w:t xml:space="preserve">the </w:t>
      </w:r>
      <w:r>
        <w:t xml:space="preserve">reader to look up </w:t>
      </w:r>
      <w:r w:rsidR="00C6012C">
        <w:t xml:space="preserve">pre-installed </w:t>
      </w:r>
      <w:r>
        <w:t xml:space="preserve">root CA certificates </w:t>
      </w:r>
      <w:r w:rsidR="00B47E7B">
        <w:t>in Windows</w:t>
      </w:r>
      <w:r w:rsidR="007F5007">
        <w:t xml:space="preserve"> OS</w:t>
      </w:r>
      <w:r w:rsidR="008E682D">
        <w:t>.</w:t>
      </w:r>
    </w:p>
    <w:p w14:paraId="5EFAA477" w14:textId="501F217E" w:rsidR="00633895" w:rsidRPr="00A01FB4" w:rsidRDefault="00633895" w:rsidP="00633895">
      <w:pPr>
        <w:pStyle w:val="ListBullet"/>
        <w:rPr>
          <w:b/>
          <w:bCs/>
          <w:color w:val="0070C0"/>
          <w:sz w:val="28"/>
          <w:szCs w:val="28"/>
        </w:rPr>
      </w:pPr>
      <w:r w:rsidRPr="00A01FB4">
        <w:rPr>
          <w:b/>
          <w:bCs/>
          <w:color w:val="0070C0"/>
          <w:sz w:val="28"/>
          <w:szCs w:val="28"/>
        </w:rPr>
        <w:lastRenderedPageBreak/>
        <w:t>The NEED for Message Level Security</w:t>
      </w:r>
      <w:r w:rsidR="00B93988" w:rsidRPr="00A01FB4">
        <w:rPr>
          <w:b/>
          <w:bCs/>
          <w:color w:val="0070C0"/>
          <w:sz w:val="28"/>
          <w:szCs w:val="28"/>
        </w:rPr>
        <w:t xml:space="preserve"> </w:t>
      </w:r>
      <w:r w:rsidR="00576DF7" w:rsidRPr="00A01FB4">
        <w:rPr>
          <w:b/>
          <w:bCs/>
          <w:color w:val="0070C0"/>
          <w:sz w:val="28"/>
          <w:szCs w:val="28"/>
        </w:rPr>
        <w:t>(ML</w:t>
      </w:r>
      <w:r w:rsidR="006919D2" w:rsidRPr="00A01FB4">
        <w:rPr>
          <w:b/>
          <w:bCs/>
          <w:color w:val="0070C0"/>
          <w:sz w:val="28"/>
          <w:szCs w:val="28"/>
        </w:rPr>
        <w:t>S</w:t>
      </w:r>
      <w:r w:rsidR="00576DF7" w:rsidRPr="00A01FB4">
        <w:rPr>
          <w:b/>
          <w:bCs/>
          <w:color w:val="0070C0"/>
          <w:sz w:val="28"/>
          <w:szCs w:val="28"/>
        </w:rPr>
        <w:t>)</w:t>
      </w:r>
    </w:p>
    <w:p w14:paraId="6751E124" w14:textId="77777777" w:rsidR="00A01FB4" w:rsidRDefault="00A01FB4" w:rsidP="00633895">
      <w:pPr>
        <w:pStyle w:val="ListBullet"/>
      </w:pPr>
    </w:p>
    <w:p w14:paraId="07008803" w14:textId="004161CF" w:rsidR="001F76A7" w:rsidRDefault="00872FB9" w:rsidP="00633895">
      <w:pPr>
        <w:pStyle w:val="ListBullet"/>
      </w:pPr>
      <w:r>
        <w:t>The aforementioned</w:t>
      </w:r>
      <w:r w:rsidR="005E4EAD">
        <w:t xml:space="preserve"> </w:t>
      </w:r>
      <w:r w:rsidR="005E4EAD" w:rsidRPr="0012717E">
        <w:rPr>
          <w:i/>
        </w:rPr>
        <w:t>soap opera</w:t>
      </w:r>
      <w:r w:rsidR="009A4EB9">
        <w:rPr>
          <w:i/>
        </w:rPr>
        <w:t xml:space="preserve"> </w:t>
      </w:r>
      <w:r w:rsidR="009A4EB9" w:rsidRPr="009A4EB9">
        <w:t>could</w:t>
      </w:r>
      <w:r>
        <w:t xml:space="preserve"> have been avoided if we simply used E2E encryption between client and server where actual encryption and decryption happens on your device</w:t>
      </w:r>
      <w:r w:rsidR="00E25F58">
        <w:t xml:space="preserve"> </w:t>
      </w:r>
      <w:r w:rsidR="006D42E9">
        <w:t>in addition</w:t>
      </w:r>
      <w:r w:rsidR="00E25F58">
        <w:t xml:space="preserve"> </w:t>
      </w:r>
      <w:r w:rsidR="006D42E9">
        <w:t>to</w:t>
      </w:r>
      <w:r w:rsidR="00E25F58">
        <w:t xml:space="preserve"> HTTPS. </w:t>
      </w:r>
      <w:r w:rsidR="00D97A7D">
        <w:t xml:space="preserve">Decryption of </w:t>
      </w:r>
      <w:r w:rsidR="00EB363D">
        <w:t xml:space="preserve">received </w:t>
      </w:r>
      <w:r w:rsidR="00D97A7D">
        <w:t>data happens in your device. E</w:t>
      </w:r>
      <w:r w:rsidR="00892DED">
        <w:t>ncrypt</w:t>
      </w:r>
      <w:r w:rsidR="00D97A7D">
        <w:t>ion</w:t>
      </w:r>
      <w:r w:rsidR="00892DED">
        <w:t xml:space="preserve"> </w:t>
      </w:r>
      <w:r w:rsidR="00CD2658">
        <w:t xml:space="preserve">of data </w:t>
      </w:r>
      <w:r w:rsidR="006B1475">
        <w:t xml:space="preserve">to send </w:t>
      </w:r>
      <w:r w:rsidR="00D97A7D">
        <w:t xml:space="preserve">happens in your device before </w:t>
      </w:r>
      <w:r w:rsidR="006B1475">
        <w:t xml:space="preserve">being sent out </w:t>
      </w:r>
      <w:r w:rsidR="00C93EB5">
        <w:t>to server</w:t>
      </w:r>
      <w:r>
        <w:t xml:space="preserve"> </w:t>
      </w:r>
      <w:r w:rsidR="00D97A7D">
        <w:t xml:space="preserve">by </w:t>
      </w:r>
      <w:r>
        <w:t>HTTPS.</w:t>
      </w:r>
      <w:r w:rsidR="009A437B">
        <w:t xml:space="preserve"> Likewise on the serve</w:t>
      </w:r>
      <w:r w:rsidR="00313CA9">
        <w:t>r side.</w:t>
      </w:r>
      <w:r w:rsidR="00E73F0B">
        <w:t xml:space="preserve"> If a bad actor </w:t>
      </w:r>
      <w:r w:rsidR="00B7751F">
        <w:t xml:space="preserve">somehow </w:t>
      </w:r>
      <w:r w:rsidR="00E73F0B">
        <w:t>strips away HTTP</w:t>
      </w:r>
      <w:r w:rsidR="008A4439">
        <w:t xml:space="preserve">S </w:t>
      </w:r>
      <w:r w:rsidR="00B7751F">
        <w:t>to reveal unencrypted data</w:t>
      </w:r>
      <w:r w:rsidR="00E73F0B">
        <w:t xml:space="preserve">, all they </w:t>
      </w:r>
      <w:r w:rsidR="00CE08E1">
        <w:t xml:space="preserve">will </w:t>
      </w:r>
      <w:r w:rsidR="000E477D">
        <w:t xml:space="preserve">ever </w:t>
      </w:r>
      <w:r w:rsidR="00E73F0B">
        <w:t xml:space="preserve">see </w:t>
      </w:r>
      <w:r w:rsidR="00CE08E1">
        <w:t>is</w:t>
      </w:r>
      <w:r w:rsidR="00357F87">
        <w:t xml:space="preserve"> </w:t>
      </w:r>
      <w:r w:rsidR="006E7FD2">
        <w:t xml:space="preserve">our </w:t>
      </w:r>
      <w:r w:rsidR="00357F87">
        <w:t>encrypted data</w:t>
      </w:r>
      <w:r w:rsidR="00E73F0B">
        <w:t xml:space="preserve">. </w:t>
      </w:r>
      <w:r w:rsidR="000D349B">
        <w:t xml:space="preserve">This is basically </w:t>
      </w:r>
      <w:r w:rsidR="00ED1E1E" w:rsidRPr="00897DA4">
        <w:rPr>
          <w:i/>
        </w:rPr>
        <w:t>encryption within encryption</w:t>
      </w:r>
      <w:r w:rsidR="007313D9">
        <w:t xml:space="preserve">, </w:t>
      </w:r>
      <w:r w:rsidR="00584D01">
        <w:t>I</w:t>
      </w:r>
      <w:r w:rsidR="007313D9">
        <w:t>nception</w:t>
      </w:r>
      <w:r w:rsidR="00584D01">
        <w:t xml:space="preserve"> in the I</w:t>
      </w:r>
      <w:r w:rsidR="0030352D">
        <w:t>T</w:t>
      </w:r>
      <w:r w:rsidR="00584D01">
        <w:t xml:space="preserve"> world</w:t>
      </w:r>
      <w:r w:rsidR="003C055C">
        <w:t>.</w:t>
      </w:r>
    </w:p>
    <w:p w14:paraId="5FAFBB8D" w14:textId="77777777" w:rsidR="00F220F1" w:rsidRDefault="00F220F1" w:rsidP="00633895">
      <w:pPr>
        <w:pStyle w:val="ListBullet"/>
      </w:pPr>
    </w:p>
    <w:p w14:paraId="29607726" w14:textId="73BAF526" w:rsidR="00633895" w:rsidRDefault="00F37D44" w:rsidP="00633895">
      <w:pPr>
        <w:pStyle w:val="ListBullet"/>
      </w:pPr>
      <w:r>
        <w:t xml:space="preserve">Is this overkill? </w:t>
      </w:r>
      <w:r w:rsidR="001B1381">
        <w:t>Totally</w:t>
      </w:r>
      <w:r w:rsidR="0030352D">
        <w:t>,</w:t>
      </w:r>
      <w:r w:rsidR="001B1381">
        <w:t xml:space="preserve"> </w:t>
      </w:r>
      <w:r>
        <w:t xml:space="preserve">if one doesn’t care about </w:t>
      </w:r>
      <w:r w:rsidR="0046201D">
        <w:t xml:space="preserve">online </w:t>
      </w:r>
      <w:r>
        <w:t>privacy but NO</w:t>
      </w:r>
      <w:r w:rsidR="004F6481">
        <w:t xml:space="preserve"> for </w:t>
      </w:r>
      <w:r w:rsidR="009C5DE1">
        <w:t xml:space="preserve">any </w:t>
      </w:r>
      <w:r w:rsidR="004F6481">
        <w:t>financial transaction APIs and definitely NO for any self-respect</w:t>
      </w:r>
      <w:r w:rsidR="00D0213B">
        <w:t>ing</w:t>
      </w:r>
      <w:r w:rsidR="004F6481">
        <w:t xml:space="preserve"> IT professional. </w:t>
      </w:r>
      <w:r w:rsidR="0064210D">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C"/>
          </mc:Choice>
          <mc:Fallback>
            <w:t>👌</w:t>
          </mc:Fallback>
        </mc:AlternateContent>
      </w:r>
    </w:p>
    <w:p w14:paraId="665BA658" w14:textId="77777777" w:rsidR="00F220F1" w:rsidRDefault="00F220F1" w:rsidP="00633895">
      <w:pPr>
        <w:pStyle w:val="ListBullet"/>
      </w:pPr>
    </w:p>
    <w:p w14:paraId="4E5C2DB9" w14:textId="0890749A" w:rsidR="009B3049" w:rsidRDefault="00C03F30" w:rsidP="00633895">
      <w:pPr>
        <w:pStyle w:val="ListBullet"/>
      </w:pPr>
      <w:r>
        <w:t>As of now</w:t>
      </w:r>
      <w:r w:rsidR="00367F92">
        <w:t xml:space="preserve"> (2023)</w:t>
      </w:r>
      <w:r>
        <w:t xml:space="preserve">, </w:t>
      </w:r>
      <w:r w:rsidR="00F756DB">
        <w:t xml:space="preserve">one of the </w:t>
      </w:r>
      <w:r>
        <w:t>most well-known</w:t>
      </w:r>
      <w:r w:rsidR="00755F0C">
        <w:t>, highly rated</w:t>
      </w:r>
      <w:r>
        <w:t xml:space="preserve"> and </w:t>
      </w:r>
      <w:r w:rsidR="00367F92">
        <w:t xml:space="preserve">widely respected </w:t>
      </w:r>
      <w:r w:rsidR="00755F0C">
        <w:t xml:space="preserve">open-source, </w:t>
      </w:r>
      <w:r w:rsidR="00755F0C" w:rsidRPr="00367F92">
        <w:t>end-to-end</w:t>
      </w:r>
      <w:r w:rsidR="00755F0C">
        <w:t xml:space="preserve"> (E2E) </w:t>
      </w:r>
      <w:r w:rsidR="00367F92">
        <w:t xml:space="preserve">encryption protocol by security experts </w:t>
      </w:r>
      <w:r w:rsidR="00755F0C">
        <w:t xml:space="preserve">seems to be </w:t>
      </w:r>
      <w:hyperlink r:id="rId20" w:history="1">
        <w:r w:rsidR="00367F92" w:rsidRPr="00E50A99">
          <w:rPr>
            <w:rStyle w:val="Hyperlink"/>
          </w:rPr>
          <w:t>Signal Protocol</w:t>
        </w:r>
      </w:hyperlink>
      <w:r w:rsidR="00BB4FFC">
        <w:t>.</w:t>
      </w:r>
      <w:r w:rsidR="00755F0C">
        <w:t xml:space="preserve"> </w:t>
      </w:r>
      <w:r w:rsidR="00BB4FFC">
        <w:t xml:space="preserve">It’s </w:t>
      </w:r>
      <w:r w:rsidR="00755F0C">
        <w:t>used by Signal app, a popular message sharing app for privacy-conscious users</w:t>
      </w:r>
      <w:r w:rsidR="00FF0067">
        <w:t>, including journalists, activists. This is also the app publicly endorsed by Edward Snowden</w:t>
      </w:r>
      <w:r w:rsidR="001B7522">
        <w:t xml:space="preserve"> in the past</w:t>
      </w:r>
      <w:r w:rsidR="00514C73">
        <w:t>.</w:t>
      </w:r>
    </w:p>
    <w:p w14:paraId="33046BAA" w14:textId="77777777" w:rsidR="00F220F1" w:rsidRDefault="00391A7F" w:rsidP="00FB171A">
      <w:pPr>
        <w:pStyle w:val="ListBullet"/>
      </w:pPr>
      <w:r>
        <w:t>Hold on a sec, I hear you say, if Signal protocol is open-source is it possible to use it in Java API</w:t>
      </w:r>
      <w:r w:rsidR="00171410">
        <w:t xml:space="preserve">? </w:t>
      </w:r>
    </w:p>
    <w:p w14:paraId="4DE1B460" w14:textId="77777777" w:rsidR="00F220F1" w:rsidRDefault="00F220F1" w:rsidP="00FB171A">
      <w:pPr>
        <w:pStyle w:val="ListBullet"/>
      </w:pPr>
    </w:p>
    <w:p w14:paraId="345DAD09" w14:textId="4BA32C27" w:rsidR="001917C6" w:rsidRDefault="00171410" w:rsidP="00FB171A">
      <w:pPr>
        <w:pStyle w:val="ListBullet"/>
      </w:pPr>
      <w:r>
        <w:t xml:space="preserve">Yes, it is possible and it has been done already, see </w:t>
      </w:r>
      <w:hyperlink r:id="rId21" w:history="1">
        <w:r w:rsidRPr="000C50F2">
          <w:rPr>
            <w:rStyle w:val="Hyperlink"/>
          </w:rPr>
          <w:t>https://github.com/signalapp/libsignal-protocol-java</w:t>
        </w:r>
      </w:hyperlink>
      <w:r>
        <w:t xml:space="preserve">. </w:t>
      </w:r>
      <w:r w:rsidR="009F63B1">
        <w:t xml:space="preserve">So why don’t I use it? </w:t>
      </w:r>
      <w:r>
        <w:t xml:space="preserve">Well, </w:t>
      </w:r>
      <w:r w:rsidR="001917C6">
        <w:t xml:space="preserve">I can’t find user friendly documentation that explains how the protocol </w:t>
      </w:r>
      <w:r w:rsidR="0008031E">
        <w:t xml:space="preserve">actually </w:t>
      </w:r>
      <w:r w:rsidR="001917C6">
        <w:t>work</w:t>
      </w:r>
      <w:r w:rsidR="00375D0C">
        <w:t>s</w:t>
      </w:r>
      <w:r w:rsidR="008A2BC9">
        <w:t xml:space="preserve"> and I am not keen to dig into its huge codebase to learn the protocol. </w:t>
      </w:r>
      <w:r w:rsidR="00321578">
        <w:t xml:space="preserve">Examining code </w:t>
      </w:r>
      <w:r w:rsidR="009E36D0">
        <w:t xml:space="preserve">to learn how Protocol </w:t>
      </w:r>
      <w:r w:rsidR="00862F71">
        <w:t xml:space="preserve">works without documentation </w:t>
      </w:r>
      <w:r w:rsidR="00D30E7B">
        <w:t xml:space="preserve">is </w:t>
      </w:r>
      <w:r w:rsidR="00AC7F43">
        <w:t>not good for mental health unless that’s your thing</w:t>
      </w:r>
      <w:r w:rsidR="00321578">
        <w:t xml:space="preserve">. </w:t>
      </w:r>
      <w:r w:rsidR="001917C6">
        <w:t>So it’s more fun to do things the hard way</w:t>
      </w:r>
      <w:r w:rsidR="00A85995">
        <w:t xml:space="preserve"> by</w:t>
      </w:r>
      <w:r w:rsidR="001917C6">
        <w:t xml:space="preserve"> </w:t>
      </w:r>
      <w:r w:rsidR="003E206A">
        <w:t xml:space="preserve">researching and </w:t>
      </w:r>
      <w:r w:rsidR="001917C6">
        <w:t xml:space="preserve">coming up with </w:t>
      </w:r>
      <w:r w:rsidR="003E206A">
        <w:t>one myself.</w:t>
      </w:r>
      <w:r w:rsidR="00AB3083">
        <w:t xml:space="preserve"> </w:t>
      </w:r>
      <w:r w:rsidR="003E206A">
        <w:t xml:space="preserve">This may be better </w:t>
      </w:r>
      <w:r w:rsidR="000E762A">
        <w:t xml:space="preserve">off in the long run than </w:t>
      </w:r>
      <w:r w:rsidR="001917C6">
        <w:t>just calling a black box API and have no idea of what</w:t>
      </w:r>
      <w:r w:rsidR="00B877B0">
        <w:t>’s going on</w:t>
      </w:r>
      <w:r w:rsidR="003E206A">
        <w:t xml:space="preserve"> behind the scene</w:t>
      </w:r>
      <w:r w:rsidR="0044312B">
        <w:t>.</w:t>
      </w:r>
      <w:r w:rsidR="003E206A">
        <w:t xml:space="preserve"> </w:t>
      </w:r>
      <w:r w:rsidR="0044312B">
        <w:t xml:space="preserve">But if </w:t>
      </w:r>
      <w:r w:rsidR="00342CCD">
        <w:t xml:space="preserve">one has </w:t>
      </w:r>
      <w:r w:rsidR="003E206A">
        <w:t>a crazy deadline to deliver E2E encryption, then by all means, use</w:t>
      </w:r>
      <w:r w:rsidR="005A519F">
        <w:t xml:space="preserve"> it</w:t>
      </w:r>
      <w:r w:rsidR="003E206A">
        <w:t>.</w:t>
      </w:r>
    </w:p>
    <w:p w14:paraId="0BA4A813" w14:textId="77777777" w:rsidR="001917C6" w:rsidRDefault="001917C6" w:rsidP="00FB171A">
      <w:pPr>
        <w:pStyle w:val="ListBullet"/>
      </w:pPr>
    </w:p>
    <w:p w14:paraId="15C92E59" w14:textId="77777777" w:rsidR="002119BB" w:rsidRPr="00FB171A" w:rsidRDefault="002119BB" w:rsidP="00FB171A">
      <w:pPr>
        <w:pStyle w:val="ListBullet"/>
      </w:pPr>
    </w:p>
    <w:p w14:paraId="796A4E6D" w14:textId="44D91369" w:rsidR="00C83E15" w:rsidRDefault="00C83E15" w:rsidP="00FB171A">
      <w:pPr>
        <w:ind w:left="2160"/>
      </w:pPr>
      <w:r w:rsidRPr="00C83E15">
        <w:rPr>
          <w:noProof/>
        </w:rPr>
        <w:drawing>
          <wp:inline distT="0" distB="0" distL="0" distR="0" wp14:anchorId="100157FD" wp14:editId="24DC4000">
            <wp:extent cx="2194560" cy="12372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975" cy="1240255"/>
                    </a:xfrm>
                    <a:prstGeom prst="rect">
                      <a:avLst/>
                    </a:prstGeom>
                  </pic:spPr>
                </pic:pic>
              </a:graphicData>
            </a:graphic>
          </wp:inline>
        </w:drawing>
      </w:r>
    </w:p>
    <w:p w14:paraId="56CA71BE" w14:textId="4CB92950" w:rsidR="00051BC0" w:rsidRDefault="00051BC0" w:rsidP="00FB171A">
      <w:pPr>
        <w:ind w:left="2160"/>
      </w:pPr>
    </w:p>
    <w:p w14:paraId="7672BDC6" w14:textId="2AE73B5C" w:rsidR="001917C6" w:rsidRDefault="001917C6" w:rsidP="00FB171A">
      <w:pPr>
        <w:ind w:left="2160"/>
      </w:pPr>
    </w:p>
    <w:p w14:paraId="03DCF797" w14:textId="31756C6B" w:rsidR="001917C6" w:rsidRDefault="001917C6" w:rsidP="00FB171A">
      <w:pPr>
        <w:ind w:left="2160"/>
      </w:pPr>
    </w:p>
    <w:p w14:paraId="00CD236F" w14:textId="58D515A4" w:rsidR="005C626D" w:rsidRDefault="005C626D" w:rsidP="00FB171A">
      <w:pPr>
        <w:ind w:left="2160"/>
      </w:pPr>
    </w:p>
    <w:p w14:paraId="01AC16E4" w14:textId="41F6CD65" w:rsidR="005C626D" w:rsidRDefault="005C626D" w:rsidP="00FB171A">
      <w:pPr>
        <w:ind w:left="2160"/>
      </w:pPr>
    </w:p>
    <w:p w14:paraId="343267BF" w14:textId="0CC2E2E1" w:rsidR="005C626D" w:rsidRDefault="005C626D" w:rsidP="00FB171A">
      <w:pPr>
        <w:ind w:left="2160"/>
      </w:pPr>
    </w:p>
    <w:p w14:paraId="60429CCF" w14:textId="2551109F" w:rsidR="00802BC5" w:rsidRDefault="00802BC5" w:rsidP="00802BC5">
      <w:pPr>
        <w:ind w:left="2160"/>
      </w:pPr>
    </w:p>
    <w:p w14:paraId="1C2CCB77" w14:textId="31F77104" w:rsidR="00235E24" w:rsidRDefault="00235E24" w:rsidP="00FB171A">
      <w:pPr>
        <w:rPr>
          <w:sz w:val="20"/>
          <w:szCs w:val="20"/>
        </w:rPr>
      </w:pPr>
    </w:p>
    <w:p w14:paraId="7CB76457" w14:textId="22915F29" w:rsidR="00802BC5" w:rsidRDefault="00802BC5" w:rsidP="00FB171A">
      <w:pPr>
        <w:rPr>
          <w:sz w:val="20"/>
          <w:szCs w:val="20"/>
        </w:rPr>
      </w:pPr>
    </w:p>
    <w:p w14:paraId="3DFC5D9E" w14:textId="77777777" w:rsidR="00802BC5" w:rsidRDefault="00802BC5" w:rsidP="00FB171A">
      <w:pPr>
        <w:rPr>
          <w:sz w:val="20"/>
          <w:szCs w:val="20"/>
        </w:rPr>
      </w:pPr>
    </w:p>
    <w:p w14:paraId="6B80EF2C" w14:textId="30F2D08C" w:rsidR="008A2062" w:rsidRDefault="004541CA" w:rsidP="005868EB">
      <w:pPr>
        <w:pStyle w:val="ListBullet"/>
        <w:spacing w:after="120"/>
        <w:rPr>
          <w:b/>
          <w:bCs/>
          <w:color w:val="FF0000"/>
          <w:sz w:val="28"/>
          <w:szCs w:val="28"/>
        </w:rPr>
      </w:pPr>
      <w:hyperlink r:id="rId23" w:history="1">
        <w:r w:rsidR="008A2062" w:rsidRPr="00AA5273">
          <w:rPr>
            <w:rStyle w:val="Hyperlink"/>
            <w:b/>
            <w:bCs/>
            <w:sz w:val="28"/>
            <w:szCs w:val="28"/>
          </w:rPr>
          <w:t>The A-Team</w:t>
        </w:r>
      </w:hyperlink>
    </w:p>
    <w:p w14:paraId="1ACB8392" w14:textId="2B389F25" w:rsidR="00765EF7" w:rsidRDefault="005868EB" w:rsidP="005C626D">
      <w:pPr>
        <w:pStyle w:val="ListBullet"/>
        <w:spacing w:after="100"/>
      </w:pPr>
      <w:r>
        <w:t>In this section we are going to introduce and examine the three chosen cryptographic algorithms, its history, creator</w:t>
      </w:r>
      <w:r w:rsidR="00C11DD1">
        <w:t>s</w:t>
      </w:r>
      <w:r>
        <w:t>, commercial use and popularity. Why? Because a security standard is only as strong as its weakest link. Plus the last thing we want</w:t>
      </w:r>
      <w:r w:rsidR="008966BB">
        <w:t xml:space="preserve"> </w:t>
      </w:r>
      <w:r>
        <w:t>is pick a weak, compromised, slow or insecure algorithm.</w:t>
      </w:r>
      <w:r w:rsidR="0078387A">
        <w:t xml:space="preserve"> Not to mention the Three Letter agency has some of the world’s best cryptographers </w:t>
      </w:r>
      <w:r w:rsidR="00EA5ADF">
        <w:t>helping to set the standard</w:t>
      </w:r>
      <w:r w:rsidR="005C1B97">
        <w:t>s</w:t>
      </w:r>
      <w:r w:rsidR="00EA5ADF">
        <w:t xml:space="preserve"> endorsed by the NIST</w:t>
      </w:r>
      <w:r w:rsidR="00A30134">
        <w:t xml:space="preserve"> </w:t>
      </w:r>
      <w:r w:rsidR="007856FB">
        <w:t>for the whole world to follow</w:t>
      </w:r>
      <w:r w:rsidR="00711C49">
        <w:t xml:space="preserve">. </w:t>
      </w:r>
    </w:p>
    <w:p w14:paraId="67DE418D" w14:textId="040AA577" w:rsidR="007E1091" w:rsidRDefault="0021187A" w:rsidP="005C626D">
      <w:pPr>
        <w:pStyle w:val="ListBullet"/>
        <w:spacing w:after="100"/>
      </w:pPr>
      <w:r>
        <w:t xml:space="preserve">So </w:t>
      </w:r>
      <w:r w:rsidR="00A30134">
        <w:t>the job of picking the right algorithm</w:t>
      </w:r>
      <w:r w:rsidR="00D31D51">
        <w:t>s</w:t>
      </w:r>
      <w:r w:rsidR="00A30134">
        <w:t xml:space="preserve"> really can’t be taken lightly</w:t>
      </w:r>
      <w:r w:rsidR="008E7D63">
        <w:t xml:space="preserve"> else we might as well stick with HTTPS.</w:t>
      </w:r>
      <w:r w:rsidR="00D16B4C">
        <w:t xml:space="preserve"> Needless to say, there is no guarantee the algorithms I pick </w:t>
      </w:r>
      <w:r w:rsidR="00DC14CA">
        <w:t>are</w:t>
      </w:r>
      <w:r w:rsidR="000732BC">
        <w:t>n’t</w:t>
      </w:r>
      <w:r w:rsidR="00D16B4C">
        <w:t xml:space="preserve"> compromised. </w:t>
      </w:r>
      <w:r w:rsidR="00EF6F28">
        <w:t xml:space="preserve">They </w:t>
      </w:r>
      <w:r w:rsidR="00D16B4C">
        <w:t xml:space="preserve">were </w:t>
      </w:r>
      <w:r w:rsidR="00D14281">
        <w:t xml:space="preserve">chosen </w:t>
      </w:r>
      <w:r w:rsidR="00D16B4C">
        <w:t xml:space="preserve">to the best </w:t>
      </w:r>
      <w:r w:rsidR="00CE2B82">
        <w:t xml:space="preserve">effort </w:t>
      </w:r>
      <w:r w:rsidR="00D16B4C">
        <w:t>of my research</w:t>
      </w:r>
      <w:r w:rsidR="000A2313">
        <w:t xml:space="preserve"> by</w:t>
      </w:r>
      <w:r w:rsidR="00343894">
        <w:t xml:space="preserve"> </w:t>
      </w:r>
      <w:r w:rsidR="000A2313">
        <w:t>using</w:t>
      </w:r>
      <w:r w:rsidR="00D16B4C">
        <w:t xml:space="preserve"> ChatGPT, Google Bard, </w:t>
      </w:r>
      <w:r w:rsidR="00343894">
        <w:t>classic g</w:t>
      </w:r>
      <w:r w:rsidR="00D16B4C">
        <w:t>oogl</w:t>
      </w:r>
      <w:r w:rsidR="00343894">
        <w:t xml:space="preserve">ing to </w:t>
      </w:r>
      <w:r w:rsidR="00E635D7">
        <w:t xml:space="preserve">check </w:t>
      </w:r>
      <w:r w:rsidR="00343894">
        <w:t>technical articles</w:t>
      </w:r>
      <w:r w:rsidR="00D16B4C">
        <w:t xml:space="preserve"> and forums.</w:t>
      </w:r>
    </w:p>
    <w:p w14:paraId="277A6C12" w14:textId="77777777" w:rsidR="005C626D" w:rsidRDefault="005C626D" w:rsidP="005C626D">
      <w:pPr>
        <w:pStyle w:val="ListBullet"/>
        <w:spacing w:after="100"/>
      </w:pPr>
    </w:p>
    <w:p w14:paraId="64266161" w14:textId="3CF7FB6E" w:rsidR="00D33E3B" w:rsidRDefault="00D33E3B" w:rsidP="005C626D">
      <w:pPr>
        <w:pStyle w:val="ListBullet"/>
        <w:spacing w:after="100"/>
      </w:pPr>
      <w:r>
        <w:t xml:space="preserve">Speaking of research, </w:t>
      </w:r>
      <w:r w:rsidR="00EF7760">
        <w:t>credits and thanks have to be given to ChatGPT and Google Bard</w:t>
      </w:r>
      <w:r w:rsidR="005E65CD">
        <w:t xml:space="preserve"> for explaining, showing and even generat</w:t>
      </w:r>
      <w:r w:rsidR="00DE2FF2">
        <w:t>ed many of</w:t>
      </w:r>
      <w:r w:rsidR="005E65CD">
        <w:t xml:space="preserve"> the </w:t>
      </w:r>
      <w:r w:rsidR="009F441D">
        <w:t xml:space="preserve">Node.js </w:t>
      </w:r>
      <w:r w:rsidR="005E65CD">
        <w:t>code</w:t>
      </w:r>
      <w:r w:rsidR="00850F95">
        <w:t xml:space="preserve"> </w:t>
      </w:r>
      <w:r w:rsidR="00020F68">
        <w:t xml:space="preserve">for </w:t>
      </w:r>
      <w:r w:rsidR="00AF5B61">
        <w:t>feasibility study as we will see later.</w:t>
      </w:r>
      <w:r w:rsidR="00C358A4">
        <w:t xml:space="preserve"> This is actually more productive than simply googling and reading articles </w:t>
      </w:r>
      <w:r w:rsidR="00E17ACD">
        <w:t xml:space="preserve">all </w:t>
      </w:r>
      <w:r w:rsidR="00C358A4">
        <w:t>over the web and forums to try to piece things together.</w:t>
      </w:r>
      <w:r w:rsidR="007E67F3">
        <w:t xml:space="preserve"> But be warned</w:t>
      </w:r>
      <w:r w:rsidR="000139D6">
        <w:t xml:space="preserve"> the answers returned by </w:t>
      </w:r>
      <w:r w:rsidR="00F23597">
        <w:t xml:space="preserve">these </w:t>
      </w:r>
      <w:r w:rsidR="000139D6">
        <w:t>A</w:t>
      </w:r>
      <w:r w:rsidR="00F23597">
        <w:t>I</w:t>
      </w:r>
      <w:r w:rsidR="000139D6">
        <w:t xml:space="preserve"> bots are not always correct</w:t>
      </w:r>
      <w:r w:rsidR="00AD09C4">
        <w:t xml:space="preserve"> or even make sense</w:t>
      </w:r>
      <w:r w:rsidR="00846CA8">
        <w:t xml:space="preserve">, common sense and cross checking </w:t>
      </w:r>
      <w:r w:rsidR="00AD09C4">
        <w:t xml:space="preserve">with google search </w:t>
      </w:r>
      <w:r w:rsidR="00846CA8">
        <w:t>required.</w:t>
      </w:r>
    </w:p>
    <w:p w14:paraId="10756E06" w14:textId="77777777" w:rsidR="005C626D" w:rsidRDefault="005C626D" w:rsidP="005C626D">
      <w:pPr>
        <w:pStyle w:val="ListBullet"/>
        <w:spacing w:after="100"/>
      </w:pPr>
    </w:p>
    <w:p w14:paraId="7FDA766D" w14:textId="08402463" w:rsidR="00AF5B61" w:rsidRDefault="00E6649E" w:rsidP="005C626D">
      <w:pPr>
        <w:pStyle w:val="ListBullet"/>
        <w:spacing w:after="100"/>
      </w:pPr>
      <w:r>
        <w:t xml:space="preserve">Let’s set some criteria for choosing the algorithms. </w:t>
      </w:r>
      <w:r w:rsidR="00506C52">
        <w:t xml:space="preserve">It needs to be </w:t>
      </w:r>
      <w:r w:rsidR="00FF4875">
        <w:t xml:space="preserve">open-sourced, readily available </w:t>
      </w:r>
      <w:r w:rsidR="00506C52">
        <w:t>in JavaScript or Node.js library</w:t>
      </w:r>
      <w:r w:rsidR="00724A68">
        <w:t xml:space="preserve"> </w:t>
      </w:r>
      <w:r w:rsidR="006B0B75">
        <w:t xml:space="preserve">for </w:t>
      </w:r>
      <w:r w:rsidR="00724A68">
        <w:t>client side.</w:t>
      </w:r>
      <w:r w:rsidR="00506C52">
        <w:t xml:space="preserve"> </w:t>
      </w:r>
      <w:r w:rsidR="00F26B33">
        <w:t xml:space="preserve">Server side can use whatever language later on. </w:t>
      </w:r>
      <w:r w:rsidR="00C6356E">
        <w:t xml:space="preserve">It needs to </w:t>
      </w:r>
      <w:r w:rsidR="00265330">
        <w:t>be u</w:t>
      </w:r>
      <w:r w:rsidR="00402D02">
        <w:t xml:space="preserve">sed in many </w:t>
      </w:r>
      <w:r w:rsidR="0066790F">
        <w:t xml:space="preserve">popular </w:t>
      </w:r>
      <w:r w:rsidR="00402D02">
        <w:t>commercial applications</w:t>
      </w:r>
      <w:r w:rsidR="00FE6B03">
        <w:t>.</w:t>
      </w:r>
      <w:r w:rsidR="00402D02">
        <w:t xml:space="preserve"> </w:t>
      </w:r>
      <w:r w:rsidR="00741D65">
        <w:t xml:space="preserve">It need to have </w:t>
      </w:r>
      <w:r w:rsidR="00FF4875">
        <w:t xml:space="preserve">good </w:t>
      </w:r>
      <w:r w:rsidR="00506C52">
        <w:t xml:space="preserve">community </w:t>
      </w:r>
      <w:r w:rsidR="00FF4875">
        <w:t xml:space="preserve">support </w:t>
      </w:r>
      <w:r w:rsidR="00506C52">
        <w:t xml:space="preserve">and easy to use. </w:t>
      </w:r>
      <w:r w:rsidR="00FF4875">
        <w:t>The l</w:t>
      </w:r>
      <w:r w:rsidR="00506C52">
        <w:t xml:space="preserve">ast thing we want is </w:t>
      </w:r>
      <w:r w:rsidR="00FF4875">
        <w:t>to hand roll</w:t>
      </w:r>
      <w:r w:rsidR="00812EA1">
        <w:t xml:space="preserve"> or implement</w:t>
      </w:r>
      <w:r w:rsidR="00FF4875">
        <w:t xml:space="preserve"> these </w:t>
      </w:r>
      <w:r w:rsidR="00506C52">
        <w:t>algorithm</w:t>
      </w:r>
      <w:r w:rsidR="00FF4875">
        <w:t>s ourselves</w:t>
      </w:r>
      <w:r w:rsidR="00506C52">
        <w:t>.</w:t>
      </w:r>
    </w:p>
    <w:p w14:paraId="1F535186" w14:textId="5A6B5346" w:rsidR="00C1668F" w:rsidRDefault="00C1668F" w:rsidP="008A2062">
      <w:pPr>
        <w:pStyle w:val="ListBullet"/>
      </w:pPr>
    </w:p>
    <w:p w14:paraId="62669D36" w14:textId="15AA1954" w:rsidR="00C1668F" w:rsidRDefault="00C1668F" w:rsidP="008A2062">
      <w:pPr>
        <w:pStyle w:val="ListBullet"/>
      </w:pPr>
    </w:p>
    <w:p w14:paraId="399A76E5" w14:textId="75CFFEB0" w:rsidR="00C1668F" w:rsidRDefault="00C1668F" w:rsidP="008A2062">
      <w:pPr>
        <w:pStyle w:val="ListBullet"/>
      </w:pPr>
    </w:p>
    <w:p w14:paraId="476A9B6D" w14:textId="5FD9773E" w:rsidR="00C1668F" w:rsidRDefault="00C1668F" w:rsidP="008A2062">
      <w:pPr>
        <w:pStyle w:val="ListBullet"/>
      </w:pPr>
    </w:p>
    <w:p w14:paraId="34C06CC7" w14:textId="5519CD4F" w:rsidR="00C1668F" w:rsidRDefault="00C1668F" w:rsidP="008A2062">
      <w:pPr>
        <w:pStyle w:val="ListBullet"/>
      </w:pPr>
    </w:p>
    <w:p w14:paraId="59E62052" w14:textId="6C72D4B6" w:rsidR="00C1668F" w:rsidRDefault="00C1668F" w:rsidP="008A2062">
      <w:pPr>
        <w:pStyle w:val="ListBullet"/>
      </w:pPr>
    </w:p>
    <w:p w14:paraId="2FEE8DA9" w14:textId="77777777" w:rsidR="006E0DAD" w:rsidRDefault="006E0DAD" w:rsidP="00AE436B">
      <w:pPr>
        <w:pStyle w:val="ListBullet"/>
        <w:spacing w:after="100"/>
        <w:rPr>
          <w:b/>
        </w:rPr>
      </w:pPr>
    </w:p>
    <w:p w14:paraId="13A0B926" w14:textId="1071FC9A" w:rsidR="006E0DAD" w:rsidRDefault="006E0DAD" w:rsidP="006E0DAD">
      <w:pPr>
        <w:pStyle w:val="ListBullet"/>
        <w:rPr>
          <w:b/>
        </w:rPr>
      </w:pPr>
    </w:p>
    <w:p w14:paraId="7FF45ECE" w14:textId="5CE6143F" w:rsidR="005C626D" w:rsidRDefault="005C626D" w:rsidP="006E0DAD">
      <w:pPr>
        <w:pStyle w:val="ListBullet"/>
        <w:rPr>
          <w:b/>
        </w:rPr>
      </w:pPr>
    </w:p>
    <w:p w14:paraId="01A3A835" w14:textId="7E789B45" w:rsidR="005C626D" w:rsidRDefault="005C626D" w:rsidP="006E0DAD">
      <w:pPr>
        <w:pStyle w:val="ListBullet"/>
        <w:rPr>
          <w:b/>
        </w:rPr>
      </w:pPr>
    </w:p>
    <w:p w14:paraId="73E991BD" w14:textId="6288E5C9" w:rsidR="005C626D" w:rsidRDefault="005C626D" w:rsidP="006E0DAD">
      <w:pPr>
        <w:pStyle w:val="ListBullet"/>
        <w:rPr>
          <w:b/>
        </w:rPr>
      </w:pPr>
    </w:p>
    <w:p w14:paraId="38E4400A" w14:textId="27798851" w:rsidR="005C626D" w:rsidRDefault="005C626D" w:rsidP="006E0DAD">
      <w:pPr>
        <w:pStyle w:val="ListBullet"/>
        <w:rPr>
          <w:b/>
        </w:rPr>
      </w:pPr>
    </w:p>
    <w:p w14:paraId="7C6F463E" w14:textId="53E6A8EA" w:rsidR="005C626D" w:rsidRDefault="005C626D" w:rsidP="006E0DAD">
      <w:pPr>
        <w:pStyle w:val="ListBullet"/>
        <w:rPr>
          <w:b/>
        </w:rPr>
      </w:pPr>
    </w:p>
    <w:p w14:paraId="52EB0487" w14:textId="1D19A1FC" w:rsidR="005C626D" w:rsidRDefault="005C626D" w:rsidP="006E0DAD">
      <w:pPr>
        <w:pStyle w:val="ListBullet"/>
        <w:rPr>
          <w:b/>
        </w:rPr>
      </w:pPr>
    </w:p>
    <w:p w14:paraId="7B680C72" w14:textId="61B271B1" w:rsidR="005C626D" w:rsidRDefault="005C626D" w:rsidP="006E0DAD">
      <w:pPr>
        <w:pStyle w:val="ListBullet"/>
        <w:rPr>
          <w:b/>
        </w:rPr>
      </w:pPr>
    </w:p>
    <w:p w14:paraId="15C06BF2" w14:textId="11F9D1D3" w:rsidR="005C626D" w:rsidRDefault="005C626D" w:rsidP="006E0DAD">
      <w:pPr>
        <w:pStyle w:val="ListBullet"/>
        <w:rPr>
          <w:b/>
        </w:rPr>
      </w:pPr>
    </w:p>
    <w:p w14:paraId="37F333E4" w14:textId="081A7A10" w:rsidR="005C626D" w:rsidRDefault="005C626D" w:rsidP="006E0DAD">
      <w:pPr>
        <w:pStyle w:val="ListBullet"/>
        <w:rPr>
          <w:b/>
        </w:rPr>
      </w:pPr>
    </w:p>
    <w:p w14:paraId="7AC96F2E" w14:textId="1CBB40D5" w:rsidR="005C626D" w:rsidRDefault="005C626D" w:rsidP="006E0DAD">
      <w:pPr>
        <w:pStyle w:val="ListBullet"/>
        <w:rPr>
          <w:b/>
        </w:rPr>
      </w:pPr>
    </w:p>
    <w:p w14:paraId="56B2EE70" w14:textId="29722E55" w:rsidR="005C626D" w:rsidRDefault="005C626D" w:rsidP="006E0DAD">
      <w:pPr>
        <w:pStyle w:val="ListBullet"/>
        <w:rPr>
          <w:b/>
        </w:rPr>
      </w:pPr>
    </w:p>
    <w:p w14:paraId="1C683F15" w14:textId="77777777" w:rsidR="005C626D" w:rsidRDefault="005C626D" w:rsidP="006E0DAD">
      <w:pPr>
        <w:pStyle w:val="ListBullet"/>
        <w:rPr>
          <w:b/>
        </w:rPr>
      </w:pPr>
    </w:p>
    <w:p w14:paraId="18BF3252" w14:textId="6DBD5632" w:rsidR="00AE436B" w:rsidRPr="00AE436B" w:rsidRDefault="004541CA" w:rsidP="00AE436B">
      <w:pPr>
        <w:pStyle w:val="ListBullet"/>
        <w:spacing w:after="100"/>
        <w:rPr>
          <w:b/>
        </w:rPr>
      </w:pPr>
      <w:hyperlink r:id="rId24" w:history="1">
        <w:r w:rsidR="00AE436B" w:rsidRPr="00AE436B">
          <w:rPr>
            <w:rStyle w:val="Hyperlink"/>
            <w:b/>
          </w:rPr>
          <w:t>Curve25519</w:t>
        </w:r>
      </w:hyperlink>
    </w:p>
    <w:p w14:paraId="3CB6910D" w14:textId="051CB828" w:rsidR="00AE436B" w:rsidRDefault="00AE436B" w:rsidP="005C626D">
      <w:pPr>
        <w:pStyle w:val="ListParagraph"/>
        <w:numPr>
          <w:ilvl w:val="0"/>
          <w:numId w:val="30"/>
        </w:numPr>
        <w:spacing w:afterLines="100" w:after="240"/>
        <w:ind w:left="568" w:hanging="284"/>
      </w:pPr>
      <w:r w:rsidRPr="00AE436B">
        <w:t xml:space="preserve">Designed by </w:t>
      </w:r>
      <w:hyperlink r:id="rId25" w:tooltip="Daniel J. Bernstein" w:history="1">
        <w:r w:rsidRPr="00AE436B">
          <w:rPr>
            <w:rStyle w:val="Hyperlink"/>
            <w:rFonts w:ascii="Arial" w:hAnsi="Arial" w:cs="Arial"/>
            <w:color w:val="3366CC"/>
            <w:sz w:val="21"/>
            <w:szCs w:val="21"/>
            <w:shd w:val="clear" w:color="auto" w:fill="FFFFFF"/>
          </w:rPr>
          <w:t>Daniel J. Bernstein</w:t>
        </w:r>
      </w:hyperlink>
      <w:r w:rsidR="0013399B">
        <w:t xml:space="preserve"> and published in 2006/2005</w:t>
      </w:r>
    </w:p>
    <w:p w14:paraId="2B9FE65C" w14:textId="60D12FB8" w:rsidR="00AE436B" w:rsidRDefault="0013399B" w:rsidP="005C626D">
      <w:pPr>
        <w:pStyle w:val="ListBullet"/>
        <w:numPr>
          <w:ilvl w:val="0"/>
          <w:numId w:val="15"/>
        </w:numPr>
        <w:spacing w:afterLines="100" w:after="240"/>
        <w:ind w:left="568" w:hanging="284"/>
      </w:pPr>
      <w:r>
        <w:t xml:space="preserve">A </w:t>
      </w:r>
      <w:r w:rsidR="00AE436B">
        <w:t xml:space="preserve">PKI </w:t>
      </w:r>
      <w:r w:rsidR="00573DCB" w:rsidRPr="004A61E1">
        <w:rPr>
          <w:color w:val="FF0000"/>
        </w:rPr>
        <w:t xml:space="preserve">key exchange </w:t>
      </w:r>
      <w:r w:rsidR="00AE436B" w:rsidRPr="004A61E1">
        <w:rPr>
          <w:color w:val="FF0000"/>
        </w:rPr>
        <w:t>algorithm</w:t>
      </w:r>
      <w:r w:rsidR="00AE436B">
        <w:t xml:space="preserve">, </w:t>
      </w:r>
      <w:r w:rsidR="00AE436B" w:rsidRPr="00AE436B">
        <w:t>an elliptic curve cryptography (ECC)</w:t>
      </w:r>
      <w:r w:rsidR="00C358A4">
        <w:t xml:space="preserve"> curve </w:t>
      </w:r>
      <w:r w:rsidR="00AE436B" w:rsidRPr="00AE436B">
        <w:t xml:space="preserve">that is used to </w:t>
      </w:r>
      <w:r w:rsidR="00AE436B" w:rsidRPr="0013399B">
        <w:rPr>
          <w:b/>
        </w:rPr>
        <w:t>generate public and private keys</w:t>
      </w:r>
      <w:r w:rsidR="007858F9">
        <w:rPr>
          <w:b/>
        </w:rPr>
        <w:t xml:space="preserve"> and exchange public keys</w:t>
      </w:r>
      <w:r w:rsidR="00C358A4">
        <w:t xml:space="preserve"> for establishing secure connection.</w:t>
      </w:r>
      <w:r w:rsidR="00AE436B" w:rsidRPr="00AE436B">
        <w:t xml:space="preserve"> It is </w:t>
      </w:r>
      <w:r w:rsidR="00AE436B" w:rsidRPr="00C358A4">
        <w:rPr>
          <w:b/>
        </w:rPr>
        <w:t>one of the most secure and</w:t>
      </w:r>
      <w:r w:rsidRPr="00C358A4">
        <w:rPr>
          <w:b/>
        </w:rPr>
        <w:t xml:space="preserve"> fastest</w:t>
      </w:r>
      <w:r w:rsidR="00AE436B" w:rsidRPr="00C358A4">
        <w:rPr>
          <w:b/>
        </w:rPr>
        <w:t xml:space="preserve"> </w:t>
      </w:r>
      <w:r w:rsidRPr="00C358A4">
        <w:rPr>
          <w:b/>
        </w:rPr>
        <w:t xml:space="preserve">curves in </w:t>
      </w:r>
      <w:r w:rsidR="00AE436B" w:rsidRPr="00C358A4">
        <w:rPr>
          <w:b/>
        </w:rPr>
        <w:t>ECC</w:t>
      </w:r>
      <w:r w:rsidR="00AE436B" w:rsidRPr="00AE436B">
        <w:t>, and used in a variety of applications, including:</w:t>
      </w:r>
    </w:p>
    <w:p w14:paraId="4A950FD3" w14:textId="068F2DA9" w:rsidR="00AE436B" w:rsidRDefault="00AE436B" w:rsidP="005C626D">
      <w:pPr>
        <w:pStyle w:val="ListBullet"/>
        <w:numPr>
          <w:ilvl w:val="1"/>
          <w:numId w:val="15"/>
        </w:numPr>
        <w:spacing w:afterLines="100" w:after="240"/>
        <w:ind w:left="851" w:hanging="284"/>
      </w:pPr>
      <w:r w:rsidRPr="002B79E2">
        <w:t>Virtual private networks (VPNs): Curve25519 is used to implement secure VPN connections in apps such as OpenVPN and WireGuard</w:t>
      </w:r>
    </w:p>
    <w:p w14:paraId="40BB37B3" w14:textId="58B60CEE" w:rsidR="00AE4F1F" w:rsidRDefault="00AE4F1F" w:rsidP="005C626D">
      <w:pPr>
        <w:pStyle w:val="ListBullet"/>
        <w:numPr>
          <w:ilvl w:val="1"/>
          <w:numId w:val="15"/>
        </w:numPr>
        <w:spacing w:afterLines="100" w:after="240"/>
        <w:ind w:left="851" w:hanging="284"/>
      </w:pPr>
      <w:r w:rsidRPr="00AE4F1F">
        <w:t>Signal Messenger: The Signal Protocol, the cryptographic protocol behind the Signal  messaging app, uses Curve25519 for key exchange and digital signatures. It plays a crucial role in establishing secure communication channels.</w:t>
      </w:r>
    </w:p>
    <w:p w14:paraId="43758AAD" w14:textId="2DDC74A5" w:rsidR="00AE4F1F" w:rsidRDefault="00AE4F1F" w:rsidP="005C626D">
      <w:pPr>
        <w:pStyle w:val="ListBullet"/>
        <w:numPr>
          <w:ilvl w:val="1"/>
          <w:numId w:val="15"/>
        </w:numPr>
        <w:spacing w:afterLines="100" w:after="240"/>
        <w:ind w:left="851" w:hanging="284"/>
      </w:pPr>
      <w:r w:rsidRPr="00AE4F1F">
        <w:t>Tor Browser: Curve25519 is used in the Tor network for key exchange in the Tor Browser. It helps ensure secure and private communication over the Tor network.</w:t>
      </w:r>
    </w:p>
    <w:p w14:paraId="37560E60" w14:textId="5E255C12" w:rsidR="00AE4F1F" w:rsidRDefault="00AE4F1F" w:rsidP="005C626D">
      <w:pPr>
        <w:pStyle w:val="ListBullet"/>
        <w:numPr>
          <w:ilvl w:val="1"/>
          <w:numId w:val="15"/>
        </w:numPr>
        <w:spacing w:afterLines="100" w:after="240"/>
        <w:ind w:left="851" w:hanging="284"/>
      </w:pPr>
      <w:r w:rsidRPr="00AE4F1F">
        <w:t>SSH (Secure Shell):</w:t>
      </w:r>
      <w:r>
        <w:t xml:space="preserve"> </w:t>
      </w:r>
      <w:r w:rsidRPr="00AE4F1F">
        <w:t>Some implementations of the SSH protocol use Curve25519 for key exchange. It provides a secure method for establishing encrypted connections for remote access.</w:t>
      </w:r>
    </w:p>
    <w:p w14:paraId="771E7EDD" w14:textId="178ADA05" w:rsidR="00AE4F1F" w:rsidRDefault="00AE4F1F" w:rsidP="005C626D">
      <w:pPr>
        <w:pStyle w:val="ListBullet"/>
        <w:numPr>
          <w:ilvl w:val="1"/>
          <w:numId w:val="15"/>
        </w:numPr>
        <w:spacing w:afterLines="100" w:after="240"/>
        <w:ind w:left="851" w:hanging="284"/>
      </w:pPr>
      <w:r w:rsidRPr="00AE4F1F">
        <w:t>LibreSSL and OpenBSD:</w:t>
      </w:r>
      <w:r>
        <w:t xml:space="preserve"> </w:t>
      </w:r>
      <w:r w:rsidRPr="00AE4F1F">
        <w:t>Curve25519 is supported in LibreSSL, a fork of OpenSSL, and is the default key exchange algorithm in OpenBSD's SSL/TLS implementation.</w:t>
      </w:r>
    </w:p>
    <w:p w14:paraId="36B45ABC" w14:textId="2F9ACC96" w:rsidR="00AE4F1F" w:rsidRDefault="00AE4F1F" w:rsidP="005C626D">
      <w:pPr>
        <w:pStyle w:val="ListBullet"/>
        <w:numPr>
          <w:ilvl w:val="1"/>
          <w:numId w:val="15"/>
        </w:numPr>
        <w:spacing w:afterLines="100" w:after="240"/>
        <w:ind w:left="851" w:hanging="284"/>
      </w:pPr>
      <w:r w:rsidRPr="004C420F">
        <w:t>Bitcoin and Cryptocurrency</w:t>
      </w:r>
      <w:r w:rsidR="004C420F">
        <w:t xml:space="preserve">: </w:t>
      </w:r>
      <w:r w:rsidRPr="004C420F">
        <w:t>Curve25519 is used in some cryptocurrency-related applications, including certain aspects of Bitcoin cryptography.</w:t>
      </w:r>
    </w:p>
    <w:p w14:paraId="4409CEFC" w14:textId="3AD49E73" w:rsidR="0007506A" w:rsidRPr="0007506A" w:rsidRDefault="00AE4F1F" w:rsidP="005C626D">
      <w:pPr>
        <w:pStyle w:val="ListBullet"/>
        <w:numPr>
          <w:ilvl w:val="1"/>
          <w:numId w:val="15"/>
        </w:numPr>
        <w:spacing w:afterLines="100" w:after="240"/>
        <w:ind w:left="851" w:hanging="284"/>
      </w:pPr>
      <w:r w:rsidRPr="004C420F">
        <w:t>Secure File Transfer Applications:</w:t>
      </w:r>
      <w:r w:rsidR="004C420F">
        <w:t xml:space="preserve"> </w:t>
      </w:r>
      <w:r w:rsidRPr="004C420F">
        <w:t>Some secure file transfer applications and protocols use Curve25519 for key exchange and authentication to ensure secure and private file transfers.</w:t>
      </w:r>
    </w:p>
    <w:p w14:paraId="596D5BF5" w14:textId="51F07947" w:rsidR="0007506A" w:rsidRPr="00DE0E0A" w:rsidRDefault="0007506A" w:rsidP="005C626D">
      <w:pPr>
        <w:pStyle w:val="ListBullet"/>
        <w:numPr>
          <w:ilvl w:val="0"/>
          <w:numId w:val="15"/>
        </w:numPr>
        <w:spacing w:afterLines="100" w:after="240"/>
        <w:ind w:left="644"/>
        <w:rPr>
          <w:color w:val="002060"/>
        </w:rPr>
      </w:pPr>
      <w:r w:rsidRPr="00DE0E0A">
        <w:rPr>
          <w:color w:val="002060"/>
        </w:rPr>
        <w:t>This algorithm will be chosen to compute the actual symmetric encryption key used in ChaCha20 without the need to transport actual encryption key to the other side</w:t>
      </w:r>
      <w:r w:rsidR="0018316B">
        <w:rPr>
          <w:color w:val="002060"/>
        </w:rPr>
        <w:t>, i.e. both sides can</w:t>
      </w:r>
      <w:r w:rsidR="00901DF1">
        <w:rPr>
          <w:color w:val="002060"/>
        </w:rPr>
        <w:t xml:space="preserve"> compute</w:t>
      </w:r>
      <w:r w:rsidR="0018316B">
        <w:rPr>
          <w:color w:val="002060"/>
        </w:rPr>
        <w:t xml:space="preserve"> the same </w:t>
      </w:r>
      <w:r w:rsidR="00901DF1">
        <w:rPr>
          <w:color w:val="002060"/>
        </w:rPr>
        <w:t xml:space="preserve">encryption </w:t>
      </w:r>
      <w:r w:rsidR="0018316B">
        <w:rPr>
          <w:color w:val="002060"/>
        </w:rPr>
        <w:t xml:space="preserve">key </w:t>
      </w:r>
      <w:r w:rsidR="00901DF1">
        <w:rPr>
          <w:color w:val="002060"/>
        </w:rPr>
        <w:t xml:space="preserve">by using </w:t>
      </w:r>
      <w:r w:rsidR="001818DE">
        <w:rPr>
          <w:color w:val="002060"/>
        </w:rPr>
        <w:t>its own Curve25519 private key and the Curve25519 public key of the other party</w:t>
      </w:r>
      <w:r w:rsidR="002C6B97">
        <w:rPr>
          <w:color w:val="002060"/>
        </w:rPr>
        <w:t>.</w:t>
      </w:r>
    </w:p>
    <w:p w14:paraId="5DCE4E1D" w14:textId="47566BAB" w:rsidR="00574C1A" w:rsidRPr="00702C64" w:rsidRDefault="00574C1A" w:rsidP="005C626D">
      <w:pPr>
        <w:pStyle w:val="ListBullet"/>
        <w:numPr>
          <w:ilvl w:val="0"/>
          <w:numId w:val="15"/>
        </w:numPr>
        <w:spacing w:afterLines="100" w:after="240"/>
        <w:ind w:left="644"/>
      </w:pPr>
      <w:r w:rsidRPr="00702C64">
        <w:t>Risk</w:t>
      </w:r>
      <w:r w:rsidR="00771BB1" w:rsidRPr="00702C64">
        <w:t xml:space="preserve"> level</w:t>
      </w:r>
      <w:r w:rsidRPr="00702C64">
        <w:t>: little</w:t>
      </w:r>
    </w:p>
    <w:p w14:paraId="253DEC50" w14:textId="4B78FFA4" w:rsidR="006B6919" w:rsidRDefault="006B6919" w:rsidP="006B6919">
      <w:pPr>
        <w:pStyle w:val="ListBullet"/>
        <w:rPr>
          <w:sz w:val="22"/>
          <w:szCs w:val="22"/>
        </w:rPr>
      </w:pPr>
    </w:p>
    <w:p w14:paraId="7BF40254" w14:textId="3520A592" w:rsidR="00947B4E" w:rsidRDefault="00947B4E" w:rsidP="006B6919">
      <w:pPr>
        <w:pStyle w:val="ListBullet"/>
        <w:rPr>
          <w:sz w:val="22"/>
          <w:szCs w:val="22"/>
        </w:rPr>
      </w:pPr>
    </w:p>
    <w:p w14:paraId="407C97A6" w14:textId="06D28B55" w:rsidR="00B37BA1" w:rsidRDefault="00B37BA1" w:rsidP="006B6919">
      <w:pPr>
        <w:pStyle w:val="ListBullet"/>
        <w:rPr>
          <w:sz w:val="22"/>
          <w:szCs w:val="22"/>
        </w:rPr>
      </w:pPr>
    </w:p>
    <w:p w14:paraId="5637EF0E" w14:textId="3ADAC840" w:rsidR="00B37BA1" w:rsidRDefault="00B37BA1" w:rsidP="006B6919">
      <w:pPr>
        <w:pStyle w:val="ListBullet"/>
        <w:rPr>
          <w:sz w:val="22"/>
          <w:szCs w:val="22"/>
        </w:rPr>
      </w:pPr>
    </w:p>
    <w:p w14:paraId="764102C2" w14:textId="3713BF91" w:rsidR="00B37BA1" w:rsidRDefault="00B37BA1" w:rsidP="006B6919">
      <w:pPr>
        <w:pStyle w:val="ListBullet"/>
        <w:rPr>
          <w:sz w:val="22"/>
          <w:szCs w:val="22"/>
        </w:rPr>
      </w:pPr>
    </w:p>
    <w:p w14:paraId="0BA8F785" w14:textId="6C2C549F" w:rsidR="00B37BA1" w:rsidRDefault="00B37BA1" w:rsidP="006B6919">
      <w:pPr>
        <w:pStyle w:val="ListBullet"/>
        <w:rPr>
          <w:sz w:val="22"/>
          <w:szCs w:val="22"/>
        </w:rPr>
      </w:pPr>
    </w:p>
    <w:p w14:paraId="7BB75783" w14:textId="5D7A88B4" w:rsidR="00B37BA1" w:rsidRDefault="00B37BA1" w:rsidP="006B6919">
      <w:pPr>
        <w:pStyle w:val="ListBullet"/>
        <w:rPr>
          <w:sz w:val="22"/>
          <w:szCs w:val="22"/>
        </w:rPr>
      </w:pPr>
    </w:p>
    <w:p w14:paraId="40DB4F9C" w14:textId="77777777" w:rsidR="005C626D" w:rsidRDefault="005C626D" w:rsidP="006B6919">
      <w:pPr>
        <w:pStyle w:val="ListBullet"/>
        <w:rPr>
          <w:sz w:val="22"/>
          <w:szCs w:val="22"/>
        </w:rPr>
      </w:pPr>
    </w:p>
    <w:p w14:paraId="708DD420" w14:textId="77777777" w:rsidR="006E0DAD" w:rsidRDefault="006E0DAD" w:rsidP="006B6919">
      <w:pPr>
        <w:pStyle w:val="ListBullet"/>
        <w:rPr>
          <w:b/>
        </w:rPr>
      </w:pPr>
    </w:p>
    <w:p w14:paraId="2B8E7CB2" w14:textId="7A10C621" w:rsidR="006B6919" w:rsidRDefault="004541CA" w:rsidP="006B6919">
      <w:pPr>
        <w:pStyle w:val="ListBullet"/>
        <w:rPr>
          <w:b/>
        </w:rPr>
      </w:pPr>
      <w:hyperlink r:id="rId26" w:history="1">
        <w:r w:rsidR="0042014C" w:rsidRPr="0042014C">
          <w:rPr>
            <w:rStyle w:val="Hyperlink"/>
            <w:b/>
          </w:rPr>
          <w:t>Ed25519</w:t>
        </w:r>
      </w:hyperlink>
    </w:p>
    <w:p w14:paraId="65B719EF" w14:textId="179A6857" w:rsidR="00E031E9" w:rsidRDefault="00E031E9" w:rsidP="005C626D">
      <w:pPr>
        <w:pStyle w:val="ListBullet"/>
        <w:numPr>
          <w:ilvl w:val="0"/>
          <w:numId w:val="31"/>
        </w:numPr>
        <w:spacing w:after="100"/>
        <w:ind w:hanging="357"/>
      </w:pPr>
      <w:r w:rsidRPr="00E031E9">
        <w:t>Designed by Daniel J. Bernstein, Niels Duif, Tanja Lange, Peter Schwabe, and Bo-Yin Yang. Published in 2011.</w:t>
      </w:r>
    </w:p>
    <w:p w14:paraId="19A18682" w14:textId="5E7C8CD1" w:rsidR="00276CA1" w:rsidRDefault="00276CA1" w:rsidP="005C626D">
      <w:pPr>
        <w:pStyle w:val="ListBullet"/>
        <w:numPr>
          <w:ilvl w:val="0"/>
          <w:numId w:val="31"/>
        </w:numPr>
        <w:spacing w:after="100"/>
        <w:ind w:hanging="357"/>
      </w:pPr>
      <w:r>
        <w:t>A</w:t>
      </w:r>
      <w:r w:rsidRPr="00276CA1">
        <w:t xml:space="preserve"> PKI </w:t>
      </w:r>
      <w:r w:rsidRPr="00F711E4">
        <w:rPr>
          <w:color w:val="FF0000"/>
        </w:rPr>
        <w:t xml:space="preserve">digital signature algorithm </w:t>
      </w:r>
      <w:r w:rsidRPr="00276CA1">
        <w:t>that uses elliptic curve cryptography. It is one of the most secure and efficient digital signature algorithms available</w:t>
      </w:r>
    </w:p>
    <w:p w14:paraId="68BDACDF" w14:textId="18BD5C92" w:rsidR="00E031E9" w:rsidRDefault="00276CA1" w:rsidP="005C626D">
      <w:pPr>
        <w:pStyle w:val="ListBullet"/>
        <w:numPr>
          <w:ilvl w:val="0"/>
          <w:numId w:val="31"/>
        </w:numPr>
        <w:spacing w:after="100"/>
        <w:ind w:hanging="357"/>
      </w:pPr>
      <w:r>
        <w:t>D</w:t>
      </w:r>
      <w:r w:rsidRPr="00276CA1">
        <w:t>esigned as a more secure and efficient alternative to ECDSA</w:t>
      </w:r>
    </w:p>
    <w:p w14:paraId="33951426" w14:textId="05B1AF6F" w:rsidR="00A45409" w:rsidRDefault="00947B4E" w:rsidP="005C626D">
      <w:pPr>
        <w:pStyle w:val="ListBullet"/>
        <w:numPr>
          <w:ilvl w:val="0"/>
          <w:numId w:val="31"/>
        </w:numPr>
        <w:spacing w:after="100"/>
        <w:ind w:hanging="357"/>
      </w:pPr>
      <w:r>
        <w:t>A</w:t>
      </w:r>
      <w:r w:rsidR="00A45409">
        <w:t xml:space="preserve">pplications </w:t>
      </w:r>
      <w:r>
        <w:t>using  Ed25519</w:t>
      </w:r>
    </w:p>
    <w:p w14:paraId="739AAD89" w14:textId="77777777" w:rsidR="00947B4E" w:rsidRPr="00947B4E" w:rsidRDefault="00947B4E" w:rsidP="005C626D">
      <w:pPr>
        <w:pStyle w:val="ListBullet"/>
        <w:numPr>
          <w:ilvl w:val="1"/>
          <w:numId w:val="31"/>
        </w:numPr>
        <w:spacing w:after="100"/>
        <w:ind w:hanging="357"/>
      </w:pPr>
      <w:r w:rsidRPr="00947B4E">
        <w:t>OpenSSH: Ed25519 is the default authentication algorithm for OpenSSH, a secure shell (SSH) client and server for remote login and file transfers.</w:t>
      </w:r>
    </w:p>
    <w:p w14:paraId="1000463A" w14:textId="77777777" w:rsidR="00947B4E" w:rsidRPr="00947B4E" w:rsidRDefault="00947B4E" w:rsidP="005C626D">
      <w:pPr>
        <w:pStyle w:val="ListBullet"/>
        <w:numPr>
          <w:ilvl w:val="1"/>
          <w:numId w:val="31"/>
        </w:numPr>
        <w:spacing w:after="100"/>
        <w:ind w:hanging="357"/>
      </w:pPr>
      <w:r w:rsidRPr="00947B4E">
        <w:t>Git: Ed25519 is the default signing algorithm for Git, a distributed version control system for tracking changes in source code during software development.</w:t>
      </w:r>
    </w:p>
    <w:p w14:paraId="7592D072" w14:textId="77777777" w:rsidR="00947B4E" w:rsidRPr="00947B4E" w:rsidRDefault="00947B4E" w:rsidP="005C626D">
      <w:pPr>
        <w:pStyle w:val="ListBullet"/>
        <w:numPr>
          <w:ilvl w:val="1"/>
          <w:numId w:val="31"/>
        </w:numPr>
        <w:spacing w:after="100"/>
        <w:ind w:hanging="357"/>
      </w:pPr>
      <w:r w:rsidRPr="00947B4E">
        <w:t>HTTPS certificates: Ed25519 is supported by many certificate authorities (CAs) for signing HTTPS certificates. This helps to ensure that users are connecting to the correct website and that their data is encrypted in transit.</w:t>
      </w:r>
    </w:p>
    <w:p w14:paraId="1C539A28" w14:textId="77777777" w:rsidR="00947B4E" w:rsidRPr="00947B4E" w:rsidRDefault="00947B4E" w:rsidP="005C626D">
      <w:pPr>
        <w:pStyle w:val="ListBullet"/>
        <w:numPr>
          <w:ilvl w:val="1"/>
          <w:numId w:val="31"/>
        </w:numPr>
        <w:spacing w:after="100"/>
        <w:ind w:hanging="357"/>
      </w:pPr>
      <w:r w:rsidRPr="00947B4E">
        <w:t>Software distribution: Ed25519 is used by many software companies to sign their software distributions. This helps to ensure that the software has not been tampered with before it is installed.</w:t>
      </w:r>
    </w:p>
    <w:p w14:paraId="4E4DA402" w14:textId="77777777" w:rsidR="00947B4E" w:rsidRPr="00947B4E" w:rsidRDefault="00947B4E" w:rsidP="005C626D">
      <w:pPr>
        <w:pStyle w:val="ListBullet"/>
        <w:numPr>
          <w:ilvl w:val="1"/>
          <w:numId w:val="31"/>
        </w:numPr>
        <w:spacing w:after="100"/>
        <w:ind w:hanging="357"/>
      </w:pPr>
      <w:r w:rsidRPr="00947B4E">
        <w:t>Code signing: Ed25519 is used by many software developers to sign their code. This helps to verify the authenticity of the code and protect it from tampering.</w:t>
      </w:r>
    </w:p>
    <w:p w14:paraId="1399B267" w14:textId="77777777" w:rsidR="00947B4E" w:rsidRPr="00947B4E" w:rsidRDefault="00947B4E" w:rsidP="005C626D">
      <w:pPr>
        <w:pStyle w:val="ListBullet"/>
        <w:numPr>
          <w:ilvl w:val="1"/>
          <w:numId w:val="31"/>
        </w:numPr>
        <w:spacing w:after="100"/>
        <w:ind w:hanging="357"/>
      </w:pPr>
      <w:r w:rsidRPr="00947B4E">
        <w:t>Email signatures: Ed25519 is used by many people to sign their emails. This helps to verify the authenticity of the sender and protect the email from tampering.</w:t>
      </w:r>
    </w:p>
    <w:p w14:paraId="2A253F01" w14:textId="0CC77020" w:rsidR="006F5C98" w:rsidRPr="006F5C98" w:rsidRDefault="00947B4E" w:rsidP="005C626D">
      <w:pPr>
        <w:pStyle w:val="ListBullet"/>
        <w:numPr>
          <w:ilvl w:val="1"/>
          <w:numId w:val="31"/>
        </w:numPr>
        <w:spacing w:after="100"/>
        <w:ind w:hanging="357"/>
      </w:pPr>
      <w:r w:rsidRPr="00947B4E">
        <w:t>Messaging apps: Ed25519 is used by many messaging apps, such as Signal and WireGuard</w:t>
      </w:r>
      <w:r w:rsidR="0093068B">
        <w:t xml:space="preserve"> </w:t>
      </w:r>
      <w:r w:rsidR="00D72A99">
        <w:t>to sign user’s identity</w:t>
      </w:r>
      <w:r w:rsidR="001906D8">
        <w:t>/public</w:t>
      </w:r>
      <w:r w:rsidR="00D72A99">
        <w:t xml:space="preserve"> key</w:t>
      </w:r>
    </w:p>
    <w:p w14:paraId="62080D89" w14:textId="05FA65D3" w:rsidR="006F5C98" w:rsidRPr="00C25B89" w:rsidRDefault="006F5C98" w:rsidP="005C626D">
      <w:pPr>
        <w:pStyle w:val="ListBullet"/>
        <w:numPr>
          <w:ilvl w:val="0"/>
          <w:numId w:val="31"/>
        </w:numPr>
        <w:spacing w:after="100"/>
        <w:ind w:hanging="357"/>
        <w:rPr>
          <w:color w:val="002060"/>
        </w:rPr>
      </w:pPr>
      <w:r w:rsidRPr="00C25B89">
        <w:rPr>
          <w:color w:val="002060"/>
        </w:rPr>
        <w:t>This algorithm will be chosen to create digital signature from payload before sending to the other side so the receiver can confirm identity of sender.</w:t>
      </w:r>
    </w:p>
    <w:p w14:paraId="4A6F6538" w14:textId="5A253FA9" w:rsidR="004A1601" w:rsidRDefault="004A1601" w:rsidP="005C626D">
      <w:pPr>
        <w:pStyle w:val="ListBullet"/>
        <w:numPr>
          <w:ilvl w:val="0"/>
          <w:numId w:val="31"/>
        </w:numPr>
        <w:spacing w:after="100"/>
        <w:ind w:hanging="357"/>
      </w:pPr>
      <w:r>
        <w:t>Risk level: little</w:t>
      </w:r>
    </w:p>
    <w:p w14:paraId="44E8CDEC" w14:textId="77777777" w:rsidR="00C358A4" w:rsidRDefault="00C358A4" w:rsidP="007E67F3">
      <w:pPr>
        <w:pStyle w:val="ListBullet"/>
        <w:ind w:left="360"/>
        <w:rPr>
          <w:sz w:val="22"/>
          <w:szCs w:val="22"/>
        </w:rPr>
      </w:pPr>
    </w:p>
    <w:p w14:paraId="0662F1C4" w14:textId="77777777" w:rsidR="00C358A4" w:rsidRPr="0013399B" w:rsidRDefault="00C358A4" w:rsidP="00C358A4">
      <w:pPr>
        <w:pStyle w:val="ListBullet"/>
        <w:rPr>
          <w:sz w:val="22"/>
          <w:szCs w:val="22"/>
        </w:rPr>
      </w:pPr>
    </w:p>
    <w:p w14:paraId="4DE42DB6" w14:textId="0115BCC9" w:rsidR="00506C52" w:rsidRDefault="00506C52" w:rsidP="008A2062">
      <w:pPr>
        <w:pStyle w:val="ListBullet"/>
      </w:pPr>
    </w:p>
    <w:p w14:paraId="39F82A69" w14:textId="007FCB40" w:rsidR="00A43B24" w:rsidRDefault="00A43B24" w:rsidP="008A2062">
      <w:pPr>
        <w:pStyle w:val="ListBullet"/>
      </w:pPr>
    </w:p>
    <w:p w14:paraId="41A511AB" w14:textId="74A3A888" w:rsidR="00A43B24" w:rsidRDefault="00A43B24" w:rsidP="008A2062">
      <w:pPr>
        <w:pStyle w:val="ListBullet"/>
      </w:pPr>
    </w:p>
    <w:p w14:paraId="5EF06937" w14:textId="402BE161" w:rsidR="00BD3E03" w:rsidRDefault="00BD3E03" w:rsidP="00BD3E03">
      <w:pPr>
        <w:pStyle w:val="ListBullet"/>
      </w:pPr>
    </w:p>
    <w:p w14:paraId="1256EBCB" w14:textId="5CA5CE9F" w:rsidR="00AA4EC2" w:rsidRDefault="00AA4EC2" w:rsidP="00C3530B">
      <w:pPr>
        <w:pStyle w:val="ListBullet"/>
        <w:rPr>
          <w:b/>
        </w:rPr>
      </w:pPr>
    </w:p>
    <w:p w14:paraId="5FF49CDA" w14:textId="46323109" w:rsidR="005C626D" w:rsidRDefault="005C626D" w:rsidP="00C3530B">
      <w:pPr>
        <w:pStyle w:val="ListBullet"/>
        <w:rPr>
          <w:b/>
        </w:rPr>
      </w:pPr>
    </w:p>
    <w:p w14:paraId="0E8FF7F2" w14:textId="4427B1F1" w:rsidR="005C626D" w:rsidRDefault="005C626D" w:rsidP="00C3530B">
      <w:pPr>
        <w:pStyle w:val="ListBullet"/>
        <w:rPr>
          <w:b/>
        </w:rPr>
      </w:pPr>
    </w:p>
    <w:p w14:paraId="41E238C7" w14:textId="1EA8F60C" w:rsidR="005C626D" w:rsidRDefault="005C626D" w:rsidP="00C3530B">
      <w:pPr>
        <w:pStyle w:val="ListBullet"/>
        <w:rPr>
          <w:b/>
        </w:rPr>
      </w:pPr>
    </w:p>
    <w:p w14:paraId="52F3F656" w14:textId="743E221F" w:rsidR="005C626D" w:rsidRDefault="005C626D" w:rsidP="00C3530B">
      <w:pPr>
        <w:pStyle w:val="ListBullet"/>
        <w:rPr>
          <w:b/>
        </w:rPr>
      </w:pPr>
    </w:p>
    <w:p w14:paraId="0EAFFA26" w14:textId="101C3316" w:rsidR="005C626D" w:rsidRDefault="005C626D" w:rsidP="00C3530B">
      <w:pPr>
        <w:pStyle w:val="ListBullet"/>
        <w:rPr>
          <w:b/>
        </w:rPr>
      </w:pPr>
    </w:p>
    <w:p w14:paraId="24E09E13" w14:textId="581CF287" w:rsidR="005C626D" w:rsidRDefault="005C626D" w:rsidP="00C3530B">
      <w:pPr>
        <w:pStyle w:val="ListBullet"/>
        <w:rPr>
          <w:b/>
        </w:rPr>
      </w:pPr>
    </w:p>
    <w:p w14:paraId="699104A6" w14:textId="7B6C4BD0" w:rsidR="005C626D" w:rsidRDefault="005C626D" w:rsidP="00C3530B">
      <w:pPr>
        <w:pStyle w:val="ListBullet"/>
        <w:rPr>
          <w:b/>
        </w:rPr>
      </w:pPr>
    </w:p>
    <w:p w14:paraId="04A55FE7" w14:textId="77777777" w:rsidR="005C626D" w:rsidRDefault="005C626D" w:rsidP="00C3530B">
      <w:pPr>
        <w:pStyle w:val="ListBullet"/>
        <w:rPr>
          <w:b/>
        </w:rPr>
      </w:pPr>
    </w:p>
    <w:p w14:paraId="0BF738B6" w14:textId="77777777" w:rsidR="000871EC" w:rsidRDefault="000871EC" w:rsidP="000871EC">
      <w:pPr>
        <w:pStyle w:val="ListBullet"/>
        <w:rPr>
          <w:b/>
        </w:rPr>
      </w:pPr>
    </w:p>
    <w:p w14:paraId="0E680B3D" w14:textId="462EC98E" w:rsidR="00C10CFB" w:rsidRDefault="004541CA" w:rsidP="00C3530B">
      <w:pPr>
        <w:pStyle w:val="ListBullet"/>
        <w:rPr>
          <w:b/>
        </w:rPr>
      </w:pPr>
      <w:hyperlink r:id="rId27" w:history="1">
        <w:r w:rsidR="005C2C3D" w:rsidRPr="005C2C3D">
          <w:rPr>
            <w:rStyle w:val="Hyperlink"/>
            <w:b/>
          </w:rPr>
          <w:t>ChaCha20-Poly1305</w:t>
        </w:r>
      </w:hyperlink>
    </w:p>
    <w:p w14:paraId="77E6FAF8" w14:textId="3D8CBD33" w:rsidR="0022736C" w:rsidRDefault="00C3530B" w:rsidP="005C626D">
      <w:pPr>
        <w:pStyle w:val="ListBullet"/>
        <w:numPr>
          <w:ilvl w:val="0"/>
          <w:numId w:val="32"/>
        </w:numPr>
        <w:spacing w:afterLines="100" w:after="240"/>
        <w:ind w:hanging="357"/>
      </w:pPr>
      <w:r w:rsidRPr="00C3530B">
        <w:t xml:space="preserve">ChaCha20-Poly1305 is a cryptographic </w:t>
      </w:r>
      <w:r w:rsidR="003B4D01">
        <w:t xml:space="preserve">function </w:t>
      </w:r>
      <w:r w:rsidRPr="00C3530B">
        <w:t xml:space="preserve">that combines </w:t>
      </w:r>
      <w:r w:rsidR="003B4D01">
        <w:t xml:space="preserve">both </w:t>
      </w:r>
      <w:r w:rsidRPr="00C3530B">
        <w:t xml:space="preserve">ChaCha20 </w:t>
      </w:r>
      <w:r w:rsidR="003B4D01">
        <w:t>encryption algorithm (</w:t>
      </w:r>
      <w:r w:rsidR="003F4F1A">
        <w:t xml:space="preserve">data confidentiality) </w:t>
      </w:r>
      <w:r w:rsidRPr="00C3530B">
        <w:t>and the Poly1305 authenticat</w:t>
      </w:r>
      <w:r w:rsidR="003B4D01">
        <w:t>ion algorithm</w:t>
      </w:r>
      <w:r w:rsidR="003F4F1A">
        <w:t xml:space="preserve"> (data integrity)</w:t>
      </w:r>
    </w:p>
    <w:p w14:paraId="62D91729" w14:textId="77777777" w:rsidR="00C3530B" w:rsidRDefault="00C3530B" w:rsidP="005C626D">
      <w:pPr>
        <w:pStyle w:val="ListBullet"/>
        <w:numPr>
          <w:ilvl w:val="0"/>
          <w:numId w:val="32"/>
        </w:numPr>
        <w:spacing w:afterLines="100" w:after="240"/>
        <w:ind w:hanging="357"/>
      </w:pPr>
      <w:r>
        <w:t xml:space="preserve">Creators: </w:t>
      </w:r>
    </w:p>
    <w:p w14:paraId="00D66117" w14:textId="272B30D5" w:rsidR="00C3530B" w:rsidRDefault="00C3530B" w:rsidP="005C626D">
      <w:pPr>
        <w:pStyle w:val="ListBullet"/>
        <w:numPr>
          <w:ilvl w:val="1"/>
          <w:numId w:val="32"/>
        </w:numPr>
        <w:spacing w:afterLines="100" w:after="240"/>
        <w:ind w:left="1083" w:hanging="357"/>
      </w:pPr>
      <w:r w:rsidRPr="00C3530B">
        <w:t>ChaCha20 was designed by Daniel J. Bernstein, a well-known cryptographer and computer scientist.</w:t>
      </w:r>
      <w:r w:rsidR="004A374B">
        <w:t xml:space="preserve"> Released in 2008.</w:t>
      </w:r>
    </w:p>
    <w:p w14:paraId="7C04DA50" w14:textId="21AB1961" w:rsidR="0007506A" w:rsidRPr="00564970" w:rsidRDefault="00C3530B" w:rsidP="005C626D">
      <w:pPr>
        <w:pStyle w:val="ListBullet"/>
        <w:numPr>
          <w:ilvl w:val="1"/>
          <w:numId w:val="32"/>
        </w:numPr>
        <w:spacing w:afterLines="100" w:after="240"/>
        <w:ind w:hanging="357"/>
      </w:pPr>
      <w:r w:rsidRPr="00C3530B">
        <w:t>Poly1305 was designed by Daniel J. Bernstein along with Tanja Lange.</w:t>
      </w:r>
      <w:r w:rsidR="004A374B">
        <w:t xml:space="preserve"> Released in 2005.</w:t>
      </w:r>
    </w:p>
    <w:p w14:paraId="6DA65884" w14:textId="65A1BDDD" w:rsidR="004A374B" w:rsidRDefault="00F10E40" w:rsidP="005C626D">
      <w:pPr>
        <w:pStyle w:val="ListBullet"/>
        <w:numPr>
          <w:ilvl w:val="0"/>
          <w:numId w:val="32"/>
        </w:numPr>
        <w:spacing w:afterLines="100" w:after="240"/>
      </w:pPr>
      <w:r w:rsidRPr="003B4D01">
        <w:rPr>
          <w:b/>
        </w:rPr>
        <w:t>ChaCha20</w:t>
      </w:r>
      <w:r w:rsidRPr="00F10E40">
        <w:t xml:space="preserve"> is a </w:t>
      </w:r>
      <w:r w:rsidRPr="003B4D01">
        <w:rPr>
          <w:color w:val="FF0000"/>
        </w:rPr>
        <w:t>symmetric encryption algorithm</w:t>
      </w:r>
      <w:r w:rsidRPr="00F10E40">
        <w:t>. It is a stream cipher designed for symmetric key cryptography, meaning the same secret key is used for both encryption and decryptio</w:t>
      </w:r>
      <w:r>
        <w:t>n</w:t>
      </w:r>
    </w:p>
    <w:p w14:paraId="08FDA746" w14:textId="3DA9C877" w:rsidR="00F10E40" w:rsidRDefault="00F10E40" w:rsidP="005C626D">
      <w:pPr>
        <w:pStyle w:val="ListBullet"/>
        <w:numPr>
          <w:ilvl w:val="0"/>
          <w:numId w:val="32"/>
        </w:numPr>
        <w:spacing w:afterLines="100" w:after="240"/>
      </w:pPr>
      <w:r w:rsidRPr="003B4D01">
        <w:rPr>
          <w:b/>
        </w:rPr>
        <w:t>Poly1305</w:t>
      </w:r>
      <w:r>
        <w:t xml:space="preserve"> is a </w:t>
      </w:r>
      <w:r w:rsidRPr="003B4D01">
        <w:rPr>
          <w:color w:val="FF0000"/>
        </w:rPr>
        <w:t xml:space="preserve">hash function </w:t>
      </w:r>
      <w:r w:rsidRPr="00F10E40">
        <w:t>used as a one-time message authentication code (MAC). A MAC is a cryptographic primitive that can be used to verify the authenticity of a message. It is typically used to protect messages from tampering or forgery</w:t>
      </w:r>
      <w:r>
        <w:t xml:space="preserve"> (i.e. provides data integrity)</w:t>
      </w:r>
    </w:p>
    <w:p w14:paraId="24A96815" w14:textId="40B0BF5F" w:rsidR="00B91CCB" w:rsidRDefault="00B91CCB" w:rsidP="005C626D">
      <w:pPr>
        <w:pStyle w:val="ListBullet"/>
        <w:numPr>
          <w:ilvl w:val="0"/>
          <w:numId w:val="32"/>
        </w:numPr>
        <w:spacing w:afterLines="100" w:after="240"/>
      </w:pPr>
      <w:r>
        <w:t>Use Cases:</w:t>
      </w:r>
    </w:p>
    <w:p w14:paraId="6A2B7B01" w14:textId="5EAF62D8" w:rsidR="00B91CCB" w:rsidRPr="00B91CCB" w:rsidRDefault="00B91CCB" w:rsidP="005C626D">
      <w:pPr>
        <w:pStyle w:val="ListBullet"/>
        <w:numPr>
          <w:ilvl w:val="1"/>
          <w:numId w:val="32"/>
        </w:numPr>
        <w:spacing w:afterLines="100" w:after="240"/>
      </w:pPr>
      <w:r w:rsidRPr="00B91CCB">
        <w:t>TLS Cipher Suites: ChaCha20-Poly1305 is commonly used as a cipher suite in the Transport Layer Security (TLS) protocol. It provides a secure and efficient alternative to traditional block ciphers like AES.</w:t>
      </w:r>
    </w:p>
    <w:p w14:paraId="187B0729" w14:textId="60474D9C" w:rsidR="00B91CCB" w:rsidRPr="00B91CCB" w:rsidRDefault="00B91CCB" w:rsidP="005C626D">
      <w:pPr>
        <w:pStyle w:val="ListBullet"/>
        <w:numPr>
          <w:ilvl w:val="1"/>
          <w:numId w:val="32"/>
        </w:numPr>
        <w:spacing w:afterLines="100" w:after="240"/>
      </w:pPr>
      <w:r w:rsidRPr="00B91CCB">
        <w:t>VPNs (Virtual Private Networks): ChaCha20-Poly1305 is utilized in VPN protocols as a secure encryption and authentication mechanism. It is often favo</w:t>
      </w:r>
      <w:r w:rsidR="00947924">
        <w:t>u</w:t>
      </w:r>
      <w:r w:rsidRPr="00B91CCB">
        <w:t>red for its speed and resistance to certain types of attacks.</w:t>
      </w:r>
    </w:p>
    <w:p w14:paraId="02CFA4CD" w14:textId="66B268B1" w:rsidR="00B91CCB" w:rsidRPr="00B91CCB" w:rsidRDefault="00B91CCB" w:rsidP="005C626D">
      <w:pPr>
        <w:pStyle w:val="ListBullet"/>
        <w:numPr>
          <w:ilvl w:val="1"/>
          <w:numId w:val="32"/>
        </w:numPr>
        <w:spacing w:afterLines="100" w:after="240"/>
      </w:pPr>
      <w:r w:rsidRPr="00B91CCB">
        <w:t>SSH (Secure Shell): Some implementations of the SSH protocol use ChaCha20-Poly1305 for encryption and authentication.</w:t>
      </w:r>
    </w:p>
    <w:p w14:paraId="0A43089E" w14:textId="63205176" w:rsidR="00B7467A" w:rsidRPr="00B7467A" w:rsidRDefault="00B91CCB" w:rsidP="005C626D">
      <w:pPr>
        <w:pStyle w:val="ListBullet"/>
        <w:numPr>
          <w:ilvl w:val="1"/>
          <w:numId w:val="32"/>
        </w:numPr>
        <w:spacing w:afterLines="100" w:after="240"/>
      </w:pPr>
      <w:r w:rsidRPr="00B91CCB">
        <w:t>Secure Communication Protocols: It is used in various secure communication protocols and applications where a combination of encryption and authentication is required</w:t>
      </w:r>
    </w:p>
    <w:p w14:paraId="20AF637C" w14:textId="1F3A9DD0" w:rsidR="00B7467A" w:rsidRPr="00B10FB6" w:rsidRDefault="00B7467A" w:rsidP="005C626D">
      <w:pPr>
        <w:pStyle w:val="ListBullet"/>
        <w:numPr>
          <w:ilvl w:val="0"/>
          <w:numId w:val="32"/>
        </w:numPr>
        <w:spacing w:afterLines="100" w:after="240"/>
        <w:rPr>
          <w:color w:val="002060"/>
        </w:rPr>
      </w:pPr>
      <w:r w:rsidRPr="00B10FB6">
        <w:rPr>
          <w:color w:val="002060"/>
        </w:rPr>
        <w:t xml:space="preserve">This algorithm will be chosen to do </w:t>
      </w:r>
      <w:r w:rsidR="00B10FB6" w:rsidRPr="00B10FB6">
        <w:rPr>
          <w:color w:val="002060"/>
        </w:rPr>
        <w:t xml:space="preserve">the </w:t>
      </w:r>
      <w:r w:rsidRPr="00B10FB6">
        <w:rPr>
          <w:color w:val="002060"/>
        </w:rPr>
        <w:t>actual</w:t>
      </w:r>
      <w:r w:rsidR="003D1EF1" w:rsidRPr="00B10FB6">
        <w:rPr>
          <w:color w:val="002060"/>
        </w:rPr>
        <w:t xml:space="preserve"> E2E encryption </w:t>
      </w:r>
      <w:r w:rsidR="00D73272">
        <w:rPr>
          <w:color w:val="002060"/>
        </w:rPr>
        <w:t xml:space="preserve">of communication </w:t>
      </w:r>
      <w:r w:rsidR="003D1EF1" w:rsidRPr="00B10FB6">
        <w:rPr>
          <w:color w:val="002060"/>
        </w:rPr>
        <w:t>between the two parties.</w:t>
      </w:r>
    </w:p>
    <w:p w14:paraId="3872C31D" w14:textId="69E210E7" w:rsidR="00640A4C" w:rsidRDefault="00640A4C" w:rsidP="005C626D">
      <w:pPr>
        <w:pStyle w:val="ListBullet"/>
        <w:numPr>
          <w:ilvl w:val="0"/>
          <w:numId w:val="32"/>
        </w:numPr>
        <w:spacing w:afterLines="100" w:after="240"/>
      </w:pPr>
      <w:r>
        <w:t>Risk level: little</w:t>
      </w:r>
    </w:p>
    <w:p w14:paraId="58981B22" w14:textId="057585C4" w:rsidR="00CC02A9" w:rsidRDefault="00CC02A9" w:rsidP="005C626D">
      <w:pPr>
        <w:pStyle w:val="ListBullet"/>
        <w:spacing w:after="100"/>
      </w:pPr>
    </w:p>
    <w:p w14:paraId="089964CE" w14:textId="7FBCF9F0" w:rsidR="005C626D" w:rsidRDefault="005C626D" w:rsidP="005C626D">
      <w:pPr>
        <w:pStyle w:val="ListBullet"/>
        <w:spacing w:after="100"/>
      </w:pPr>
    </w:p>
    <w:p w14:paraId="0FCD7ADB" w14:textId="58EED10A" w:rsidR="005C626D" w:rsidRDefault="005C626D" w:rsidP="005C626D">
      <w:pPr>
        <w:pStyle w:val="ListBullet"/>
        <w:spacing w:after="100"/>
      </w:pPr>
    </w:p>
    <w:p w14:paraId="4B68668E" w14:textId="77777777" w:rsidR="005C626D" w:rsidRDefault="005C626D" w:rsidP="005C626D">
      <w:pPr>
        <w:pStyle w:val="ListBullet"/>
        <w:spacing w:after="100"/>
      </w:pPr>
    </w:p>
    <w:p w14:paraId="1F05F6C1" w14:textId="42D80B00" w:rsidR="00CC02A9" w:rsidRDefault="00CC02A9" w:rsidP="00CC02A9">
      <w:pPr>
        <w:pStyle w:val="ListBullet"/>
        <w:spacing w:after="100"/>
        <w:ind w:left="360"/>
      </w:pPr>
    </w:p>
    <w:p w14:paraId="2861E5EA" w14:textId="204CC3D1" w:rsidR="008249CA" w:rsidRPr="006B3BE6" w:rsidRDefault="006E0DAD" w:rsidP="008249CA">
      <w:pPr>
        <w:pStyle w:val="ListBullet"/>
        <w:spacing w:after="100"/>
        <w:rPr>
          <w:b/>
          <w:color w:val="0070C0"/>
          <w:sz w:val="28"/>
          <w:szCs w:val="28"/>
        </w:rPr>
      </w:pPr>
      <w:r w:rsidRPr="006B3BE6">
        <w:rPr>
          <w:b/>
          <w:color w:val="0070C0"/>
          <w:sz w:val="28"/>
          <w:szCs w:val="28"/>
        </w:rPr>
        <w:lastRenderedPageBreak/>
        <w:t>EazyPGP standard</w:t>
      </w:r>
      <w:r w:rsidR="00280E84" w:rsidRPr="006B3BE6">
        <w:rPr>
          <w:b/>
          <w:color w:val="0070C0"/>
          <w:sz w:val="28"/>
          <w:szCs w:val="28"/>
        </w:rPr>
        <w:t>/protocol for API</w:t>
      </w:r>
    </w:p>
    <w:p w14:paraId="3C00E398" w14:textId="121DF9FA" w:rsidR="00E87917" w:rsidRPr="00E87917" w:rsidRDefault="0091091C" w:rsidP="00E87917">
      <w:pPr>
        <w:pStyle w:val="ListBullet"/>
        <w:numPr>
          <w:ilvl w:val="0"/>
          <w:numId w:val="39"/>
        </w:numPr>
        <w:spacing w:after="100"/>
        <w:rPr>
          <w:b/>
          <w:sz w:val="28"/>
          <w:szCs w:val="28"/>
        </w:rPr>
      </w:pPr>
      <w:r>
        <w:t>‘</w:t>
      </w:r>
      <w:r w:rsidR="00E87917">
        <w:t>Shared secret key</w:t>
      </w:r>
      <w:r>
        <w:t>’</w:t>
      </w:r>
      <w:r w:rsidR="00E87917">
        <w:t xml:space="preserve"> below will refer to the shared key computed from Curve25519 between Client and Server</w:t>
      </w:r>
    </w:p>
    <w:p w14:paraId="2640E848" w14:textId="77777777" w:rsidR="00B53D35" w:rsidRPr="00B53D35" w:rsidRDefault="00E87917" w:rsidP="00B53D35">
      <w:pPr>
        <w:pStyle w:val="ListBullet"/>
        <w:numPr>
          <w:ilvl w:val="1"/>
          <w:numId w:val="39"/>
        </w:numPr>
        <w:ind w:left="1434" w:hanging="357"/>
        <w:rPr>
          <w:b/>
          <w:sz w:val="22"/>
          <w:szCs w:val="22"/>
        </w:rPr>
      </w:pPr>
      <w:r w:rsidRPr="00B53D35">
        <w:rPr>
          <w:sz w:val="22"/>
          <w:szCs w:val="22"/>
        </w:rPr>
        <w:t xml:space="preserve">Curve25519( {Public key of Server}, {Private key of Client} ) = </w:t>
      </w:r>
    </w:p>
    <w:p w14:paraId="7BDEBA7B" w14:textId="64C00834" w:rsidR="00E87917" w:rsidRPr="00B53D35" w:rsidRDefault="00E87917" w:rsidP="00B53D35">
      <w:pPr>
        <w:pStyle w:val="ListBullet"/>
        <w:spacing w:after="100"/>
        <w:ind w:left="720" w:firstLine="720"/>
        <w:rPr>
          <w:b/>
          <w:sz w:val="22"/>
          <w:szCs w:val="22"/>
        </w:rPr>
      </w:pPr>
      <w:r w:rsidRPr="00B53D35">
        <w:rPr>
          <w:sz w:val="22"/>
          <w:szCs w:val="22"/>
        </w:rPr>
        <w:t>Curve25519( {Public key of Client}, {Private key of Server} )</w:t>
      </w:r>
      <w:r w:rsidR="00E32F7A">
        <w:rPr>
          <w:sz w:val="22"/>
          <w:szCs w:val="22"/>
        </w:rPr>
        <w:t xml:space="preserve"> = Shared secret key</w:t>
      </w:r>
    </w:p>
    <w:p w14:paraId="1759BED3" w14:textId="236BB377" w:rsidR="008249CA" w:rsidRPr="008249CA" w:rsidRDefault="008249CA" w:rsidP="008249CA">
      <w:pPr>
        <w:pStyle w:val="ListBullet"/>
        <w:numPr>
          <w:ilvl w:val="0"/>
          <w:numId w:val="36"/>
        </w:numPr>
        <w:spacing w:afterLines="60" w:after="144"/>
      </w:pPr>
      <w:r w:rsidRPr="008249CA">
        <w:t>Key Generation:</w:t>
      </w:r>
    </w:p>
    <w:p w14:paraId="547142CD" w14:textId="4F5B3D65" w:rsidR="008249CA" w:rsidRDefault="008249CA" w:rsidP="008249CA">
      <w:pPr>
        <w:pStyle w:val="ListBullet"/>
        <w:numPr>
          <w:ilvl w:val="0"/>
          <w:numId w:val="33"/>
        </w:numPr>
        <w:spacing w:afterLines="60" w:after="144"/>
        <w:ind w:left="567" w:hanging="283"/>
      </w:pPr>
      <w:r w:rsidRPr="008249CA">
        <w:t>Ed25519</w:t>
      </w:r>
    </w:p>
    <w:p w14:paraId="181CA752" w14:textId="3E1C898E" w:rsidR="008249CA" w:rsidRDefault="008249CA" w:rsidP="008249CA">
      <w:pPr>
        <w:pStyle w:val="ListBullet"/>
        <w:numPr>
          <w:ilvl w:val="0"/>
          <w:numId w:val="33"/>
        </w:numPr>
        <w:spacing w:afterLines="60" w:after="144"/>
      </w:pPr>
      <w:r w:rsidRPr="008249CA">
        <w:t>Each party,</w:t>
      </w:r>
      <w:r w:rsidR="00AD6672">
        <w:t xml:space="preserve"> client</w:t>
      </w:r>
      <w:r w:rsidRPr="008249CA">
        <w:t xml:space="preserve"> and</w:t>
      </w:r>
      <w:r w:rsidR="00AD6672">
        <w:t xml:space="preserve"> server</w:t>
      </w:r>
      <w:r w:rsidRPr="008249CA">
        <w:t xml:space="preserve">, generates </w:t>
      </w:r>
      <w:r w:rsidR="00AD6672">
        <w:t xml:space="preserve">its </w:t>
      </w:r>
      <w:r w:rsidRPr="008249CA">
        <w:t>long-term Ed25519 key pair</w:t>
      </w:r>
    </w:p>
    <w:p w14:paraId="1E4BBE25" w14:textId="7D9A2A5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42809845" w14:textId="494A3A37" w:rsidR="008249CA" w:rsidRDefault="008249CA" w:rsidP="008249CA">
      <w:pPr>
        <w:pStyle w:val="ListBullet"/>
        <w:numPr>
          <w:ilvl w:val="0"/>
          <w:numId w:val="33"/>
        </w:numPr>
        <w:spacing w:afterLines="60" w:after="144"/>
      </w:pPr>
      <w:r w:rsidRPr="008249CA">
        <w:t>Public key of</w:t>
      </w:r>
      <w:r w:rsidR="003C2FE2">
        <w:t xml:space="preserve"> client</w:t>
      </w:r>
      <w:r w:rsidRPr="008249CA">
        <w:t xml:space="preserve"> will be sent to </w:t>
      </w:r>
      <w:r w:rsidR="003C2FE2">
        <w:t xml:space="preserve">server </w:t>
      </w:r>
      <w:r w:rsidR="00E241E7">
        <w:t xml:space="preserve">in advance </w:t>
      </w:r>
      <w:r w:rsidRPr="008249CA">
        <w:t>and vice versa but never private key</w:t>
      </w:r>
      <w:r w:rsidR="00E241E7">
        <w:t xml:space="preserve">. Note there is no security risk of public key being intercepted or made public but it’s </w:t>
      </w:r>
      <w:r w:rsidR="00747C73">
        <w:t xml:space="preserve">still </w:t>
      </w:r>
      <w:r w:rsidR="00E241E7">
        <w:t>good practice to share public key on need to know basis to minimize risk.</w:t>
      </w:r>
    </w:p>
    <w:p w14:paraId="2C342023" w14:textId="28862058" w:rsidR="008249CA" w:rsidRDefault="008249CA" w:rsidP="008249CA">
      <w:pPr>
        <w:pStyle w:val="ListBullet"/>
        <w:numPr>
          <w:ilvl w:val="0"/>
          <w:numId w:val="33"/>
        </w:numPr>
        <w:spacing w:afterLines="60" w:after="144"/>
        <w:ind w:left="567" w:hanging="283"/>
      </w:pPr>
      <w:r w:rsidRPr="008249CA">
        <w:t>Curve25519</w:t>
      </w:r>
    </w:p>
    <w:p w14:paraId="66C1B1F5" w14:textId="770962B4" w:rsidR="008249CA" w:rsidRDefault="008249CA" w:rsidP="008249CA">
      <w:pPr>
        <w:pStyle w:val="ListBullet"/>
        <w:numPr>
          <w:ilvl w:val="0"/>
          <w:numId w:val="33"/>
        </w:numPr>
        <w:spacing w:afterLines="60" w:after="144"/>
      </w:pPr>
      <w:r w:rsidRPr="008249CA">
        <w:t xml:space="preserve">Each party, </w:t>
      </w:r>
      <w:r w:rsidR="00B04DB9">
        <w:t>client and server</w:t>
      </w:r>
      <w:r w:rsidRPr="008249CA">
        <w:t xml:space="preserve">, generates </w:t>
      </w:r>
      <w:r w:rsidR="00B04DB9">
        <w:t xml:space="preserve">its </w:t>
      </w:r>
      <w:r w:rsidRPr="008249CA">
        <w:t>long-term Curve25519 key pair</w:t>
      </w:r>
    </w:p>
    <w:p w14:paraId="2FD4FCA4" w14:textId="3947059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52F33488" w14:textId="1E6823E3" w:rsidR="008249CA" w:rsidRPr="008C548F" w:rsidRDefault="008249CA" w:rsidP="008C548F">
      <w:pPr>
        <w:pStyle w:val="ListBullet"/>
        <w:numPr>
          <w:ilvl w:val="0"/>
          <w:numId w:val="33"/>
        </w:numPr>
        <w:spacing w:afterLines="60" w:after="144"/>
      </w:pPr>
      <w:r w:rsidRPr="008249CA">
        <w:t>Public key of</w:t>
      </w:r>
      <w:r w:rsidR="0071650D">
        <w:t xml:space="preserve"> client</w:t>
      </w:r>
      <w:r w:rsidRPr="008249CA">
        <w:t xml:space="preserve"> will be sent to </w:t>
      </w:r>
      <w:r w:rsidR="0071650D">
        <w:t xml:space="preserve">server </w:t>
      </w:r>
      <w:r w:rsidR="002A196C">
        <w:t xml:space="preserve">in advance </w:t>
      </w:r>
      <w:r w:rsidRPr="008249CA">
        <w:t>and vice versa but never private key</w:t>
      </w:r>
      <w:r w:rsidR="002A196C">
        <w:t xml:space="preserve">. </w:t>
      </w:r>
      <w:r w:rsidR="00E241E7">
        <w:t xml:space="preserve">Note there is no security risk of public key being intercepted or made public but it’s </w:t>
      </w:r>
      <w:r w:rsidR="009B1EC8">
        <w:t xml:space="preserve">still </w:t>
      </w:r>
      <w:r w:rsidR="00E241E7">
        <w:t>good practice to share public key on need to know basis to minimize risk.</w:t>
      </w:r>
    </w:p>
    <w:p w14:paraId="57331428" w14:textId="423328F7" w:rsidR="008249CA" w:rsidRPr="008249CA" w:rsidRDefault="0061501A" w:rsidP="008249CA">
      <w:pPr>
        <w:pStyle w:val="ListBullet"/>
        <w:numPr>
          <w:ilvl w:val="0"/>
          <w:numId w:val="36"/>
        </w:numPr>
        <w:spacing w:afterLines="60" w:after="144"/>
      </w:pPr>
      <w:r>
        <w:t>Client challenges Server</w:t>
      </w:r>
      <w:r w:rsidR="003360A5">
        <w:t xml:space="preserve"> by making a Client </w:t>
      </w:r>
      <w:r w:rsidR="007253A2">
        <w:t>c</w:t>
      </w:r>
      <w:r w:rsidR="003360A5">
        <w:t xml:space="preserve">hallenge </w:t>
      </w:r>
      <w:r w:rsidR="007253A2">
        <w:t>r</w:t>
      </w:r>
      <w:r w:rsidR="003360A5">
        <w:t>equest</w:t>
      </w:r>
      <w:r>
        <w:t xml:space="preserve"> </w:t>
      </w:r>
      <w:r w:rsidR="00934A50">
        <w:t>(simulating SSL handshake)</w:t>
      </w:r>
      <w:r w:rsidR="008249CA" w:rsidRPr="008249CA">
        <w:t>:</w:t>
      </w:r>
    </w:p>
    <w:p w14:paraId="684151E7" w14:textId="1FD59B27" w:rsidR="00E5296A" w:rsidRPr="00F62CD8" w:rsidRDefault="00A127B4" w:rsidP="00F62CD8">
      <w:pPr>
        <w:pStyle w:val="ListBullet"/>
        <w:numPr>
          <w:ilvl w:val="0"/>
          <w:numId w:val="37"/>
        </w:numPr>
        <w:spacing w:afterLines="60" w:after="144"/>
      </w:pPr>
      <w:r>
        <w:t xml:space="preserve">Client </w:t>
      </w:r>
      <w:r w:rsidR="008249CA" w:rsidRPr="008249CA">
        <w:t>initiates communication</w:t>
      </w:r>
      <w:r w:rsidR="00E5296A">
        <w:t xml:space="preserve"> to </w:t>
      </w:r>
      <w:r w:rsidR="00E5296A" w:rsidRPr="008249CA">
        <w:t>indicat</w:t>
      </w:r>
      <w:r w:rsidR="003360A5">
        <w:t>e</w:t>
      </w:r>
      <w:r w:rsidR="00E5296A" w:rsidRPr="008249CA">
        <w:t xml:space="preserve"> its intent</w:t>
      </w:r>
      <w:r w:rsidR="003360A5">
        <w:t>ion</w:t>
      </w:r>
      <w:r w:rsidR="00E5296A" w:rsidRPr="008249CA">
        <w:t xml:space="preserve"> to establish a secure</w:t>
      </w:r>
      <w:r w:rsidR="008249CA" w:rsidRPr="008249CA">
        <w:t xml:space="preserve"> </w:t>
      </w:r>
      <w:r w:rsidR="00E5296A">
        <w:t xml:space="preserve">channel </w:t>
      </w:r>
      <w:r w:rsidR="008249CA" w:rsidRPr="008249CA">
        <w:t>by sending a request to</w:t>
      </w:r>
      <w:r w:rsidR="00116E5C">
        <w:t xml:space="preserve"> a</w:t>
      </w:r>
      <w:r w:rsidR="003826D5">
        <w:t xml:space="preserve"> Server </w:t>
      </w:r>
      <w:r w:rsidR="00116E5C">
        <w:t xml:space="preserve">API say </w:t>
      </w:r>
      <w:r w:rsidR="003826D5" w:rsidRPr="00F62CD8">
        <w:rPr>
          <w:b/>
          <w:i/>
        </w:rPr>
        <w:t xml:space="preserve">http://{{server </w:t>
      </w:r>
      <w:r w:rsidR="00D31F4B" w:rsidRPr="00F62CD8">
        <w:rPr>
          <w:b/>
          <w:i/>
        </w:rPr>
        <w:t>URL</w:t>
      </w:r>
      <w:r w:rsidR="003826D5" w:rsidRPr="00F62CD8">
        <w:rPr>
          <w:b/>
          <w:i/>
        </w:rPr>
        <w:t>}}/challenge</w:t>
      </w:r>
    </w:p>
    <w:p w14:paraId="51DAFD59" w14:textId="5BFAF483" w:rsidR="00E0562C" w:rsidRPr="00F62CD8" w:rsidRDefault="00E0562C" w:rsidP="00F62CD8">
      <w:pPr>
        <w:pStyle w:val="ListBullet"/>
        <w:numPr>
          <w:ilvl w:val="1"/>
          <w:numId w:val="37"/>
        </w:numPr>
        <w:spacing w:afterLines="60" w:after="144"/>
      </w:pPr>
      <w:r w:rsidRPr="00F62CD8">
        <w:t xml:space="preserve">HTTP </w:t>
      </w:r>
      <w:r w:rsidR="007C28F6">
        <w:t xml:space="preserve">request </w:t>
      </w:r>
      <w:r w:rsidRPr="00F62CD8">
        <w:t>headers</w:t>
      </w:r>
    </w:p>
    <w:p w14:paraId="593610A1" w14:textId="10AC4971" w:rsidR="00E0562C" w:rsidRPr="00E0562C" w:rsidRDefault="00E0562C" w:rsidP="00F62CD8">
      <w:pPr>
        <w:pStyle w:val="ListBullet"/>
        <w:ind w:left="1263"/>
      </w:pPr>
      <w:r w:rsidRPr="00E0562C">
        <w:t xml:space="preserve">        Content-Type: application/json</w:t>
      </w:r>
    </w:p>
    <w:p w14:paraId="0A28CD67" w14:textId="3DCF5149" w:rsidR="00E0562C" w:rsidRPr="00E0562C" w:rsidRDefault="00E0562C" w:rsidP="00F62CD8">
      <w:pPr>
        <w:pStyle w:val="ListBullet"/>
        <w:ind w:left="1263"/>
      </w:pPr>
      <w:r w:rsidRPr="00E0562C">
        <w:t xml:space="preserve">        sig: {{signature}} </w:t>
      </w:r>
      <w:r w:rsidR="0037151B">
        <w:t xml:space="preserve">                       </w:t>
      </w:r>
    </w:p>
    <w:p w14:paraId="0AF6476B" w14:textId="556E390B" w:rsidR="00E87917" w:rsidRDefault="00E0562C" w:rsidP="00E87917">
      <w:pPr>
        <w:pStyle w:val="ListBullet"/>
        <w:spacing w:after="100"/>
        <w:ind w:left="1264"/>
      </w:pPr>
      <w:r w:rsidRPr="00E0562C">
        <w:t xml:space="preserve">        cid: eazy-pgp </w:t>
      </w:r>
      <w:r w:rsidR="0037151B">
        <w:t xml:space="preserve">                             </w:t>
      </w:r>
      <w:r w:rsidR="00921176">
        <w:t xml:space="preserve"> </w:t>
      </w:r>
    </w:p>
    <w:p w14:paraId="6B0FCFB3" w14:textId="2676FCDC" w:rsidR="00921176" w:rsidRDefault="00F173BC" w:rsidP="00E87917">
      <w:pPr>
        <w:pStyle w:val="ListBullet"/>
        <w:numPr>
          <w:ilvl w:val="0"/>
          <w:numId w:val="38"/>
        </w:numPr>
      </w:pPr>
      <w:r>
        <w:t>cid stands for Client ID.</w:t>
      </w:r>
    </w:p>
    <w:p w14:paraId="4CECEA61" w14:textId="01AF7D93" w:rsidR="00921176" w:rsidRPr="00F173BC" w:rsidRDefault="00E87917" w:rsidP="00F173BC">
      <w:pPr>
        <w:pStyle w:val="ListBullet"/>
        <w:numPr>
          <w:ilvl w:val="0"/>
          <w:numId w:val="38"/>
        </w:numPr>
      </w:pPr>
      <w:r>
        <w:t>{{signature}}</w:t>
      </w:r>
      <w:r w:rsidR="00474F6B">
        <w:t xml:space="preserve"> is</w:t>
      </w:r>
      <w:r>
        <w:t xml:space="preserve"> </w:t>
      </w:r>
      <w:r w:rsidR="00921176">
        <w:t xml:space="preserve">signature of plaintext </w:t>
      </w:r>
      <w:r w:rsidR="00F173BC">
        <w:t xml:space="preserve">payload </w:t>
      </w:r>
      <w:r>
        <w:t xml:space="preserve">before ChaCha20 encryption by using </w:t>
      </w:r>
      <w:r w:rsidR="00E52D1B">
        <w:t xml:space="preserve">Ed25519 </w:t>
      </w:r>
      <w:r>
        <w:t xml:space="preserve">private key of </w:t>
      </w:r>
      <w:r w:rsidR="00AD4020">
        <w:t>client</w:t>
      </w:r>
    </w:p>
    <w:p w14:paraId="365F2A1B" w14:textId="77777777" w:rsidR="00E87917" w:rsidRPr="00E87917" w:rsidRDefault="00E87917" w:rsidP="00E87917">
      <w:pPr>
        <w:pStyle w:val="ListBullet"/>
        <w:ind w:left="1983"/>
      </w:pPr>
    </w:p>
    <w:p w14:paraId="0E466A75" w14:textId="346B856E" w:rsidR="007C28F6" w:rsidRPr="00F62CD8" w:rsidRDefault="007C28F6" w:rsidP="007C28F6">
      <w:pPr>
        <w:pStyle w:val="ListBullet"/>
        <w:numPr>
          <w:ilvl w:val="1"/>
          <w:numId w:val="37"/>
        </w:numPr>
        <w:spacing w:afterLines="60" w:after="144"/>
      </w:pPr>
      <w:r w:rsidRPr="00F62CD8">
        <w:t xml:space="preserve">HTTP </w:t>
      </w:r>
      <w:r>
        <w:t>request</w:t>
      </w:r>
      <w:r w:rsidR="00575209">
        <w:t xml:space="preserve"> body</w:t>
      </w:r>
      <w:r w:rsidR="00FD42E5">
        <w:t xml:space="preserve"> (</w:t>
      </w:r>
      <w:r w:rsidR="00716945">
        <w:t xml:space="preserve">all </w:t>
      </w:r>
      <w:r w:rsidR="00FD42E5">
        <w:t xml:space="preserve">{..} </w:t>
      </w:r>
      <w:r w:rsidR="00716945">
        <w:t xml:space="preserve">data below </w:t>
      </w:r>
      <w:r w:rsidR="00FD42E5">
        <w:t>is Base64 encoded string</w:t>
      </w:r>
      <w:r w:rsidR="00716945">
        <w:t>, e.g. {mac}</w:t>
      </w:r>
      <w:r w:rsidR="00FD42E5">
        <w:t>)</w:t>
      </w:r>
    </w:p>
    <w:p w14:paraId="540C03D0" w14:textId="77777777" w:rsidR="00575209" w:rsidRPr="00435DFD" w:rsidRDefault="00575209" w:rsidP="00575209">
      <w:pPr>
        <w:pStyle w:val="ListBullet"/>
        <w:ind w:left="2160"/>
        <w:rPr>
          <w:i/>
        </w:rPr>
      </w:pPr>
      <w:r w:rsidRPr="00435DFD">
        <w:rPr>
          <w:i/>
        </w:rPr>
        <w:t>{</w:t>
      </w:r>
    </w:p>
    <w:p w14:paraId="6BFB3221" w14:textId="441BD12E" w:rsidR="00575209" w:rsidRPr="00435DFD" w:rsidRDefault="00575209" w:rsidP="00575209">
      <w:pPr>
        <w:pStyle w:val="ListBullet"/>
        <w:ind w:left="2160"/>
        <w:rPr>
          <w:i/>
        </w:rPr>
      </w:pPr>
      <w:r w:rsidRPr="00435DFD">
        <w:rPr>
          <w:i/>
        </w:rPr>
        <w:t xml:space="preserve">     "data": {encrypted-data}${nonce}${mac}</w:t>
      </w:r>
    </w:p>
    <w:p w14:paraId="33C65B52" w14:textId="7BDF174F" w:rsidR="007C28F6" w:rsidRPr="00435DFD" w:rsidRDefault="00575209" w:rsidP="00575209">
      <w:pPr>
        <w:pStyle w:val="ListBullet"/>
        <w:ind w:left="2160"/>
        <w:rPr>
          <w:i/>
        </w:rPr>
      </w:pPr>
      <w:r w:rsidRPr="00435DFD">
        <w:rPr>
          <w:i/>
        </w:rPr>
        <w:t xml:space="preserve"> }</w:t>
      </w:r>
    </w:p>
    <w:p w14:paraId="388E392C" w14:textId="1CAB4F54" w:rsidR="00E87917" w:rsidRDefault="00E87917" w:rsidP="00435DFD">
      <w:pPr>
        <w:pStyle w:val="ListBullet"/>
        <w:numPr>
          <w:ilvl w:val="2"/>
          <w:numId w:val="37"/>
        </w:numPr>
      </w:pPr>
      <w:r w:rsidRPr="00575209">
        <w:t>{encrypted-data}</w:t>
      </w:r>
      <w:r>
        <w:t xml:space="preserve"> – ChaCha20 encrypted data by using shared secret key</w:t>
      </w:r>
    </w:p>
    <w:p w14:paraId="730F0CB9" w14:textId="192A1F2B" w:rsidR="00611F51" w:rsidRDefault="00611F51" w:rsidP="00753D26">
      <w:pPr>
        <w:pStyle w:val="ListBullet"/>
        <w:numPr>
          <w:ilvl w:val="2"/>
          <w:numId w:val="37"/>
        </w:numPr>
        <w:ind w:left="2410"/>
      </w:pPr>
      <w:r>
        <w:t>{nonce}</w:t>
      </w:r>
      <w:r w:rsidR="00474F6B">
        <w:t xml:space="preserve"> –</w:t>
      </w:r>
      <w:r w:rsidR="00FD42E5">
        <w:t xml:space="preserve"> R</w:t>
      </w:r>
      <w:r w:rsidR="00474F6B">
        <w:t xml:space="preserve">andomly generated </w:t>
      </w:r>
      <w:r w:rsidR="007F1109">
        <w:t>96 bits</w:t>
      </w:r>
    </w:p>
    <w:p w14:paraId="7FFA694B" w14:textId="268E4FA1" w:rsidR="00272B0B" w:rsidRDefault="00272B0B" w:rsidP="00435DFD">
      <w:pPr>
        <w:pStyle w:val="ListBullet"/>
        <w:numPr>
          <w:ilvl w:val="2"/>
          <w:numId w:val="37"/>
        </w:numPr>
      </w:pPr>
      <w:r>
        <w:lastRenderedPageBreak/>
        <w:t>{mac} – message authentication code</w:t>
      </w:r>
      <w:r w:rsidR="00EB2FF1">
        <w:t>(MAC)</w:t>
      </w:r>
      <w:r w:rsidR="00EB1C7E">
        <w:t xml:space="preserve"> of data before ChaCha20 encryption</w:t>
      </w:r>
    </w:p>
    <w:p w14:paraId="5421E8C5" w14:textId="537A6170" w:rsidR="00D90917" w:rsidRDefault="00147609" w:rsidP="00435DFD">
      <w:pPr>
        <w:pStyle w:val="ListBullet"/>
        <w:numPr>
          <w:ilvl w:val="2"/>
          <w:numId w:val="37"/>
        </w:numPr>
      </w:pPr>
      <w:r>
        <w:t>R</w:t>
      </w:r>
      <w:r w:rsidR="009321A4">
        <w:t>equest body</w:t>
      </w:r>
      <w:r>
        <w:t xml:space="preserve"> example</w:t>
      </w:r>
      <w:r w:rsidR="00114376">
        <w:t xml:space="preserve"> </w:t>
      </w:r>
    </w:p>
    <w:p w14:paraId="476358C0" w14:textId="77777777" w:rsidR="009321A4" w:rsidRPr="009321A4" w:rsidRDefault="009321A4" w:rsidP="009321A4">
      <w:pPr>
        <w:pStyle w:val="ListBullet"/>
        <w:ind w:left="2343"/>
        <w:rPr>
          <w:sz w:val="20"/>
          <w:szCs w:val="20"/>
        </w:rPr>
      </w:pPr>
      <w:r w:rsidRPr="009321A4">
        <w:rPr>
          <w:sz w:val="20"/>
          <w:szCs w:val="20"/>
        </w:rPr>
        <w:t>{</w:t>
      </w:r>
    </w:p>
    <w:p w14:paraId="495093D8" w14:textId="35EA5F66" w:rsidR="009321A4" w:rsidRPr="009321A4" w:rsidRDefault="009321A4" w:rsidP="009321A4">
      <w:pPr>
        <w:pStyle w:val="ListBullet"/>
        <w:ind w:left="2343"/>
        <w:rPr>
          <w:sz w:val="20"/>
          <w:szCs w:val="20"/>
        </w:rPr>
      </w:pPr>
      <w:r w:rsidRPr="009321A4">
        <w:rPr>
          <w:sz w:val="20"/>
          <w:szCs w:val="20"/>
        </w:rPr>
        <w:t xml:space="preserve">     </w:t>
      </w:r>
      <w:r w:rsidR="00C4736A">
        <w:rPr>
          <w:sz w:val="20"/>
          <w:szCs w:val="20"/>
        </w:rPr>
        <w:t>“</w:t>
      </w:r>
      <w:r w:rsidRPr="009321A4">
        <w:rPr>
          <w:sz w:val="20"/>
          <w:szCs w:val="20"/>
        </w:rPr>
        <w:t>data</w:t>
      </w:r>
      <w:r w:rsidR="00C4736A">
        <w:rPr>
          <w:sz w:val="20"/>
          <w:szCs w:val="20"/>
        </w:rPr>
        <w:t>”</w:t>
      </w:r>
      <w:r w:rsidRPr="009321A4">
        <w:rPr>
          <w:sz w:val="20"/>
          <w:szCs w:val="20"/>
        </w:rPr>
        <w:t>:</w:t>
      </w:r>
      <w:r>
        <w:rPr>
          <w:sz w:val="20"/>
          <w:szCs w:val="20"/>
        </w:rPr>
        <w:t xml:space="preserve"> </w:t>
      </w:r>
      <w:r w:rsidR="00C4736A">
        <w:rPr>
          <w:sz w:val="20"/>
          <w:szCs w:val="20"/>
        </w:rPr>
        <w:t>“</w:t>
      </w:r>
      <w:r w:rsidRPr="009321A4">
        <w:rPr>
          <w:sz w:val="20"/>
          <w:szCs w:val="20"/>
        </w:rPr>
        <w:t>AZT5Eb3z3soazi7s6Nd+V/jH1XDE84R+N0hxqKOUqKi3vdpv9ho8dPGb0Em12idVU2IYwDuCbAaxzPvkUCwuzvG1a77LEahV1RhYtiiAhPrIFGudEQ0=</w:t>
      </w:r>
      <w:r w:rsidRPr="009321A4">
        <w:rPr>
          <w:color w:val="FF0000"/>
          <w:sz w:val="20"/>
          <w:szCs w:val="20"/>
        </w:rPr>
        <w:t>$</w:t>
      </w:r>
      <w:r w:rsidRPr="009321A4">
        <w:rPr>
          <w:sz w:val="20"/>
          <w:szCs w:val="20"/>
        </w:rPr>
        <w:t>WDRDHTvhfjhMnwkK</w:t>
      </w:r>
      <w:r w:rsidRPr="009321A4">
        <w:rPr>
          <w:b/>
          <w:color w:val="FF0000"/>
          <w:sz w:val="20"/>
          <w:szCs w:val="20"/>
        </w:rPr>
        <w:t>$</w:t>
      </w:r>
      <w:r w:rsidRPr="009321A4">
        <w:rPr>
          <w:sz w:val="20"/>
          <w:szCs w:val="20"/>
        </w:rPr>
        <w:t>D1QNpjmvFYpfrloYyVAksw==</w:t>
      </w:r>
      <w:r w:rsidR="00C4736A">
        <w:rPr>
          <w:sz w:val="20"/>
          <w:szCs w:val="20"/>
        </w:rPr>
        <w:t>”</w:t>
      </w:r>
    </w:p>
    <w:p w14:paraId="4ACA2111" w14:textId="050F831B" w:rsidR="009321A4" w:rsidRDefault="009321A4" w:rsidP="00485300">
      <w:pPr>
        <w:pStyle w:val="ListBullet"/>
        <w:ind w:left="2343"/>
        <w:rPr>
          <w:sz w:val="20"/>
          <w:szCs w:val="20"/>
        </w:rPr>
      </w:pPr>
      <w:r w:rsidRPr="009321A4">
        <w:rPr>
          <w:sz w:val="20"/>
          <w:szCs w:val="20"/>
        </w:rPr>
        <w:t>}</w:t>
      </w:r>
    </w:p>
    <w:p w14:paraId="3F256186" w14:textId="77777777" w:rsidR="00485300" w:rsidRPr="00485300" w:rsidRDefault="00485300" w:rsidP="00485300">
      <w:pPr>
        <w:pStyle w:val="ListBullet"/>
        <w:ind w:left="2343"/>
        <w:rPr>
          <w:sz w:val="20"/>
          <w:szCs w:val="20"/>
        </w:rPr>
      </w:pPr>
    </w:p>
    <w:p w14:paraId="217FA78E" w14:textId="2DAC2AE2" w:rsidR="00E0562C" w:rsidRDefault="00E05493" w:rsidP="00435DFD">
      <w:pPr>
        <w:pStyle w:val="ListBullet"/>
        <w:numPr>
          <w:ilvl w:val="1"/>
          <w:numId w:val="37"/>
        </w:numPr>
      </w:pPr>
      <w:r>
        <w:t>Actual p</w:t>
      </w:r>
      <w:r w:rsidR="00E0562C" w:rsidRPr="00435DFD">
        <w:t>laintext payload before ChaCha20 encryption</w:t>
      </w:r>
      <w:r w:rsidR="00753D26">
        <w:t xml:space="preserve"> has format</w:t>
      </w:r>
    </w:p>
    <w:p w14:paraId="321C1E63" w14:textId="77777777" w:rsidR="00753D26" w:rsidRPr="00753D26" w:rsidRDefault="00753D26" w:rsidP="00753D26">
      <w:pPr>
        <w:pStyle w:val="ListBullet"/>
        <w:numPr>
          <w:ilvl w:val="2"/>
          <w:numId w:val="37"/>
        </w:numPr>
      </w:pPr>
      <w:r w:rsidRPr="00753D26">
        <w:rPr>
          <w:sz w:val="20"/>
          <w:szCs w:val="20"/>
        </w:rPr>
        <w:t>{</w:t>
      </w:r>
    </w:p>
    <w:p w14:paraId="7BC69653" w14:textId="4E9EC828" w:rsidR="00753D26" w:rsidRPr="00435DFD" w:rsidRDefault="00753D26" w:rsidP="00753D26">
      <w:pPr>
        <w:pStyle w:val="ListBullet"/>
        <w:ind w:left="2160"/>
        <w:rPr>
          <w:sz w:val="20"/>
          <w:szCs w:val="20"/>
        </w:rPr>
      </w:pPr>
      <w:r w:rsidRPr="00435DFD">
        <w:rPr>
          <w:sz w:val="20"/>
          <w:szCs w:val="20"/>
        </w:rPr>
        <w:t xml:space="preserve">      "client_challenge": </w:t>
      </w:r>
      <w:r>
        <w:rPr>
          <w:sz w:val="20"/>
          <w:szCs w:val="20"/>
        </w:rPr>
        <w:t>{</w:t>
      </w:r>
      <w:r w:rsidR="00911983">
        <w:rPr>
          <w:sz w:val="20"/>
          <w:szCs w:val="20"/>
        </w:rPr>
        <w:t xml:space="preserve">Base64 encoded string of randomly generated 16 </w:t>
      </w:r>
      <w:r w:rsidR="004C5499">
        <w:rPr>
          <w:sz w:val="20"/>
          <w:szCs w:val="20"/>
        </w:rPr>
        <w:t>B</w:t>
      </w:r>
      <w:r w:rsidR="00911983">
        <w:rPr>
          <w:sz w:val="20"/>
          <w:szCs w:val="20"/>
        </w:rPr>
        <w:t>ytes}</w:t>
      </w:r>
    </w:p>
    <w:p w14:paraId="0C81F09B" w14:textId="7C8F1530" w:rsidR="00753D26" w:rsidRPr="00435DFD" w:rsidRDefault="00753D26" w:rsidP="00753D26">
      <w:pPr>
        <w:pStyle w:val="ListBullet"/>
        <w:ind w:left="2160"/>
        <w:rPr>
          <w:sz w:val="20"/>
          <w:szCs w:val="20"/>
        </w:rPr>
      </w:pPr>
      <w:r w:rsidRPr="00435DFD">
        <w:rPr>
          <w:sz w:val="20"/>
          <w:szCs w:val="20"/>
        </w:rPr>
        <w:t xml:space="preserve">       "timestamp": </w:t>
      </w:r>
      <w:r w:rsidR="00DF14CE">
        <w:rPr>
          <w:sz w:val="20"/>
          <w:szCs w:val="20"/>
        </w:rPr>
        <w:t>{timestamp}</w:t>
      </w:r>
    </w:p>
    <w:p w14:paraId="6FF826EC" w14:textId="77EE7C1D" w:rsidR="00753D26" w:rsidRPr="00435DFD" w:rsidRDefault="00753D26" w:rsidP="00753D26">
      <w:pPr>
        <w:pStyle w:val="ListBullet"/>
        <w:spacing w:afterLines="60" w:after="144"/>
        <w:ind w:left="2160"/>
        <w:rPr>
          <w:sz w:val="20"/>
          <w:szCs w:val="20"/>
        </w:rPr>
      </w:pPr>
      <w:r>
        <w:rPr>
          <w:sz w:val="20"/>
          <w:szCs w:val="20"/>
        </w:rPr>
        <w:t xml:space="preserve">    </w:t>
      </w:r>
      <w:r w:rsidRPr="00435DFD">
        <w:rPr>
          <w:sz w:val="20"/>
          <w:szCs w:val="20"/>
        </w:rPr>
        <w:t>}</w:t>
      </w:r>
    </w:p>
    <w:p w14:paraId="022C7601" w14:textId="77777777" w:rsidR="00753D26" w:rsidRDefault="00753D26" w:rsidP="00753D26">
      <w:pPr>
        <w:pStyle w:val="ListBullet"/>
        <w:numPr>
          <w:ilvl w:val="2"/>
          <w:numId w:val="37"/>
        </w:numPr>
        <w:spacing w:afterLines="60" w:after="144"/>
        <w:rPr>
          <w:sz w:val="20"/>
          <w:szCs w:val="20"/>
        </w:rPr>
      </w:pPr>
      <w:r>
        <w:rPr>
          <w:sz w:val="20"/>
          <w:szCs w:val="20"/>
        </w:rPr>
        <w:t>Example</w:t>
      </w:r>
    </w:p>
    <w:p w14:paraId="7EF6A496" w14:textId="54D4C8E9" w:rsidR="00753D26" w:rsidRPr="00435DFD" w:rsidRDefault="00753D26" w:rsidP="00753D26">
      <w:pPr>
        <w:pStyle w:val="ListBullet"/>
        <w:spacing w:afterLines="60" w:after="144"/>
        <w:ind w:left="1623" w:firstLine="720"/>
        <w:rPr>
          <w:sz w:val="20"/>
          <w:szCs w:val="20"/>
        </w:rPr>
      </w:pPr>
      <w:r w:rsidRPr="00435DFD">
        <w:rPr>
          <w:sz w:val="20"/>
          <w:szCs w:val="20"/>
        </w:rPr>
        <w:t>{</w:t>
      </w:r>
    </w:p>
    <w:p w14:paraId="571519B5" w14:textId="77777777" w:rsidR="00753D26" w:rsidRPr="00435DFD" w:rsidRDefault="00753D26" w:rsidP="00753D26">
      <w:pPr>
        <w:pStyle w:val="ListBullet"/>
        <w:ind w:left="1983"/>
        <w:rPr>
          <w:sz w:val="20"/>
          <w:szCs w:val="20"/>
        </w:rPr>
      </w:pPr>
      <w:r w:rsidRPr="00435DFD">
        <w:rPr>
          <w:sz w:val="20"/>
          <w:szCs w:val="20"/>
        </w:rPr>
        <w:t xml:space="preserve">            "client_challenge": "vqeZ679dI11Ns3xRD5Wp9A==",</w:t>
      </w:r>
    </w:p>
    <w:p w14:paraId="5F882179" w14:textId="77777777" w:rsidR="00753D26" w:rsidRPr="00435DFD" w:rsidRDefault="00753D26" w:rsidP="00753D26">
      <w:pPr>
        <w:pStyle w:val="ListBullet"/>
        <w:ind w:left="1983"/>
        <w:rPr>
          <w:sz w:val="20"/>
          <w:szCs w:val="20"/>
        </w:rPr>
      </w:pPr>
      <w:r w:rsidRPr="00435DFD">
        <w:rPr>
          <w:sz w:val="20"/>
          <w:szCs w:val="20"/>
        </w:rPr>
        <w:t xml:space="preserve">            "timestamp": "2023-10-29T02:20:35.637Z"</w:t>
      </w:r>
    </w:p>
    <w:p w14:paraId="04790E4E" w14:textId="77777777" w:rsidR="00753D26" w:rsidRPr="00435DFD" w:rsidRDefault="00753D26" w:rsidP="00753D26">
      <w:pPr>
        <w:pStyle w:val="ListBullet"/>
        <w:spacing w:afterLines="60" w:after="144"/>
        <w:ind w:left="1983"/>
        <w:rPr>
          <w:sz w:val="20"/>
          <w:szCs w:val="20"/>
        </w:rPr>
      </w:pPr>
      <w:r w:rsidRPr="00435DFD">
        <w:rPr>
          <w:sz w:val="20"/>
          <w:szCs w:val="20"/>
        </w:rPr>
        <w:t xml:space="preserve">       </w:t>
      </w:r>
      <w:r>
        <w:rPr>
          <w:sz w:val="20"/>
          <w:szCs w:val="20"/>
        </w:rPr>
        <w:t xml:space="preserve"> </w:t>
      </w:r>
      <w:r w:rsidRPr="00435DFD">
        <w:rPr>
          <w:sz w:val="20"/>
          <w:szCs w:val="20"/>
        </w:rPr>
        <w:t xml:space="preserve"> }</w:t>
      </w:r>
    </w:p>
    <w:p w14:paraId="58533AA8" w14:textId="72CA2B20" w:rsidR="00280E84" w:rsidRDefault="00947C45" w:rsidP="00947C45">
      <w:pPr>
        <w:pStyle w:val="ListBullet"/>
        <w:numPr>
          <w:ilvl w:val="0"/>
          <w:numId w:val="36"/>
        </w:numPr>
        <w:spacing w:afterLines="60" w:after="144"/>
      </w:pPr>
      <w:r>
        <w:t xml:space="preserve">Server receives </w:t>
      </w:r>
      <w:r w:rsidR="00E05493">
        <w:t>Client’s challenge request</w:t>
      </w:r>
    </w:p>
    <w:p w14:paraId="57393919" w14:textId="238B254B" w:rsidR="00CE6E23" w:rsidRPr="00CE6E23" w:rsidRDefault="00894CEE" w:rsidP="00CE6E23">
      <w:pPr>
        <w:pStyle w:val="ListBullet"/>
        <w:numPr>
          <w:ilvl w:val="1"/>
          <w:numId w:val="36"/>
        </w:numPr>
        <w:spacing w:afterLines="60" w:after="144"/>
      </w:pPr>
      <w:r>
        <w:t xml:space="preserve">If HTTP header </w:t>
      </w:r>
      <w:r w:rsidR="00E87A5E">
        <w:t>cid</w:t>
      </w:r>
      <w:r>
        <w:t xml:space="preserve"> doesn’t match an existing </w:t>
      </w:r>
      <w:r w:rsidR="002F369C">
        <w:t>C</w:t>
      </w:r>
      <w:r>
        <w:t>lient</w:t>
      </w:r>
      <w:r w:rsidR="002F369C">
        <w:t xml:space="preserve"> Id</w:t>
      </w:r>
      <w:r>
        <w:t>, return error response then exit</w:t>
      </w:r>
    </w:p>
    <w:p w14:paraId="56CEC335" w14:textId="611743D6" w:rsidR="00894CEE" w:rsidRDefault="00894CEE" w:rsidP="004E2D5D">
      <w:pPr>
        <w:pStyle w:val="ListBullet"/>
        <w:numPr>
          <w:ilvl w:val="1"/>
          <w:numId w:val="36"/>
        </w:numPr>
        <w:spacing w:afterLines="60" w:after="144"/>
      </w:pPr>
      <w:r>
        <w:t>If challenge request data format doesn’t match</w:t>
      </w:r>
    </w:p>
    <w:p w14:paraId="55F0B014" w14:textId="77777777" w:rsidR="00894CEE" w:rsidRPr="00435DFD" w:rsidRDefault="00894CEE" w:rsidP="00894CEE">
      <w:pPr>
        <w:pStyle w:val="ListBullet"/>
        <w:ind w:left="1440"/>
        <w:rPr>
          <w:i/>
        </w:rPr>
      </w:pPr>
      <w:r w:rsidRPr="00435DFD">
        <w:rPr>
          <w:i/>
        </w:rPr>
        <w:t>{</w:t>
      </w:r>
    </w:p>
    <w:p w14:paraId="0D9FC523" w14:textId="77777777" w:rsidR="00894CEE" w:rsidRPr="00435DFD" w:rsidRDefault="00894CEE" w:rsidP="00894CEE">
      <w:pPr>
        <w:pStyle w:val="ListBullet"/>
        <w:ind w:left="1440"/>
        <w:rPr>
          <w:i/>
        </w:rPr>
      </w:pPr>
      <w:r w:rsidRPr="00435DFD">
        <w:rPr>
          <w:i/>
        </w:rPr>
        <w:t xml:space="preserve">     "data": {encrypted-data}${nonce}${mac}</w:t>
      </w:r>
    </w:p>
    <w:p w14:paraId="455A8956" w14:textId="77777777" w:rsidR="00894CEE" w:rsidRPr="00435DFD" w:rsidRDefault="00894CEE" w:rsidP="00894CEE">
      <w:pPr>
        <w:pStyle w:val="ListBullet"/>
        <w:ind w:left="1440"/>
        <w:rPr>
          <w:i/>
        </w:rPr>
      </w:pPr>
      <w:r w:rsidRPr="00435DFD">
        <w:rPr>
          <w:i/>
        </w:rPr>
        <w:t xml:space="preserve"> }</w:t>
      </w:r>
    </w:p>
    <w:p w14:paraId="0DA82615" w14:textId="71091FD9" w:rsidR="00894CEE" w:rsidRDefault="00894CEE" w:rsidP="00894CEE">
      <w:pPr>
        <w:pStyle w:val="ListBullet"/>
        <w:spacing w:afterLines="60" w:after="144"/>
      </w:pPr>
      <w:r>
        <w:rPr>
          <w:i/>
        </w:rPr>
        <w:t xml:space="preserve"> </w:t>
      </w:r>
      <w:r>
        <w:rPr>
          <w:i/>
        </w:rPr>
        <w:tab/>
        <w:t xml:space="preserve">  </w:t>
      </w:r>
      <w:r>
        <w:t xml:space="preserve"> return error response then exit</w:t>
      </w:r>
    </w:p>
    <w:p w14:paraId="50E5564C" w14:textId="7BE6F9A2" w:rsidR="004E2D5D" w:rsidRDefault="004E2D5D" w:rsidP="004E2D5D">
      <w:pPr>
        <w:pStyle w:val="ListBullet"/>
        <w:numPr>
          <w:ilvl w:val="1"/>
          <w:numId w:val="36"/>
        </w:numPr>
        <w:spacing w:afterLines="60" w:after="144"/>
      </w:pPr>
      <w:r w:rsidRPr="004E2D5D">
        <w:t xml:space="preserve">Validate identity of client by validating challenge request's signature from </w:t>
      </w:r>
      <w:r>
        <w:t xml:space="preserve">the </w:t>
      </w:r>
      <w:r w:rsidRPr="004E2D5D">
        <w:t xml:space="preserve">value of HTTP header </w:t>
      </w:r>
      <w:r>
        <w:t>‘</w:t>
      </w:r>
      <w:r w:rsidRPr="004E2D5D">
        <w:t>sig</w:t>
      </w:r>
      <w:r>
        <w:t>’</w:t>
      </w:r>
      <w:r w:rsidRPr="004E2D5D">
        <w:t xml:space="preserve"> by using </w:t>
      </w:r>
      <w:r>
        <w:t>C</w:t>
      </w:r>
      <w:r w:rsidRPr="004E2D5D">
        <w:t xml:space="preserve">lient's Ed25519 public. Return error </w:t>
      </w:r>
      <w:r>
        <w:t>response</w:t>
      </w:r>
      <w:r w:rsidR="006D07C7">
        <w:t xml:space="preserve"> then</w:t>
      </w:r>
      <w:r w:rsidRPr="004E2D5D">
        <w:t xml:space="preserve"> exit if signature validation fails.</w:t>
      </w:r>
    </w:p>
    <w:p w14:paraId="123C971E" w14:textId="3C5014BD" w:rsidR="00A41A86" w:rsidRDefault="00272B0B" w:rsidP="00A306B8">
      <w:pPr>
        <w:pStyle w:val="ListBullet"/>
        <w:numPr>
          <w:ilvl w:val="1"/>
          <w:numId w:val="36"/>
        </w:numPr>
        <w:spacing w:afterLines="60" w:after="144"/>
      </w:pPr>
      <w:r w:rsidRPr="00272B0B">
        <w:t xml:space="preserve">Decrypt </w:t>
      </w:r>
      <w:r w:rsidRPr="00272B0B">
        <w:rPr>
          <w:i/>
        </w:rPr>
        <w:t xml:space="preserve">{encrypted-data} </w:t>
      </w:r>
      <w:r w:rsidRPr="00272B0B">
        <w:t>above with ChaCha20 by using the shared secret key then verify the decrypted data hasn’t been tampered with by checking {mac} from request challenge</w:t>
      </w:r>
      <w:r w:rsidR="0046694E">
        <w:t xml:space="preserve"> </w:t>
      </w:r>
      <w:r w:rsidR="00DA7C7F">
        <w:t xml:space="preserve">with </w:t>
      </w:r>
      <w:r w:rsidR="0046694E">
        <w:t>Poly1305.</w:t>
      </w:r>
      <w:r w:rsidR="00DA7C7F">
        <w:t xml:space="preserve"> If any</w:t>
      </w:r>
      <w:r w:rsidR="00F4523E">
        <w:t>thing</w:t>
      </w:r>
      <w:r w:rsidR="00DA7C7F">
        <w:t xml:space="preserve"> fails (i.e. ChaCha20 or Poly1305), r</w:t>
      </w:r>
      <w:r w:rsidR="00DA7C7F" w:rsidRPr="004E2D5D">
        <w:t xml:space="preserve">eturn error </w:t>
      </w:r>
      <w:r w:rsidR="00DA7C7F">
        <w:t xml:space="preserve">response then </w:t>
      </w:r>
      <w:r w:rsidR="00DA7C7F" w:rsidRPr="004E2D5D">
        <w:t>exit</w:t>
      </w:r>
      <w:r w:rsidR="00DA7C7F">
        <w:t>.</w:t>
      </w:r>
    </w:p>
    <w:p w14:paraId="0F608FBA" w14:textId="41766671" w:rsidR="00E43593" w:rsidRDefault="00CE6E23" w:rsidP="00E43593">
      <w:pPr>
        <w:pStyle w:val="ListBullet"/>
        <w:numPr>
          <w:ilvl w:val="1"/>
          <w:numId w:val="36"/>
        </w:numPr>
        <w:spacing w:afterLines="60" w:after="144"/>
      </w:pPr>
      <w:r>
        <w:t xml:space="preserve">Optional: If timestamp of decrypted client challenge is more than 10 seconds, reject request, return error response then exit. This </w:t>
      </w:r>
      <w:r w:rsidR="00433B50">
        <w:t xml:space="preserve">is defending against </w:t>
      </w:r>
      <w:r>
        <w:t>replay attack.</w:t>
      </w:r>
    </w:p>
    <w:p w14:paraId="5C7082AD" w14:textId="3E83BD79" w:rsidR="00596C3C" w:rsidRDefault="00580376" w:rsidP="00A306B8">
      <w:pPr>
        <w:pStyle w:val="ListBullet"/>
        <w:numPr>
          <w:ilvl w:val="1"/>
          <w:numId w:val="36"/>
        </w:numPr>
        <w:spacing w:afterLines="60" w:after="144"/>
      </w:pPr>
      <w:r>
        <w:t>Send response back to client’s challenge request</w:t>
      </w:r>
    </w:p>
    <w:p w14:paraId="5F08A372" w14:textId="5D4A428E" w:rsidR="00E43593" w:rsidRDefault="00E43593" w:rsidP="00E43593">
      <w:pPr>
        <w:pStyle w:val="ListBullet"/>
        <w:numPr>
          <w:ilvl w:val="2"/>
          <w:numId w:val="36"/>
        </w:numPr>
        <w:spacing w:afterLines="60" w:after="144"/>
        <w:ind w:left="1418" w:hanging="284"/>
      </w:pPr>
      <w:r>
        <w:t xml:space="preserve">Response </w:t>
      </w:r>
      <w:r w:rsidR="00DD2D93">
        <w:t>b</w:t>
      </w:r>
      <w:r>
        <w:t xml:space="preserve">ody </w:t>
      </w:r>
      <w:r w:rsidR="00DD2D93">
        <w:t xml:space="preserve">has encrypted data format below by ChaCha20-Poly1305 using the shared secret key </w:t>
      </w:r>
    </w:p>
    <w:p w14:paraId="7460F1AA" w14:textId="77777777" w:rsidR="00DD2D93" w:rsidRPr="00435DFD" w:rsidRDefault="00DD2D93" w:rsidP="00DD2D93">
      <w:pPr>
        <w:pStyle w:val="ListBullet"/>
        <w:ind w:left="2160"/>
        <w:rPr>
          <w:i/>
        </w:rPr>
      </w:pPr>
      <w:r w:rsidRPr="00435DFD">
        <w:rPr>
          <w:i/>
        </w:rPr>
        <w:t>{</w:t>
      </w:r>
    </w:p>
    <w:p w14:paraId="462403BD" w14:textId="77777777" w:rsidR="00DD2D93" w:rsidRPr="00435DFD" w:rsidRDefault="00DD2D93" w:rsidP="00DD2D93">
      <w:pPr>
        <w:pStyle w:val="ListBullet"/>
        <w:ind w:left="2160"/>
        <w:rPr>
          <w:i/>
        </w:rPr>
      </w:pPr>
      <w:r w:rsidRPr="00435DFD">
        <w:rPr>
          <w:i/>
        </w:rPr>
        <w:t xml:space="preserve">     "data": {encrypted-data}${nonce}${mac}</w:t>
      </w:r>
    </w:p>
    <w:p w14:paraId="5430EF80" w14:textId="14B9AECD" w:rsidR="00DD2D93" w:rsidRPr="00855B03" w:rsidRDefault="00DD2D93" w:rsidP="00855B03">
      <w:pPr>
        <w:pStyle w:val="ListBullet"/>
        <w:spacing w:after="100"/>
        <w:ind w:left="2160"/>
        <w:rPr>
          <w:i/>
        </w:rPr>
      </w:pPr>
      <w:r w:rsidRPr="00435DFD">
        <w:rPr>
          <w:i/>
        </w:rPr>
        <w:t xml:space="preserve"> }</w:t>
      </w:r>
    </w:p>
    <w:p w14:paraId="6B147E46" w14:textId="151B55C7" w:rsidR="00DD2D93" w:rsidRDefault="00855B03" w:rsidP="00FE6023">
      <w:pPr>
        <w:pStyle w:val="ListBullet"/>
        <w:numPr>
          <w:ilvl w:val="3"/>
          <w:numId w:val="41"/>
        </w:numPr>
        <w:spacing w:after="100"/>
      </w:pPr>
      <w:r>
        <w:lastRenderedPageBreak/>
        <w:t xml:space="preserve">Actual </w:t>
      </w:r>
      <w:r w:rsidR="00DB3776">
        <w:t xml:space="preserve">plaintext </w:t>
      </w:r>
      <w:r>
        <w:t xml:space="preserve">response body </w:t>
      </w:r>
      <w:r w:rsidR="00DB3776">
        <w:t xml:space="preserve">of {encrypted-data} </w:t>
      </w:r>
      <w:r w:rsidR="00DD2D93">
        <w:t>has format</w:t>
      </w:r>
    </w:p>
    <w:p w14:paraId="2F16C20F" w14:textId="77777777" w:rsidR="00DD2D93" w:rsidRPr="00753D26" w:rsidRDefault="00DD2D93" w:rsidP="00DD2D93">
      <w:pPr>
        <w:pStyle w:val="ListBullet"/>
        <w:ind w:left="2160"/>
      </w:pPr>
      <w:r w:rsidRPr="00753D26">
        <w:t>{</w:t>
      </w:r>
    </w:p>
    <w:p w14:paraId="171F8CB3" w14:textId="3BD8F07F" w:rsidR="00DD2D93" w:rsidRPr="00753D26" w:rsidRDefault="00DD2D93" w:rsidP="00DD2D93">
      <w:pPr>
        <w:pStyle w:val="ListBullet"/>
        <w:ind w:left="2160"/>
      </w:pPr>
      <w:r w:rsidRPr="00753D26">
        <w:t xml:space="preserve">  </w:t>
      </w:r>
      <w:r w:rsidR="00307D8B">
        <w:t>“</w:t>
      </w:r>
      <w:r w:rsidRPr="00753D26">
        <w:t>timestamp</w:t>
      </w:r>
      <w:r w:rsidR="00307D8B">
        <w:t>”</w:t>
      </w:r>
      <w:r w:rsidRPr="00753D26">
        <w:t xml:space="preserve">: </w:t>
      </w:r>
      <w:r w:rsidR="00307D8B">
        <w:t>“</w:t>
      </w:r>
      <w:r w:rsidRPr="00753D26">
        <w:t>2023-10-29T02:20:35.865Z</w:t>
      </w:r>
      <w:r w:rsidR="00307D8B">
        <w:t>”</w:t>
      </w:r>
      <w:r w:rsidRPr="00753D26">
        <w:t>,</w:t>
      </w:r>
    </w:p>
    <w:p w14:paraId="30655AF0" w14:textId="4A22280A" w:rsidR="00DD2D93" w:rsidRPr="00753D26" w:rsidRDefault="00DD2D93" w:rsidP="00DD2D93">
      <w:pPr>
        <w:pStyle w:val="ListBullet"/>
        <w:ind w:left="2160"/>
      </w:pPr>
      <w:r w:rsidRPr="00753D26">
        <w:t xml:space="preserve">  </w:t>
      </w:r>
      <w:r w:rsidR="00307D8B">
        <w:t>“</w:t>
      </w:r>
      <w:r w:rsidRPr="00753D26">
        <w:t>client_challenge</w:t>
      </w:r>
      <w:r w:rsidR="00307D8B">
        <w:t>”</w:t>
      </w:r>
      <w:r w:rsidRPr="00753D26">
        <w:t xml:space="preserve">: </w:t>
      </w:r>
      <w:r w:rsidR="00307D8B">
        <w:t>“</w:t>
      </w:r>
      <w:r w:rsidRPr="00753D26">
        <w:t>vqeZ679dI11Ns3xRD5Wp9A==</w:t>
      </w:r>
      <w:r w:rsidR="00307D8B">
        <w:t>”</w:t>
      </w:r>
      <w:r w:rsidRPr="00753D26">
        <w:t>,</w:t>
      </w:r>
    </w:p>
    <w:p w14:paraId="0BA580BC" w14:textId="74D60D33" w:rsidR="00504F62" w:rsidRPr="00753D26" w:rsidRDefault="00DD2D93" w:rsidP="006F5FE6">
      <w:pPr>
        <w:pStyle w:val="ListBullet"/>
        <w:ind w:left="2160"/>
      </w:pPr>
      <w:r w:rsidRPr="00753D26">
        <w:t xml:space="preserve">  </w:t>
      </w:r>
      <w:r w:rsidR="00307D8B">
        <w:t>“</w:t>
      </w:r>
      <w:r w:rsidRPr="000040B6">
        <w:rPr>
          <w:color w:val="FF0000"/>
        </w:rPr>
        <w:t>sessi</w:t>
      </w:r>
      <w:r w:rsidR="007C3AD0">
        <w:rPr>
          <w:color w:val="FF0000"/>
        </w:rPr>
        <w:t>o</w:t>
      </w:r>
      <w:r w:rsidRPr="000040B6">
        <w:rPr>
          <w:color w:val="FF0000"/>
        </w:rPr>
        <w:t>nId</w:t>
      </w:r>
      <w:r w:rsidR="00307D8B">
        <w:t>”</w:t>
      </w:r>
      <w:r w:rsidRPr="00753D26">
        <w:t xml:space="preserve">: </w:t>
      </w:r>
      <w:r w:rsidR="00307D8B">
        <w:t>“</w:t>
      </w:r>
      <w:r w:rsidRPr="00753D26">
        <w:t>j+CRZTCflYSMOtOJxLRO+Q==</w:t>
      </w:r>
      <w:r w:rsidR="00307D8B">
        <w:t>”</w:t>
      </w:r>
    </w:p>
    <w:p w14:paraId="5E9C5932" w14:textId="2F9D6710" w:rsidR="00DD2D93" w:rsidRDefault="00DD2D93" w:rsidP="00DD2D93">
      <w:pPr>
        <w:pStyle w:val="ListBullet"/>
        <w:spacing w:after="100"/>
        <w:ind w:left="2160"/>
      </w:pPr>
      <w:r w:rsidRPr="00753D26">
        <w:t>}</w:t>
      </w:r>
    </w:p>
    <w:p w14:paraId="439224E7" w14:textId="33D0C4A3" w:rsidR="009706F7" w:rsidRDefault="009706F7" w:rsidP="00FE6023">
      <w:pPr>
        <w:pStyle w:val="ListBullet"/>
        <w:numPr>
          <w:ilvl w:val="3"/>
          <w:numId w:val="41"/>
        </w:numPr>
        <w:spacing w:after="100"/>
      </w:pPr>
      <w:r>
        <w:t xml:space="preserve">Value of </w:t>
      </w:r>
      <w:r w:rsidRPr="00753D26">
        <w:t>client_challenge</w:t>
      </w:r>
      <w:r>
        <w:t xml:space="preserve"> is </w:t>
      </w:r>
      <w:r w:rsidR="00286BB7">
        <w:t xml:space="preserve">copied </w:t>
      </w:r>
      <w:r>
        <w:t xml:space="preserve">from decrypted challenge request. </w:t>
      </w:r>
      <w:r w:rsidR="00286BB7">
        <w:t>Client can check this to avoid potential attack</w:t>
      </w:r>
      <w:r w:rsidR="00333F92">
        <w:t xml:space="preserve"> if it doesn’t match</w:t>
      </w:r>
    </w:p>
    <w:p w14:paraId="6A358FE1" w14:textId="1BA71F61" w:rsidR="00A03454" w:rsidRDefault="009706F7" w:rsidP="00FE6023">
      <w:pPr>
        <w:pStyle w:val="ListBullet"/>
        <w:numPr>
          <w:ilvl w:val="3"/>
          <w:numId w:val="41"/>
        </w:numPr>
        <w:spacing w:after="100"/>
      </w:pPr>
      <w:r>
        <w:t xml:space="preserve">Value of </w:t>
      </w:r>
      <w:r w:rsidR="00953B9E" w:rsidRPr="000040B6">
        <w:rPr>
          <w:b/>
          <w:color w:val="FF0000"/>
        </w:rPr>
        <w:t>session</w:t>
      </w:r>
      <w:r w:rsidR="00631569" w:rsidRPr="000040B6">
        <w:rPr>
          <w:b/>
          <w:color w:val="FF0000"/>
        </w:rPr>
        <w:t>I</w:t>
      </w:r>
      <w:r w:rsidR="00953B9E" w:rsidRPr="000040B6">
        <w:rPr>
          <w:b/>
          <w:color w:val="FF0000"/>
        </w:rPr>
        <w:t>d</w:t>
      </w:r>
      <w:r w:rsidRPr="000040B6">
        <w:rPr>
          <w:color w:val="FF0000"/>
        </w:rPr>
        <w:t xml:space="preserve"> </w:t>
      </w:r>
      <w:r>
        <w:t xml:space="preserve">is </w:t>
      </w:r>
      <w:r w:rsidRPr="009706F7">
        <w:t>Base64 encoded string of randomly generated 16</w:t>
      </w:r>
      <w:r w:rsidR="00953B9E">
        <w:t xml:space="preserve"> bytes.</w:t>
      </w:r>
    </w:p>
    <w:p w14:paraId="25AEAB62" w14:textId="39B08758" w:rsidR="009706F7" w:rsidRDefault="00A03454" w:rsidP="00FE6023">
      <w:pPr>
        <w:pStyle w:val="ListBullet"/>
        <w:numPr>
          <w:ilvl w:val="3"/>
          <w:numId w:val="41"/>
        </w:numPr>
        <w:spacing w:after="100"/>
      </w:pPr>
      <w:r>
        <w:t xml:space="preserve">Server will save a record of this </w:t>
      </w:r>
      <w:r w:rsidRPr="00DD2D93">
        <w:rPr>
          <w:i/>
        </w:rPr>
        <w:t>key-value</w:t>
      </w:r>
      <w:r>
        <w:t xml:space="preserve"> pair in its cache with</w:t>
      </w:r>
      <w:r w:rsidR="00FE6023">
        <w:t xml:space="preserve"> </w:t>
      </w:r>
      <w:r>
        <w:t>key={sessionId} and value={client_challenge}</w:t>
      </w:r>
      <w:r w:rsidR="00E61CCD">
        <w:t>. This record will expire and gets removed from the cache after 15 minutes. Why? To force the client to start a new session after 15 minutes</w:t>
      </w:r>
    </w:p>
    <w:p w14:paraId="6550DC40" w14:textId="4EBE3F60" w:rsidR="00A822E5" w:rsidRDefault="00DD2D93" w:rsidP="00DD2D93">
      <w:pPr>
        <w:pStyle w:val="ListBullet"/>
        <w:numPr>
          <w:ilvl w:val="3"/>
          <w:numId w:val="41"/>
        </w:numPr>
        <w:spacing w:after="100"/>
        <w:ind w:left="1134" w:firstLine="0"/>
      </w:pPr>
      <w:r>
        <w:t>Response HTTP header</w:t>
      </w:r>
    </w:p>
    <w:p w14:paraId="73923571" w14:textId="794F6643" w:rsidR="00DD2D93" w:rsidRDefault="00DD2D93" w:rsidP="00855B03">
      <w:pPr>
        <w:pStyle w:val="ListBullet"/>
        <w:ind w:left="1440"/>
      </w:pPr>
      <w:r w:rsidRPr="00DD2D93">
        <w:t>Content-Type: application/json</w:t>
      </w:r>
    </w:p>
    <w:p w14:paraId="7613170A" w14:textId="68FCA847" w:rsidR="00DD2D93" w:rsidRDefault="00DD2D93" w:rsidP="00855B03">
      <w:pPr>
        <w:pStyle w:val="ListBullet"/>
        <w:ind w:left="1440"/>
      </w:pPr>
      <w:r>
        <w:t>sig: {signature}</w:t>
      </w:r>
    </w:p>
    <w:p w14:paraId="3FD0A806" w14:textId="54E5E65E" w:rsidR="00855B03" w:rsidRDefault="00855B03" w:rsidP="00855B03">
      <w:pPr>
        <w:pStyle w:val="ListBullet"/>
        <w:numPr>
          <w:ilvl w:val="0"/>
          <w:numId w:val="43"/>
        </w:numPr>
      </w:pPr>
      <w:r>
        <w:t xml:space="preserve">{signature} is computed from </w:t>
      </w:r>
      <w:r w:rsidR="00DB3776">
        <w:t>plaintext response body above</w:t>
      </w:r>
      <w:r w:rsidR="00A71F3F">
        <w:t xml:space="preserve"> by Ed25519 private key</w:t>
      </w:r>
    </w:p>
    <w:p w14:paraId="12C37633" w14:textId="77777777" w:rsidR="00847EA8" w:rsidRDefault="00847EA8" w:rsidP="00847EA8">
      <w:pPr>
        <w:pStyle w:val="ListBullet"/>
      </w:pPr>
    </w:p>
    <w:p w14:paraId="34ED70C0" w14:textId="6E7EE001" w:rsidR="00A71F3F" w:rsidRDefault="002901BB" w:rsidP="00806DFB">
      <w:pPr>
        <w:pStyle w:val="ListBullet"/>
        <w:numPr>
          <w:ilvl w:val="0"/>
          <w:numId w:val="36"/>
        </w:numPr>
        <w:spacing w:after="100"/>
        <w:ind w:left="357" w:hanging="357"/>
      </w:pPr>
      <w:r>
        <w:t xml:space="preserve">Client validating Server’s </w:t>
      </w:r>
      <w:r w:rsidR="00CC0ADA">
        <w:t>response</w:t>
      </w:r>
    </w:p>
    <w:p w14:paraId="1E4F6C3C" w14:textId="1FFA676A" w:rsidR="003A1D37" w:rsidRDefault="00806DFB" w:rsidP="00806DFB">
      <w:pPr>
        <w:pStyle w:val="ListBullet"/>
        <w:numPr>
          <w:ilvl w:val="1"/>
          <w:numId w:val="36"/>
        </w:numPr>
        <w:spacing w:after="100"/>
        <w:ind w:left="901" w:hanging="357"/>
      </w:pPr>
      <w:r>
        <w:t xml:space="preserve">Validating server response data format, if it’s not the usual format below, </w:t>
      </w:r>
      <w:r w:rsidR="00080D61">
        <w:t xml:space="preserve">display </w:t>
      </w:r>
      <w:r>
        <w:t xml:space="preserve">error </w:t>
      </w:r>
      <w:r w:rsidR="00080D61">
        <w:t xml:space="preserve">message </w:t>
      </w:r>
      <w:r w:rsidR="005E44F5">
        <w:t xml:space="preserve">then </w:t>
      </w:r>
      <w:r>
        <w:t>stop</w:t>
      </w:r>
    </w:p>
    <w:p w14:paraId="288B4D30" w14:textId="77777777" w:rsidR="00806DFB" w:rsidRPr="00435DFD" w:rsidRDefault="00806DFB" w:rsidP="00806DFB">
      <w:pPr>
        <w:pStyle w:val="ListBullet"/>
        <w:ind w:left="1440"/>
        <w:rPr>
          <w:i/>
        </w:rPr>
      </w:pPr>
      <w:r w:rsidRPr="00435DFD">
        <w:rPr>
          <w:i/>
        </w:rPr>
        <w:t>{</w:t>
      </w:r>
    </w:p>
    <w:p w14:paraId="031D0076" w14:textId="77777777" w:rsidR="00806DFB" w:rsidRPr="00435DFD" w:rsidRDefault="00806DFB" w:rsidP="00806DFB">
      <w:pPr>
        <w:pStyle w:val="ListBullet"/>
        <w:ind w:left="1440"/>
        <w:rPr>
          <w:i/>
        </w:rPr>
      </w:pPr>
      <w:r w:rsidRPr="00435DFD">
        <w:rPr>
          <w:i/>
        </w:rPr>
        <w:t xml:space="preserve">     "data": {encrypted-data}${nonce}${mac}</w:t>
      </w:r>
    </w:p>
    <w:p w14:paraId="0AA75010" w14:textId="6B8D620A" w:rsidR="00806DFB" w:rsidRDefault="00806DFB" w:rsidP="00806DFB">
      <w:pPr>
        <w:pStyle w:val="ListBullet"/>
        <w:spacing w:after="100"/>
        <w:ind w:left="1440"/>
        <w:rPr>
          <w:i/>
        </w:rPr>
      </w:pPr>
      <w:r w:rsidRPr="00435DFD">
        <w:rPr>
          <w:i/>
        </w:rPr>
        <w:t xml:space="preserve"> }</w:t>
      </w:r>
    </w:p>
    <w:p w14:paraId="29F70036" w14:textId="29898903" w:rsidR="00806DFB" w:rsidRPr="00FA38C5" w:rsidRDefault="005B2205" w:rsidP="00806DFB">
      <w:pPr>
        <w:pStyle w:val="ListBullet"/>
        <w:numPr>
          <w:ilvl w:val="0"/>
          <w:numId w:val="44"/>
        </w:numPr>
        <w:spacing w:after="100"/>
        <w:ind w:left="851" w:hanging="284"/>
        <w:rPr>
          <w:i/>
        </w:rPr>
      </w:pPr>
      <w:r>
        <w:t xml:space="preserve">Validate server’s signature from HTTP response header ‘sig’ against its Ed25519 public key, if validation fails, </w:t>
      </w:r>
      <w:r w:rsidR="00080D61">
        <w:t xml:space="preserve">displays </w:t>
      </w:r>
      <w:r>
        <w:t>error message and stop</w:t>
      </w:r>
    </w:p>
    <w:p w14:paraId="1C5A0CC3" w14:textId="1F37E973" w:rsidR="00FA38C5" w:rsidRPr="004202CC" w:rsidRDefault="001F142C" w:rsidP="00806DFB">
      <w:pPr>
        <w:pStyle w:val="ListBullet"/>
        <w:numPr>
          <w:ilvl w:val="0"/>
          <w:numId w:val="44"/>
        </w:numPr>
        <w:spacing w:after="100"/>
        <w:ind w:left="851" w:hanging="284"/>
        <w:rPr>
          <w:i/>
        </w:rPr>
      </w:pPr>
      <w:r w:rsidRPr="00272B0B">
        <w:t xml:space="preserve">Decrypt </w:t>
      </w:r>
      <w:r w:rsidRPr="00272B0B">
        <w:rPr>
          <w:i/>
        </w:rPr>
        <w:t xml:space="preserve">{encrypted-data} </w:t>
      </w:r>
      <w:r w:rsidRPr="00272B0B">
        <w:t xml:space="preserve">above with ChaCha20 by using the shared secret key then verify the decrypted data hasn’t been tampered with by checking {mac} from </w:t>
      </w:r>
      <w:r>
        <w:t xml:space="preserve">response body with Poly1305. If anything fails (i.e. ChaCha20 or Poly1305), </w:t>
      </w:r>
      <w:r w:rsidR="00E40EA0">
        <w:t xml:space="preserve">display </w:t>
      </w:r>
      <w:r w:rsidRPr="004E2D5D">
        <w:t xml:space="preserve">error </w:t>
      </w:r>
      <w:r w:rsidR="00E40EA0">
        <w:t xml:space="preserve">message </w:t>
      </w:r>
      <w:r>
        <w:t>then</w:t>
      </w:r>
      <w:r w:rsidR="00E40EA0">
        <w:t xml:space="preserve"> stop</w:t>
      </w:r>
      <w:r>
        <w:t>.</w:t>
      </w:r>
    </w:p>
    <w:p w14:paraId="5C7C14D4" w14:textId="38CB775A" w:rsidR="004202CC" w:rsidRPr="00413934" w:rsidRDefault="004202CC" w:rsidP="004202CC">
      <w:pPr>
        <w:pStyle w:val="ListBullet"/>
        <w:numPr>
          <w:ilvl w:val="0"/>
          <w:numId w:val="44"/>
        </w:numPr>
        <w:spacing w:after="100"/>
        <w:ind w:left="851" w:hanging="284"/>
        <w:rPr>
          <w:i/>
        </w:rPr>
      </w:pPr>
      <w:r w:rsidRPr="004202CC">
        <w:t>Optional: If timestamp of decrypted</w:t>
      </w:r>
      <w:r>
        <w:t xml:space="preserve"> response data</w:t>
      </w:r>
      <w:r w:rsidRPr="004202CC">
        <w:t xml:space="preserve"> is more than 10 seconds, rejec</w:t>
      </w:r>
      <w:r>
        <w:t>t response</w:t>
      </w:r>
      <w:r w:rsidRPr="004202CC">
        <w:t xml:space="preserve">, </w:t>
      </w:r>
      <w:r>
        <w:t xml:space="preserve">displays </w:t>
      </w:r>
      <w:r w:rsidRPr="004202CC">
        <w:t xml:space="preserve">error </w:t>
      </w:r>
      <w:r>
        <w:t xml:space="preserve">message </w:t>
      </w:r>
      <w:r w:rsidRPr="004202CC">
        <w:t>then exit.</w:t>
      </w:r>
    </w:p>
    <w:p w14:paraId="1B24B52F" w14:textId="5F63B166" w:rsidR="004A3892" w:rsidRDefault="00413934" w:rsidP="004A3892">
      <w:pPr>
        <w:pStyle w:val="ListBullet"/>
        <w:numPr>
          <w:ilvl w:val="0"/>
          <w:numId w:val="44"/>
        </w:numPr>
        <w:spacing w:after="100"/>
        <w:ind w:left="851" w:hanging="284"/>
        <w:rPr>
          <w:i/>
        </w:rPr>
      </w:pPr>
      <w:r>
        <w:t xml:space="preserve">Validate </w:t>
      </w:r>
      <w:r w:rsidRPr="00753D26">
        <w:t>client_challenge</w:t>
      </w:r>
      <w:r>
        <w:t xml:space="preserve"> from decrypted response matches original </w:t>
      </w:r>
      <w:r w:rsidRPr="00753D26">
        <w:t>client_challenge</w:t>
      </w:r>
      <w:r>
        <w:t xml:space="preserve"> sent to server in Client challenge request. If different, display errors then stop.</w:t>
      </w:r>
    </w:p>
    <w:p w14:paraId="0E996CAD" w14:textId="77777777" w:rsidR="003211AF" w:rsidRPr="003211AF" w:rsidRDefault="003211AF" w:rsidP="003211AF">
      <w:pPr>
        <w:pStyle w:val="ListBullet"/>
        <w:spacing w:after="100"/>
        <w:rPr>
          <w:i/>
        </w:rPr>
      </w:pPr>
    </w:p>
    <w:p w14:paraId="3BE077F6" w14:textId="4E9BE06F" w:rsidR="001A2AC4" w:rsidRDefault="00A306B8" w:rsidP="001C2AD5">
      <w:pPr>
        <w:pStyle w:val="ListBullet"/>
        <w:spacing w:after="100"/>
      </w:pPr>
      <w:r>
        <w:t xml:space="preserve">OK, by now </w:t>
      </w:r>
      <w:r w:rsidR="004A3892">
        <w:t xml:space="preserve">if everything goes well, </w:t>
      </w:r>
      <w:r>
        <w:t>both client and server</w:t>
      </w:r>
      <w:r w:rsidR="00F81A68">
        <w:t xml:space="preserve"> have confirmed each other’s identity</w:t>
      </w:r>
      <w:r>
        <w:t xml:space="preserve">, it’s time to exchange </w:t>
      </w:r>
      <w:r w:rsidRPr="00A306B8">
        <w:t>ephemeral</w:t>
      </w:r>
      <w:r>
        <w:t xml:space="preserve"> (i.e. </w:t>
      </w:r>
      <w:r w:rsidRPr="00A306B8">
        <w:t>temporary</w:t>
      </w:r>
      <w:r>
        <w:t>) Curve25519 public keys</w:t>
      </w:r>
      <w:r w:rsidR="00F81A68">
        <w:t xml:space="preserve"> to each other. You may ask ‘Why not keep using the long-term Curve25519 public key?”. Umm bad idea, we want to maintain </w:t>
      </w:r>
      <w:r w:rsidR="00F81A68" w:rsidRPr="00BD139D">
        <w:rPr>
          <w:color w:val="FF0000"/>
        </w:rPr>
        <w:t xml:space="preserve">perfect forward secrecy (PFS) </w:t>
      </w:r>
      <w:r w:rsidR="00F81A68" w:rsidRPr="00F81A68">
        <w:t>so even if the private key</w:t>
      </w:r>
      <w:r w:rsidR="00F81A68">
        <w:t xml:space="preserve"> </w:t>
      </w:r>
      <w:r w:rsidR="00F81A68" w:rsidRPr="00F81A68">
        <w:t>of Curve25519 is compromised</w:t>
      </w:r>
      <w:r w:rsidR="00F81A68">
        <w:t xml:space="preserve"> </w:t>
      </w:r>
      <w:r w:rsidR="00F81A68" w:rsidRPr="00F81A68">
        <w:lastRenderedPageBreak/>
        <w:t xml:space="preserve">it cannot be used to </w:t>
      </w:r>
      <w:r w:rsidR="006945C8">
        <w:t xml:space="preserve">generate </w:t>
      </w:r>
      <w:r w:rsidR="0009110E">
        <w:t>‘</w:t>
      </w:r>
      <w:r w:rsidR="00CF4FDC">
        <w:t xml:space="preserve">shared secret </w:t>
      </w:r>
      <w:r w:rsidR="006945C8">
        <w:t>key</w:t>
      </w:r>
      <w:r w:rsidR="0009110E">
        <w:t>’</w:t>
      </w:r>
      <w:r w:rsidR="006945C8">
        <w:t xml:space="preserve"> to </w:t>
      </w:r>
      <w:r w:rsidR="00F81A68" w:rsidRPr="00F81A68">
        <w:t xml:space="preserve">decrypt past or future communications </w:t>
      </w:r>
      <w:r w:rsidR="00577DD8">
        <w:t xml:space="preserve">recorded </w:t>
      </w:r>
      <w:r w:rsidR="00F81A68" w:rsidRPr="00F81A68">
        <w:t xml:space="preserve">outside that </w:t>
      </w:r>
      <w:r w:rsidR="001A2AC4">
        <w:t>s</w:t>
      </w:r>
      <w:r w:rsidR="00F81A68" w:rsidRPr="00F81A68">
        <w:t>ession</w:t>
      </w:r>
      <w:r w:rsidR="00F81A68">
        <w:t xml:space="preserve">. </w:t>
      </w:r>
    </w:p>
    <w:p w14:paraId="000DD1D2" w14:textId="77777777" w:rsidR="00A0435A" w:rsidRDefault="00A0435A" w:rsidP="001C2AD5">
      <w:pPr>
        <w:pStyle w:val="ListBullet"/>
        <w:spacing w:after="100"/>
      </w:pPr>
    </w:p>
    <w:p w14:paraId="00FE3B07" w14:textId="4AD8C17A" w:rsidR="00413934" w:rsidRDefault="00F81A68" w:rsidP="001C2AD5">
      <w:pPr>
        <w:pStyle w:val="ListBullet"/>
        <w:spacing w:after="100"/>
      </w:pPr>
      <w:r>
        <w:t>So the long-term Curve25519 public keys will only make its appear</w:t>
      </w:r>
      <w:r w:rsidR="001A2AC4">
        <w:t>ance</w:t>
      </w:r>
      <w:r>
        <w:t xml:space="preserve"> </w:t>
      </w:r>
      <w:r w:rsidR="001A2AC4">
        <w:t>during mutual authentication</w:t>
      </w:r>
      <w:r w:rsidR="009617FB">
        <w:t xml:space="preserve"> and exchange of</w:t>
      </w:r>
      <w:r w:rsidR="001A2AC4">
        <w:t xml:space="preserve"> </w:t>
      </w:r>
      <w:r w:rsidR="009617FB" w:rsidRPr="00A306B8">
        <w:t>ephemeral</w:t>
      </w:r>
      <w:r w:rsidR="009617FB">
        <w:t xml:space="preserve"> Curve25519 public key </w:t>
      </w:r>
      <w:r w:rsidR="001A2AC4">
        <w:t>between client and server. Thinking forward, any client device (i.e. browser extension, mobile or desktop app)</w:t>
      </w:r>
      <w:r w:rsidR="000C3D42">
        <w:t xml:space="preserve"> </w:t>
      </w:r>
      <w:r w:rsidR="00CC3AFB">
        <w:t xml:space="preserve">wanting to use EazyPGP </w:t>
      </w:r>
      <w:r w:rsidR="00435D6E">
        <w:t xml:space="preserve">would </w:t>
      </w:r>
      <w:r w:rsidR="00CC3AFB">
        <w:t xml:space="preserve">need to </w:t>
      </w:r>
      <w:r w:rsidR="001A2AC4">
        <w:t xml:space="preserve">have </w:t>
      </w:r>
      <w:r w:rsidR="00DE5209">
        <w:t xml:space="preserve">long-term </w:t>
      </w:r>
      <w:r w:rsidR="001A2AC4">
        <w:t>Curve25519 and Ed25519 key</w:t>
      </w:r>
      <w:r w:rsidR="00435D6E">
        <w:t xml:space="preserve">s </w:t>
      </w:r>
      <w:r w:rsidR="001A2AC4">
        <w:t>registered on the device</w:t>
      </w:r>
      <w:r w:rsidR="00B625A4">
        <w:t>.</w:t>
      </w:r>
      <w:r w:rsidR="001A2AC4">
        <w:t xml:space="preserve"> </w:t>
      </w:r>
      <w:r w:rsidR="00B625A4">
        <w:t>To</w:t>
      </w:r>
      <w:r w:rsidR="00BA77E7">
        <w:t xml:space="preserve"> top it off</w:t>
      </w:r>
      <w:r w:rsidR="00B625A4">
        <w:t>, 2FA, Micrsoft/Google authenticator could be introduced to enable the use of long-term Curve25519/Ed25519 keys on device</w:t>
      </w:r>
      <w:r w:rsidR="00703A88">
        <w:t xml:space="preserve"> so even if those keys are compromised, it’s still no</w:t>
      </w:r>
      <w:r w:rsidR="0022053A">
        <w:t xml:space="preserve"> showstopper</w:t>
      </w:r>
      <w:r w:rsidR="00703A88">
        <w:t>.</w:t>
      </w:r>
    </w:p>
    <w:p w14:paraId="5571F1CA" w14:textId="6F0A6247" w:rsidR="003211AF" w:rsidRDefault="003211AF" w:rsidP="00F81A68">
      <w:pPr>
        <w:pStyle w:val="ListBullet"/>
        <w:spacing w:after="100"/>
      </w:pPr>
    </w:p>
    <w:p w14:paraId="0B14BE55" w14:textId="22DFC65F" w:rsidR="00E4313D" w:rsidRDefault="00116E5C" w:rsidP="00E4313D">
      <w:pPr>
        <w:pStyle w:val="ListBullet"/>
        <w:numPr>
          <w:ilvl w:val="0"/>
          <w:numId w:val="36"/>
        </w:numPr>
        <w:spacing w:after="100"/>
      </w:pPr>
      <w:r>
        <w:t xml:space="preserve">Client can now make a request to </w:t>
      </w:r>
      <w:r w:rsidR="00093402">
        <w:t xml:space="preserve">server’s </w:t>
      </w:r>
      <w:r w:rsidR="00975924">
        <w:t>‘E</w:t>
      </w:r>
      <w:r w:rsidR="002B55F4">
        <w:t xml:space="preserve">xchange </w:t>
      </w:r>
      <w:r w:rsidR="00975924">
        <w:t>K</w:t>
      </w:r>
      <w:r w:rsidR="002B55F4">
        <w:t>ey</w:t>
      </w:r>
      <w:r w:rsidR="00975924">
        <w:t>’</w:t>
      </w:r>
      <w:r w:rsidR="002B55F4">
        <w:t xml:space="preserve"> </w:t>
      </w:r>
      <w:r w:rsidR="00C34D9C">
        <w:t xml:space="preserve">API say </w:t>
      </w:r>
      <w:r w:rsidR="00C34D9C" w:rsidRPr="00F62CD8">
        <w:rPr>
          <w:b/>
          <w:i/>
        </w:rPr>
        <w:t>http://{{server URL}}/</w:t>
      </w:r>
      <w:r w:rsidR="00C34D9C">
        <w:rPr>
          <w:b/>
          <w:i/>
        </w:rPr>
        <w:t>exchange-key</w:t>
      </w:r>
      <w:r w:rsidR="00E4313D">
        <w:rPr>
          <w:b/>
          <w:i/>
        </w:rPr>
        <w:t xml:space="preserve"> </w:t>
      </w:r>
      <w:r w:rsidR="00E4313D">
        <w:t xml:space="preserve">to exchange </w:t>
      </w:r>
      <w:r w:rsidR="00E4313D" w:rsidRPr="00A306B8">
        <w:t>ephemeral</w:t>
      </w:r>
      <w:r w:rsidR="00E4313D">
        <w:t xml:space="preserve"> Curve25519 public key</w:t>
      </w:r>
      <w:r w:rsidR="00111F00">
        <w:t xml:space="preserve"> with the server.</w:t>
      </w:r>
    </w:p>
    <w:p w14:paraId="051CF273" w14:textId="7D9F31CA" w:rsidR="0087294A" w:rsidRPr="001C6413" w:rsidRDefault="001D10A1" w:rsidP="0087294A">
      <w:pPr>
        <w:pStyle w:val="ListBullet"/>
        <w:numPr>
          <w:ilvl w:val="1"/>
          <w:numId w:val="36"/>
        </w:numPr>
        <w:spacing w:after="100"/>
      </w:pPr>
      <w:r>
        <w:t xml:space="preserve">Generates a new </w:t>
      </w:r>
      <w:r w:rsidRPr="00620857">
        <w:t xml:space="preserve">ephemeral </w:t>
      </w:r>
      <w:r>
        <w:t>Curve25519 key pair</w:t>
      </w:r>
    </w:p>
    <w:p w14:paraId="651E93FB" w14:textId="03AD1C09" w:rsidR="003211AF" w:rsidRDefault="001C6413" w:rsidP="001C6413">
      <w:pPr>
        <w:pStyle w:val="ListBullet"/>
        <w:numPr>
          <w:ilvl w:val="2"/>
          <w:numId w:val="39"/>
        </w:numPr>
        <w:spacing w:after="100"/>
      </w:pPr>
      <w:r>
        <w:t>As usual, the client will</w:t>
      </w:r>
      <w:r w:rsidR="00435F2B">
        <w:t xml:space="preserve"> have request body of format below using shared secret key and ChaCha20-Poly1305</w:t>
      </w:r>
    </w:p>
    <w:p w14:paraId="182FF9BF" w14:textId="77777777" w:rsidR="00435F2B" w:rsidRPr="00435DFD" w:rsidRDefault="00435F2B" w:rsidP="00435F2B">
      <w:pPr>
        <w:pStyle w:val="ListBullet"/>
        <w:ind w:left="903"/>
        <w:rPr>
          <w:i/>
        </w:rPr>
      </w:pPr>
      <w:r w:rsidRPr="00435DFD">
        <w:rPr>
          <w:i/>
        </w:rPr>
        <w:t>{</w:t>
      </w:r>
    </w:p>
    <w:p w14:paraId="038CC1F2" w14:textId="4BA91A63" w:rsidR="00435F2B" w:rsidRPr="00435DFD" w:rsidRDefault="00435F2B" w:rsidP="00435F2B">
      <w:pPr>
        <w:pStyle w:val="ListBullet"/>
        <w:ind w:left="903"/>
        <w:rPr>
          <w:i/>
        </w:rPr>
      </w:pPr>
      <w:r>
        <w:rPr>
          <w:i/>
        </w:rPr>
        <w:t xml:space="preserve">    </w:t>
      </w:r>
      <w:r w:rsidRPr="00435DFD">
        <w:rPr>
          <w:i/>
        </w:rPr>
        <w:t>"data": {encrypted-data}${nonce}${mac}</w:t>
      </w:r>
    </w:p>
    <w:p w14:paraId="23192F15" w14:textId="01E10F11" w:rsidR="00435F2B" w:rsidRDefault="00435F2B" w:rsidP="00435F2B">
      <w:pPr>
        <w:pStyle w:val="ListBullet"/>
        <w:spacing w:after="100"/>
        <w:ind w:left="-537"/>
      </w:pPr>
      <w:r>
        <w:rPr>
          <w:i/>
        </w:rPr>
        <w:t xml:space="preserve">                        </w:t>
      </w:r>
      <w:r w:rsidRPr="00435DFD">
        <w:rPr>
          <w:i/>
        </w:rPr>
        <w:t xml:space="preserve"> }</w:t>
      </w:r>
    </w:p>
    <w:p w14:paraId="69F47A14" w14:textId="226696DC" w:rsidR="00435F2B" w:rsidRDefault="00844931" w:rsidP="001C6413">
      <w:pPr>
        <w:pStyle w:val="ListBullet"/>
        <w:numPr>
          <w:ilvl w:val="2"/>
          <w:numId w:val="39"/>
        </w:numPr>
        <w:spacing w:after="100"/>
      </w:pPr>
      <w:r>
        <w:t xml:space="preserve">Plaintext request body of </w:t>
      </w:r>
      <w:r w:rsidRPr="00435DFD">
        <w:rPr>
          <w:i/>
        </w:rPr>
        <w:t>{encrypted-data}</w:t>
      </w:r>
      <w:r>
        <w:rPr>
          <w:i/>
        </w:rPr>
        <w:t xml:space="preserve"> </w:t>
      </w:r>
      <w:r w:rsidRPr="00844931">
        <w:t>has format</w:t>
      </w:r>
    </w:p>
    <w:p w14:paraId="41A6BC85" w14:textId="167CAE7C" w:rsidR="00844931" w:rsidRPr="00844931" w:rsidRDefault="00844931" w:rsidP="00844931">
      <w:pPr>
        <w:pStyle w:val="ListBullet"/>
        <w:ind w:left="903"/>
        <w:rPr>
          <w:sz w:val="22"/>
          <w:szCs w:val="22"/>
        </w:rPr>
      </w:pPr>
      <w:r w:rsidRPr="00844931">
        <w:rPr>
          <w:sz w:val="22"/>
          <w:szCs w:val="22"/>
        </w:rPr>
        <w:t xml:space="preserve">    {</w:t>
      </w:r>
    </w:p>
    <w:p w14:paraId="349B0685" w14:textId="61E06AC3" w:rsidR="00844931" w:rsidRPr="00844931" w:rsidRDefault="00844931" w:rsidP="00844931">
      <w:pPr>
        <w:pStyle w:val="ListBullet"/>
        <w:ind w:left="1440"/>
        <w:rPr>
          <w:sz w:val="22"/>
          <w:szCs w:val="22"/>
        </w:rPr>
      </w:pPr>
      <w:r w:rsidRPr="00844931">
        <w:rPr>
          <w:sz w:val="22"/>
          <w:szCs w:val="22"/>
        </w:rPr>
        <w:t xml:space="preserve">  “timestamp”: “2023-10-29T02:20:35.911Z”,</w:t>
      </w:r>
    </w:p>
    <w:p w14:paraId="0D41A02F" w14:textId="6F56FE1A" w:rsidR="00844931" w:rsidRPr="00FB2993" w:rsidRDefault="00844931" w:rsidP="00844931">
      <w:pPr>
        <w:pStyle w:val="ListBullet"/>
        <w:ind w:left="1440"/>
        <w:rPr>
          <w:sz w:val="22"/>
          <w:szCs w:val="22"/>
        </w:rPr>
      </w:pPr>
      <w:r w:rsidRPr="00844931">
        <w:rPr>
          <w:sz w:val="22"/>
          <w:szCs w:val="22"/>
        </w:rPr>
        <w:t xml:space="preserve">  “</w:t>
      </w:r>
      <w:r w:rsidR="00FB2993" w:rsidRPr="00FB2993">
        <w:rPr>
          <w:sz w:val="22"/>
          <w:szCs w:val="22"/>
        </w:rPr>
        <w:t>sessionId”</w:t>
      </w:r>
      <w:r w:rsidRPr="00FB2993">
        <w:rPr>
          <w:sz w:val="22"/>
          <w:szCs w:val="22"/>
        </w:rPr>
        <w:t>:</w:t>
      </w:r>
      <w:r w:rsidR="00FB2993" w:rsidRPr="00FB2993">
        <w:rPr>
          <w:sz w:val="22"/>
          <w:szCs w:val="22"/>
        </w:rPr>
        <w:t xml:space="preserve"> “j+CRZTCflYSMOtOJxLRO+Q==</w:t>
      </w:r>
      <w:r w:rsidRPr="00FB2993">
        <w:rPr>
          <w:sz w:val="22"/>
          <w:szCs w:val="22"/>
        </w:rPr>
        <w:t>”,</w:t>
      </w:r>
    </w:p>
    <w:p w14:paraId="29AADB7B" w14:textId="3830EF47" w:rsidR="00844931" w:rsidRPr="00844931" w:rsidRDefault="00844931" w:rsidP="00844931">
      <w:pPr>
        <w:pStyle w:val="ListBullet"/>
        <w:ind w:left="1440"/>
        <w:rPr>
          <w:sz w:val="22"/>
          <w:szCs w:val="22"/>
        </w:rPr>
      </w:pPr>
      <w:r w:rsidRPr="00844931">
        <w:rPr>
          <w:sz w:val="22"/>
          <w:szCs w:val="22"/>
        </w:rPr>
        <w:t xml:space="preserve">  “public_key”: “XgAgI1lUEm+HYkzjhz8u7pgA7EDWv4ST0el6mEoEGV8=”</w:t>
      </w:r>
    </w:p>
    <w:p w14:paraId="08DFCEA5" w14:textId="388D3B75" w:rsidR="00435F2B" w:rsidRPr="00844931" w:rsidRDefault="00844931" w:rsidP="00844931">
      <w:pPr>
        <w:pStyle w:val="ListBullet"/>
        <w:spacing w:after="100"/>
        <w:ind w:left="903"/>
        <w:rPr>
          <w:sz w:val="22"/>
          <w:szCs w:val="22"/>
        </w:rPr>
      </w:pPr>
      <w:r w:rsidRPr="00844931">
        <w:rPr>
          <w:sz w:val="22"/>
          <w:szCs w:val="22"/>
        </w:rPr>
        <w:t xml:space="preserve">     }</w:t>
      </w:r>
    </w:p>
    <w:p w14:paraId="24CADFB4" w14:textId="29FBD5A6" w:rsidR="00435F2B" w:rsidRPr="00620857" w:rsidRDefault="00844931" w:rsidP="00620857">
      <w:pPr>
        <w:pStyle w:val="ListBullet"/>
        <w:numPr>
          <w:ilvl w:val="3"/>
          <w:numId w:val="39"/>
        </w:numPr>
        <w:spacing w:after="100"/>
        <w:ind w:left="1276" w:hanging="283"/>
      </w:pPr>
      <w:r>
        <w:t>public_key</w:t>
      </w:r>
      <w:r w:rsidR="00620857">
        <w:t xml:space="preserve">: </w:t>
      </w:r>
      <w:r w:rsidRPr="00620857">
        <w:t xml:space="preserve">the </w:t>
      </w:r>
      <w:r w:rsidR="000E35DF">
        <w:t xml:space="preserve">new </w:t>
      </w:r>
      <w:r w:rsidRPr="00620857">
        <w:t>ephemeral public key</w:t>
      </w:r>
      <w:r w:rsidR="002577AD">
        <w:t xml:space="preserve"> </w:t>
      </w:r>
      <w:r w:rsidR="00CD0AC1">
        <w:t xml:space="preserve">of </w:t>
      </w:r>
      <w:r w:rsidR="000945AA" w:rsidRPr="00620857">
        <w:t>Curve25519</w:t>
      </w:r>
      <w:r w:rsidR="000945AA">
        <w:t xml:space="preserve"> from </w:t>
      </w:r>
      <w:r w:rsidR="002577AD">
        <w:t>client</w:t>
      </w:r>
      <w:r w:rsidRPr="00620857">
        <w:t>. You may ask ‘</w:t>
      </w:r>
      <w:r w:rsidR="00DA49C3" w:rsidRPr="00620857">
        <w:t>Hold on, w</w:t>
      </w:r>
      <w:r w:rsidRPr="00620857">
        <w:t>hy encrypt public ke</w:t>
      </w:r>
      <w:r w:rsidR="00DA49C3" w:rsidRPr="00620857">
        <w:t>y, isn’t it safe to</w:t>
      </w:r>
      <w:r w:rsidR="000B62C6">
        <w:t xml:space="preserve"> transport</w:t>
      </w:r>
      <w:r w:rsidR="00DA49C3" w:rsidRPr="00620857">
        <w:t xml:space="preserve"> it as plaintext in HTTP header? Well, it’s more fun this way for whoever wants to take a shot at breaking it.</w:t>
      </w:r>
    </w:p>
    <w:p w14:paraId="2C7BF91D" w14:textId="688F650C" w:rsidR="00184C55" w:rsidRDefault="00184C55" w:rsidP="00DA49C3">
      <w:pPr>
        <w:pStyle w:val="ListBullet"/>
        <w:numPr>
          <w:ilvl w:val="3"/>
          <w:numId w:val="39"/>
        </w:numPr>
        <w:spacing w:after="100"/>
        <w:ind w:left="1276" w:hanging="283"/>
      </w:pPr>
      <w:r>
        <w:t>The sessionId will tie the request to server cache’s key-value record step 3 above. This request should fail if server doesn’t have this record in its cache.</w:t>
      </w:r>
    </w:p>
    <w:p w14:paraId="60245C4B" w14:textId="6D25D93E" w:rsidR="002D1490" w:rsidRDefault="002D1490" w:rsidP="002D1490">
      <w:pPr>
        <w:pStyle w:val="ListBullet"/>
        <w:numPr>
          <w:ilvl w:val="2"/>
          <w:numId w:val="39"/>
        </w:numPr>
        <w:spacing w:after="100"/>
      </w:pPr>
      <w:r>
        <w:t>Request HTTP header</w:t>
      </w:r>
    </w:p>
    <w:p w14:paraId="3DB472BB" w14:textId="77777777" w:rsidR="002D1490" w:rsidRDefault="002D1490" w:rsidP="002D1490">
      <w:pPr>
        <w:pStyle w:val="ListBullet"/>
        <w:ind w:left="903"/>
      </w:pPr>
      <w:r w:rsidRPr="00DD2D93">
        <w:t>Content-Type: application/json</w:t>
      </w:r>
    </w:p>
    <w:p w14:paraId="4EA24B45" w14:textId="77777777" w:rsidR="002D1490" w:rsidRDefault="002D1490" w:rsidP="002D1490">
      <w:pPr>
        <w:pStyle w:val="ListBullet"/>
        <w:ind w:left="903"/>
      </w:pPr>
      <w:r>
        <w:t>sig: {signature}</w:t>
      </w:r>
    </w:p>
    <w:p w14:paraId="432E8004" w14:textId="75349484" w:rsidR="002D1490" w:rsidRDefault="002D1490" w:rsidP="002D1490">
      <w:pPr>
        <w:pStyle w:val="ListBullet"/>
        <w:numPr>
          <w:ilvl w:val="0"/>
          <w:numId w:val="43"/>
        </w:numPr>
        <w:ind w:left="1623"/>
      </w:pPr>
      <w:r>
        <w:t>{signature} is computed from plaintext request body above by Ed25519 private key</w:t>
      </w:r>
    </w:p>
    <w:p w14:paraId="600C0D5E" w14:textId="77777777" w:rsidR="002D1490" w:rsidRDefault="002D1490" w:rsidP="002D1490">
      <w:pPr>
        <w:pStyle w:val="ListBullet"/>
        <w:spacing w:after="100"/>
        <w:ind w:left="903"/>
      </w:pPr>
    </w:p>
    <w:p w14:paraId="0E255DDE" w14:textId="759CC15D" w:rsidR="00184C55" w:rsidRDefault="00184690" w:rsidP="00184C55">
      <w:pPr>
        <w:pStyle w:val="ListBullet"/>
        <w:numPr>
          <w:ilvl w:val="0"/>
          <w:numId w:val="36"/>
        </w:numPr>
        <w:spacing w:after="100"/>
      </w:pPr>
      <w:r>
        <w:t xml:space="preserve">Server receives client’s request to exchange temporary public Curve25519 key. </w:t>
      </w:r>
      <w:r w:rsidR="002D1490">
        <w:t xml:space="preserve">As usual, validate </w:t>
      </w:r>
      <w:r w:rsidR="00A170BD">
        <w:t xml:space="preserve">request body </w:t>
      </w:r>
      <w:r w:rsidR="002D1490">
        <w:t>data</w:t>
      </w:r>
      <w:r w:rsidR="00A170BD">
        <w:t xml:space="preserve"> format, decrypt </w:t>
      </w:r>
      <w:r w:rsidR="00D33EFC">
        <w:t>{encrypted-data}, validate timestamp</w:t>
      </w:r>
      <w:r w:rsidR="00521A42">
        <w:t xml:space="preserve"> then validate HTTP header signature {sig}</w:t>
      </w:r>
      <w:r w:rsidR="00D33EFC">
        <w:t>. Return error message and stop if any fails.</w:t>
      </w:r>
    </w:p>
    <w:p w14:paraId="19B30B1E" w14:textId="77777777" w:rsidR="00440C05" w:rsidRDefault="00440C05" w:rsidP="00440C05">
      <w:pPr>
        <w:pStyle w:val="ListBullet"/>
        <w:spacing w:after="100"/>
      </w:pPr>
    </w:p>
    <w:p w14:paraId="661C0001" w14:textId="2EC74114" w:rsidR="007D4CAE" w:rsidRDefault="00960CA1" w:rsidP="00D520F5">
      <w:pPr>
        <w:pStyle w:val="ListBullet"/>
        <w:spacing w:after="100"/>
        <w:ind w:left="360"/>
      </w:pPr>
      <w:r>
        <w:lastRenderedPageBreak/>
        <w:t>Look up request’s sessionId from the server cache</w:t>
      </w:r>
      <w:r w:rsidR="00516DB4">
        <w:t xml:space="preserve"> (step 3)</w:t>
      </w:r>
      <w:r>
        <w:t xml:space="preserve"> to see if such </w:t>
      </w:r>
      <w:r w:rsidR="00E05F7A">
        <w:t xml:space="preserve">a </w:t>
      </w:r>
      <w:r>
        <w:t xml:space="preserve">record </w:t>
      </w:r>
      <w:proofErr w:type="spellStart"/>
      <w:r>
        <w:t>exis</w:t>
      </w:r>
      <w:r w:rsidR="00E05F7A">
        <w:t>s</w:t>
      </w:r>
      <w:r>
        <w:t>t</w:t>
      </w:r>
      <w:proofErr w:type="spellEnd"/>
      <w:r>
        <w:t>,</w:t>
      </w:r>
      <w:r w:rsidR="00516DB4">
        <w:t xml:space="preserve"> if not, return error and stop. If yes, generate </w:t>
      </w:r>
      <w:r w:rsidR="00C12156">
        <w:t xml:space="preserve">a </w:t>
      </w:r>
      <w:r w:rsidR="00D520F5">
        <w:t xml:space="preserve">new </w:t>
      </w:r>
      <w:r w:rsidR="00516DB4" w:rsidRPr="00620857">
        <w:t xml:space="preserve">ephemeral </w:t>
      </w:r>
      <w:r w:rsidR="00516DB4">
        <w:t>Curve25519</w:t>
      </w:r>
      <w:r w:rsidR="00D520F5">
        <w:t xml:space="preserve"> key pair</w:t>
      </w:r>
      <w:r w:rsidR="007D4CAE">
        <w:t xml:space="preserve">, save </w:t>
      </w:r>
      <w:r w:rsidR="00552532">
        <w:t xml:space="preserve">the </w:t>
      </w:r>
      <w:r w:rsidR="00D520F5">
        <w:t xml:space="preserve">new key pair and </w:t>
      </w:r>
      <w:r w:rsidR="00683C6E">
        <w:t xml:space="preserve">the </w:t>
      </w:r>
      <w:r w:rsidR="00D520F5">
        <w:t xml:space="preserve">new </w:t>
      </w:r>
      <w:r w:rsidR="00EB1617" w:rsidRPr="00620857">
        <w:t xml:space="preserve">ephemeral </w:t>
      </w:r>
      <w:r w:rsidR="00D520F5">
        <w:t xml:space="preserve">public key from client to the cache. All these will be retrievable from </w:t>
      </w:r>
      <w:r w:rsidR="00B13B3C">
        <w:t xml:space="preserve">server </w:t>
      </w:r>
      <w:r w:rsidR="00D520F5">
        <w:t>cache by sessionId</w:t>
      </w:r>
      <w:r w:rsidR="00C059A6">
        <w:t>.</w:t>
      </w:r>
      <w:r w:rsidR="0015772D">
        <w:t xml:space="preserve"> </w:t>
      </w:r>
      <w:r w:rsidR="00D520F5">
        <w:t>Now r</w:t>
      </w:r>
      <w:r w:rsidR="0015772D">
        <w:t xml:space="preserve">eturn server’s </w:t>
      </w:r>
      <w:r w:rsidR="002750D6">
        <w:t xml:space="preserve">new Curve25519 </w:t>
      </w:r>
      <w:r w:rsidR="0015772D">
        <w:t xml:space="preserve">public key to </w:t>
      </w:r>
      <w:r w:rsidR="00895734">
        <w:t xml:space="preserve">the </w:t>
      </w:r>
      <w:r w:rsidR="0015772D">
        <w:t>client in exchange key response as</w:t>
      </w:r>
    </w:p>
    <w:p w14:paraId="6993409F" w14:textId="77777777" w:rsidR="0015772D" w:rsidRPr="00435DFD" w:rsidRDefault="0015772D" w:rsidP="0015772D">
      <w:pPr>
        <w:pStyle w:val="ListBullet"/>
        <w:ind w:left="903"/>
        <w:rPr>
          <w:i/>
        </w:rPr>
      </w:pPr>
      <w:r w:rsidRPr="00435DFD">
        <w:rPr>
          <w:i/>
        </w:rPr>
        <w:t>{</w:t>
      </w:r>
    </w:p>
    <w:p w14:paraId="51230E92" w14:textId="77777777" w:rsidR="0015772D" w:rsidRPr="00435DFD" w:rsidRDefault="0015772D" w:rsidP="0015772D">
      <w:pPr>
        <w:pStyle w:val="ListBullet"/>
        <w:ind w:left="903"/>
        <w:rPr>
          <w:i/>
        </w:rPr>
      </w:pPr>
      <w:r>
        <w:rPr>
          <w:i/>
        </w:rPr>
        <w:t xml:space="preserve">    </w:t>
      </w:r>
      <w:r w:rsidRPr="00435DFD">
        <w:rPr>
          <w:i/>
        </w:rPr>
        <w:t>"data": {encrypted-data}${nonce}${mac}</w:t>
      </w:r>
    </w:p>
    <w:p w14:paraId="48F2C5B7" w14:textId="77777777" w:rsidR="0015772D" w:rsidRDefault="0015772D" w:rsidP="0015772D">
      <w:pPr>
        <w:pStyle w:val="ListBullet"/>
        <w:spacing w:after="100"/>
        <w:ind w:left="-537"/>
      </w:pPr>
      <w:r>
        <w:rPr>
          <w:i/>
        </w:rPr>
        <w:t xml:space="preserve">                        </w:t>
      </w:r>
      <w:r w:rsidRPr="00435DFD">
        <w:rPr>
          <w:i/>
        </w:rPr>
        <w:t xml:space="preserve"> }</w:t>
      </w:r>
    </w:p>
    <w:p w14:paraId="2497CCAF" w14:textId="29D9774F" w:rsidR="0015772D" w:rsidRDefault="0015772D" w:rsidP="0015772D">
      <w:pPr>
        <w:pStyle w:val="ListBullet"/>
        <w:numPr>
          <w:ilvl w:val="2"/>
          <w:numId w:val="39"/>
        </w:numPr>
        <w:spacing w:after="100"/>
      </w:pPr>
      <w:r>
        <w:t xml:space="preserve">Plaintext response body of </w:t>
      </w:r>
      <w:r w:rsidRPr="00435DFD">
        <w:rPr>
          <w:i/>
        </w:rPr>
        <w:t>{encrypted-data}</w:t>
      </w:r>
      <w:r>
        <w:rPr>
          <w:i/>
        </w:rPr>
        <w:t xml:space="preserve"> </w:t>
      </w:r>
      <w:r w:rsidRPr="00844931">
        <w:t>has format</w:t>
      </w:r>
    </w:p>
    <w:p w14:paraId="6E9408D3" w14:textId="77777777" w:rsidR="0015772D" w:rsidRPr="00844931" w:rsidRDefault="0015772D" w:rsidP="0015772D">
      <w:pPr>
        <w:pStyle w:val="ListBullet"/>
        <w:ind w:left="903"/>
        <w:rPr>
          <w:sz w:val="22"/>
          <w:szCs w:val="22"/>
        </w:rPr>
      </w:pPr>
      <w:r w:rsidRPr="00844931">
        <w:rPr>
          <w:sz w:val="22"/>
          <w:szCs w:val="22"/>
        </w:rPr>
        <w:t xml:space="preserve">    {</w:t>
      </w:r>
    </w:p>
    <w:p w14:paraId="402369C8" w14:textId="77777777" w:rsidR="0015772D" w:rsidRPr="00844931" w:rsidRDefault="0015772D" w:rsidP="0015772D">
      <w:pPr>
        <w:pStyle w:val="ListBullet"/>
        <w:ind w:left="1440"/>
        <w:rPr>
          <w:sz w:val="22"/>
          <w:szCs w:val="22"/>
        </w:rPr>
      </w:pPr>
      <w:r w:rsidRPr="00844931">
        <w:rPr>
          <w:sz w:val="22"/>
          <w:szCs w:val="22"/>
        </w:rPr>
        <w:t xml:space="preserve">  “timestamp”: “2023-10-29T02:20:35.911Z”,</w:t>
      </w:r>
    </w:p>
    <w:p w14:paraId="299E037C" w14:textId="77777777" w:rsidR="0015772D" w:rsidRPr="00FB2993" w:rsidRDefault="0015772D" w:rsidP="0015772D">
      <w:pPr>
        <w:pStyle w:val="ListBullet"/>
        <w:ind w:left="1440"/>
        <w:rPr>
          <w:sz w:val="22"/>
          <w:szCs w:val="22"/>
        </w:rPr>
      </w:pPr>
      <w:r w:rsidRPr="00844931">
        <w:rPr>
          <w:sz w:val="22"/>
          <w:szCs w:val="22"/>
        </w:rPr>
        <w:t xml:space="preserve">  “</w:t>
      </w:r>
      <w:r w:rsidRPr="00FB2993">
        <w:rPr>
          <w:sz w:val="22"/>
          <w:szCs w:val="22"/>
        </w:rPr>
        <w:t>sessionId”: “j+CRZTCflYSMOtOJxLRO+Q==”,</w:t>
      </w:r>
    </w:p>
    <w:p w14:paraId="2DF8801E" w14:textId="77777777" w:rsidR="0015772D" w:rsidRPr="00844931" w:rsidRDefault="0015772D" w:rsidP="0015772D">
      <w:pPr>
        <w:pStyle w:val="ListBullet"/>
        <w:ind w:left="1440"/>
        <w:rPr>
          <w:sz w:val="22"/>
          <w:szCs w:val="22"/>
        </w:rPr>
      </w:pPr>
      <w:r w:rsidRPr="00844931">
        <w:rPr>
          <w:sz w:val="22"/>
          <w:szCs w:val="22"/>
        </w:rPr>
        <w:t xml:space="preserve">  “public_key”: “XgAgI1lUEm+HYkzjhz8u7pgA7EDWv4ST0el6mEoEGV8=”</w:t>
      </w:r>
    </w:p>
    <w:p w14:paraId="3157D119" w14:textId="77777777" w:rsidR="0015772D" w:rsidRPr="00844931" w:rsidRDefault="0015772D" w:rsidP="0015772D">
      <w:pPr>
        <w:pStyle w:val="ListBullet"/>
        <w:spacing w:after="100"/>
        <w:ind w:left="903"/>
        <w:rPr>
          <w:sz w:val="22"/>
          <w:szCs w:val="22"/>
        </w:rPr>
      </w:pPr>
      <w:r w:rsidRPr="00844931">
        <w:rPr>
          <w:sz w:val="22"/>
          <w:szCs w:val="22"/>
        </w:rPr>
        <w:t xml:space="preserve">     }</w:t>
      </w:r>
    </w:p>
    <w:p w14:paraId="6E3E3907" w14:textId="1A057061" w:rsidR="000B4D7D" w:rsidRDefault="0015772D" w:rsidP="0015772D">
      <w:pPr>
        <w:pStyle w:val="ListBullet"/>
        <w:numPr>
          <w:ilvl w:val="3"/>
          <w:numId w:val="39"/>
        </w:numPr>
        <w:spacing w:after="100"/>
        <w:ind w:left="1276" w:hanging="283"/>
      </w:pPr>
      <w:r>
        <w:t xml:space="preserve">public_key: </w:t>
      </w:r>
      <w:r w:rsidRPr="00620857">
        <w:t>the ephemeral public key</w:t>
      </w:r>
      <w:r>
        <w:t xml:space="preserve"> </w:t>
      </w:r>
      <w:r w:rsidRPr="00620857">
        <w:t xml:space="preserve">of </w:t>
      </w:r>
      <w:r w:rsidR="001D113B" w:rsidRPr="00620857">
        <w:t>Curve25519</w:t>
      </w:r>
      <w:r w:rsidR="001D113B">
        <w:t xml:space="preserve"> from server.</w:t>
      </w:r>
    </w:p>
    <w:p w14:paraId="5DB4F7A7" w14:textId="63041550" w:rsidR="003F3EB2" w:rsidRDefault="003F3EB2" w:rsidP="003F3EB2">
      <w:pPr>
        <w:pStyle w:val="ListBullet"/>
        <w:numPr>
          <w:ilvl w:val="2"/>
          <w:numId w:val="39"/>
        </w:numPr>
        <w:spacing w:after="100"/>
      </w:pPr>
      <w:r>
        <w:t xml:space="preserve">As usual for HTTP </w:t>
      </w:r>
      <w:r w:rsidR="00881CEB">
        <w:t xml:space="preserve">response </w:t>
      </w:r>
      <w:r>
        <w:t>header, add signature of plaintext response by server’s Ed25519</w:t>
      </w:r>
    </w:p>
    <w:p w14:paraId="12048FB1" w14:textId="77777777" w:rsidR="00881CEB" w:rsidRDefault="00881CEB" w:rsidP="00881CEB">
      <w:pPr>
        <w:pStyle w:val="ListBullet"/>
        <w:ind w:left="1440"/>
      </w:pPr>
      <w:r w:rsidRPr="00DD2D93">
        <w:t>Content-Type: application/json</w:t>
      </w:r>
    </w:p>
    <w:p w14:paraId="54094581" w14:textId="77777777" w:rsidR="00881CEB" w:rsidRDefault="00881CEB" w:rsidP="00881CEB">
      <w:pPr>
        <w:pStyle w:val="ListBullet"/>
        <w:ind w:left="1440"/>
      </w:pPr>
      <w:r>
        <w:t>sig: {signature}</w:t>
      </w:r>
    </w:p>
    <w:p w14:paraId="2EB2877D" w14:textId="3BB1D0D4" w:rsidR="00881CEB" w:rsidRDefault="00881CEB" w:rsidP="004839F5">
      <w:pPr>
        <w:pStyle w:val="ListBullet"/>
        <w:spacing w:after="100"/>
      </w:pPr>
    </w:p>
    <w:p w14:paraId="2FA52B09" w14:textId="29189EED" w:rsidR="004839F5" w:rsidRDefault="00E227EF" w:rsidP="004839F5">
      <w:pPr>
        <w:pStyle w:val="ListBullet"/>
        <w:numPr>
          <w:ilvl w:val="0"/>
          <w:numId w:val="36"/>
        </w:numPr>
        <w:spacing w:after="100"/>
      </w:pPr>
      <w:r>
        <w:t xml:space="preserve">Secure channel is now established between client and server as all communications </w:t>
      </w:r>
      <w:r w:rsidR="00B401EB">
        <w:t xml:space="preserve">to/from the server’s API at </w:t>
      </w:r>
      <w:r w:rsidR="00B401EB" w:rsidRPr="00B401EB">
        <w:rPr>
          <w:b/>
        </w:rPr>
        <w:t>http://{{server URL}}/{URI}</w:t>
      </w:r>
      <w:r w:rsidR="00B401EB">
        <w:t xml:space="preserve"> </w:t>
      </w:r>
      <w:r>
        <w:t>will be encrypted using the new</w:t>
      </w:r>
      <w:r w:rsidR="00915942">
        <w:t>ly shared secret key</w:t>
      </w:r>
      <w:r w:rsidR="00B401EB">
        <w:t>,</w:t>
      </w:r>
      <w:r w:rsidR="00915942">
        <w:t xml:space="preserve"> derived from the exchanged Curve25519 public key.</w:t>
      </w:r>
    </w:p>
    <w:p w14:paraId="7EC83968" w14:textId="624F4CC8" w:rsidR="003110C0" w:rsidRDefault="003110C0" w:rsidP="003110C0">
      <w:pPr>
        <w:pStyle w:val="ListBullet"/>
        <w:spacing w:after="100"/>
      </w:pPr>
    </w:p>
    <w:p w14:paraId="32D03930" w14:textId="665E5D89" w:rsidR="003110C0" w:rsidRDefault="003110C0" w:rsidP="00FA7F52">
      <w:pPr>
        <w:pStyle w:val="ListBullet"/>
        <w:spacing w:after="100"/>
        <w:ind w:left="360"/>
      </w:pPr>
      <w:r>
        <w:t xml:space="preserve">Both client’s request and server’s response will still use the same encrypted data format </w:t>
      </w:r>
      <w:r w:rsidR="00FA7F52">
        <w:t>below. However {</w:t>
      </w:r>
      <w:r w:rsidR="00FA7F52" w:rsidRPr="00435DFD">
        <w:rPr>
          <w:i/>
        </w:rPr>
        <w:t>encrypted-data</w:t>
      </w:r>
      <w:r w:rsidR="00FA7F52">
        <w:rPr>
          <w:i/>
        </w:rPr>
        <w:t xml:space="preserve">} </w:t>
      </w:r>
      <w:r w:rsidR="00FA7F52">
        <w:t>can now be anything.</w:t>
      </w:r>
    </w:p>
    <w:p w14:paraId="723BE7B8" w14:textId="197C8309" w:rsidR="003110C0" w:rsidRPr="00435DFD" w:rsidRDefault="003110C0" w:rsidP="003110C0">
      <w:pPr>
        <w:pStyle w:val="ListBullet"/>
        <w:ind w:left="903"/>
        <w:rPr>
          <w:i/>
        </w:rPr>
      </w:pPr>
      <w:r w:rsidRPr="00435DFD">
        <w:rPr>
          <w:i/>
        </w:rPr>
        <w:t>{</w:t>
      </w:r>
    </w:p>
    <w:p w14:paraId="7F357AAC" w14:textId="77777777" w:rsidR="003110C0" w:rsidRPr="00435DFD" w:rsidRDefault="003110C0" w:rsidP="003110C0">
      <w:pPr>
        <w:pStyle w:val="ListBullet"/>
        <w:ind w:left="903"/>
        <w:rPr>
          <w:i/>
        </w:rPr>
      </w:pPr>
      <w:r>
        <w:rPr>
          <w:i/>
        </w:rPr>
        <w:t xml:space="preserve">    </w:t>
      </w:r>
      <w:r w:rsidRPr="00435DFD">
        <w:rPr>
          <w:i/>
        </w:rPr>
        <w:t>"data": {encrypted-data}${nonce}${mac}</w:t>
      </w:r>
    </w:p>
    <w:p w14:paraId="41B00A00" w14:textId="0F79ADA7" w:rsidR="003110C0" w:rsidRDefault="003110C0" w:rsidP="002F2B4B">
      <w:pPr>
        <w:pStyle w:val="ListBullet"/>
        <w:ind w:left="-539"/>
        <w:rPr>
          <w:i/>
        </w:rPr>
      </w:pPr>
      <w:r>
        <w:rPr>
          <w:i/>
        </w:rPr>
        <w:t xml:space="preserve">                        </w:t>
      </w:r>
      <w:r w:rsidRPr="00435DFD">
        <w:rPr>
          <w:i/>
        </w:rPr>
        <w:t xml:space="preserve"> }</w:t>
      </w:r>
    </w:p>
    <w:p w14:paraId="63F66282" w14:textId="3AE7E91F" w:rsidR="003110C0" w:rsidRDefault="003110C0" w:rsidP="00FA7F52">
      <w:pPr>
        <w:pStyle w:val="ListBullet"/>
        <w:spacing w:after="100"/>
        <w:ind w:left="-537"/>
      </w:pPr>
      <w:r>
        <w:tab/>
        <w:t xml:space="preserve">      </w:t>
      </w:r>
    </w:p>
    <w:p w14:paraId="4B99259F" w14:textId="59E81AF3" w:rsidR="008C6C85" w:rsidRDefault="003110C0" w:rsidP="000A4F3B">
      <w:pPr>
        <w:pStyle w:val="ListBullet"/>
        <w:spacing w:after="100"/>
        <w:ind w:left="360"/>
      </w:pPr>
      <w:r>
        <w:t xml:space="preserve">HTTP request header now has a mandatory sessionId to tell server which shared secret key to use for </w:t>
      </w:r>
      <w:r w:rsidR="004B6149">
        <w:t xml:space="preserve">encryption and </w:t>
      </w:r>
      <w:r>
        <w:t>decryption. HTTP header sig is now redundant/optional</w:t>
      </w:r>
      <w:r w:rsidR="00FA7F52">
        <w:t xml:space="preserve"> </w:t>
      </w:r>
      <w:r w:rsidR="001C7046">
        <w:t>e.g.</w:t>
      </w:r>
    </w:p>
    <w:p w14:paraId="5A96FCB0" w14:textId="69669EB8" w:rsidR="003110C0" w:rsidRDefault="003110C0" w:rsidP="003110C0">
      <w:pPr>
        <w:pStyle w:val="ListBullet"/>
        <w:ind w:left="1440"/>
      </w:pPr>
      <w:r w:rsidRPr="00DD2D93">
        <w:t>Content-Type: application/json</w:t>
      </w:r>
    </w:p>
    <w:p w14:paraId="70A260E1" w14:textId="2E63C5A1" w:rsidR="008C6C85" w:rsidRDefault="003110C0" w:rsidP="003110C0">
      <w:pPr>
        <w:pStyle w:val="ListBullet"/>
        <w:spacing w:after="100"/>
      </w:pPr>
      <w:r>
        <w:tab/>
      </w:r>
      <w:r>
        <w:tab/>
        <w:t>sessionId: {sessionId}</w:t>
      </w:r>
    </w:p>
    <w:p w14:paraId="44A1858F" w14:textId="038D9126" w:rsidR="00F22B84" w:rsidRDefault="00F22B84" w:rsidP="003110C0">
      <w:pPr>
        <w:pStyle w:val="ListBullet"/>
        <w:spacing w:after="100"/>
      </w:pPr>
    </w:p>
    <w:p w14:paraId="69061C3E" w14:textId="2A7674A1" w:rsidR="00F22B84" w:rsidRDefault="00F22B84" w:rsidP="003110C0">
      <w:pPr>
        <w:pStyle w:val="ListBullet"/>
        <w:spacing w:after="100"/>
      </w:pPr>
    </w:p>
    <w:p w14:paraId="1D6512DE" w14:textId="499181F9" w:rsidR="00F22B84" w:rsidRDefault="00F22B84" w:rsidP="003110C0">
      <w:pPr>
        <w:pStyle w:val="ListBullet"/>
        <w:spacing w:after="100"/>
      </w:pPr>
    </w:p>
    <w:p w14:paraId="6E34178E" w14:textId="5F788437" w:rsidR="00F22B84" w:rsidRDefault="00F22B84" w:rsidP="003110C0">
      <w:pPr>
        <w:pStyle w:val="ListBullet"/>
        <w:spacing w:after="100"/>
      </w:pPr>
    </w:p>
    <w:p w14:paraId="2D7525E5" w14:textId="023B9BF6" w:rsidR="00F22B84" w:rsidRDefault="00F22B84" w:rsidP="003110C0">
      <w:pPr>
        <w:pStyle w:val="ListBullet"/>
        <w:spacing w:after="100"/>
      </w:pPr>
    </w:p>
    <w:p w14:paraId="6A894E8E" w14:textId="77777777" w:rsidR="00F22B84" w:rsidRDefault="00F22B84" w:rsidP="003110C0">
      <w:pPr>
        <w:pStyle w:val="ListBullet"/>
        <w:spacing w:after="100"/>
      </w:pPr>
    </w:p>
    <w:p w14:paraId="557C64D0" w14:textId="2C233D2D" w:rsidR="00FA7F52" w:rsidRDefault="00FA7F52" w:rsidP="003110C0">
      <w:pPr>
        <w:pStyle w:val="ListBullet"/>
        <w:spacing w:after="100"/>
      </w:pPr>
      <w:r>
        <w:lastRenderedPageBreak/>
        <w:t xml:space="preserve">       Replay attack can be mitigated by </w:t>
      </w:r>
    </w:p>
    <w:p w14:paraId="5EEEC109" w14:textId="78F9178C" w:rsidR="00504CDF" w:rsidRDefault="00504CDF" w:rsidP="00504CDF">
      <w:pPr>
        <w:pStyle w:val="ListBullet"/>
        <w:numPr>
          <w:ilvl w:val="0"/>
          <w:numId w:val="45"/>
        </w:numPr>
        <w:spacing w:after="100"/>
      </w:pPr>
      <w:r>
        <w:t>Enforcing a timestamp field in decrypted data so server could reject the request if it’s more than. 5~10 second</w:t>
      </w:r>
      <w:r w:rsidR="001E259E">
        <w:t>s from now.</w:t>
      </w:r>
    </w:p>
    <w:p w14:paraId="71100BB1" w14:textId="53677D17" w:rsidR="00504CDF" w:rsidRDefault="00504CDF" w:rsidP="00504CDF">
      <w:pPr>
        <w:pStyle w:val="ListBullet"/>
        <w:numPr>
          <w:ilvl w:val="0"/>
          <w:numId w:val="45"/>
        </w:numPr>
        <w:spacing w:after="100"/>
      </w:pPr>
      <w:r>
        <w:t xml:space="preserve">Server keeping track of a list of unique {nonce} from requests having the same sessionId within a session. </w:t>
      </w:r>
      <w:r w:rsidR="00CE6430">
        <w:t xml:space="preserve">Before server responds to any request, check to see </w:t>
      </w:r>
      <w:r w:rsidR="00E71518">
        <w:t xml:space="preserve">if </w:t>
      </w:r>
      <w:r w:rsidR="00CE6430">
        <w:t>the nonce from request exists already for the given sessionId, if yes, replay attack is detected.</w:t>
      </w:r>
      <w:r w:rsidR="00FC680A">
        <w:t xml:space="preserve"> A cap limit can </w:t>
      </w:r>
      <w:r w:rsidR="00BC497D">
        <w:t xml:space="preserve">also </w:t>
      </w:r>
      <w:r w:rsidR="00FC680A">
        <w:t xml:space="preserve">be put on </w:t>
      </w:r>
      <w:r w:rsidR="002C6117">
        <w:t>the number of</w:t>
      </w:r>
      <w:r w:rsidR="00FC680A">
        <w:t xml:space="preserve"> nonce to </w:t>
      </w:r>
      <w:r w:rsidR="00F62C90">
        <w:t xml:space="preserve">track </w:t>
      </w:r>
      <w:r w:rsidR="00D93A02">
        <w:t xml:space="preserve">within a session for each sessionId entry. If limit is reached, </w:t>
      </w:r>
      <w:r w:rsidR="00AD46C1">
        <w:t xml:space="preserve">remove sessionId entry from server cache then </w:t>
      </w:r>
      <w:r w:rsidR="00F64188">
        <w:t xml:space="preserve">asks </w:t>
      </w:r>
      <w:r w:rsidR="00D93A02">
        <w:t>client to</w:t>
      </w:r>
      <w:r w:rsidR="00002159">
        <w:t xml:space="preserve"> renew session</w:t>
      </w:r>
      <w:r w:rsidR="00871515">
        <w:t xml:space="preserve"> (i.e.</w:t>
      </w:r>
      <w:r w:rsidR="00FC5BFA">
        <w:t xml:space="preserve"> client challenge request and exchange public keys</w:t>
      </w:r>
      <w:r w:rsidR="008F2C02">
        <w:t xml:space="preserve"> as before</w:t>
      </w:r>
      <w:r w:rsidR="00FC5BFA">
        <w:t>)</w:t>
      </w:r>
      <w:r w:rsidR="009D142B">
        <w:t xml:space="preserve"> </w:t>
      </w:r>
      <w:r w:rsidR="00D93A02">
        <w:t>again in error response</w:t>
      </w:r>
      <w:r w:rsidR="0057727F">
        <w:t xml:space="preserve">, e.g. 300 requests within 15 minutes. This would also be a </w:t>
      </w:r>
      <w:r w:rsidR="00FA1ACE">
        <w:t xml:space="preserve">good </w:t>
      </w:r>
      <w:r w:rsidR="0057727F">
        <w:t xml:space="preserve">way to </w:t>
      </w:r>
      <w:r w:rsidR="00EE284F">
        <w:t xml:space="preserve">enforce rate limiting </w:t>
      </w:r>
      <w:r w:rsidR="00FA1ACE">
        <w:t>of an API</w:t>
      </w:r>
      <w:r w:rsidR="0068550C">
        <w:t xml:space="preserve"> per </w:t>
      </w:r>
      <w:r w:rsidR="00664034">
        <w:t>C</w:t>
      </w:r>
      <w:r w:rsidR="0068550C">
        <w:t xml:space="preserve">lient </w:t>
      </w:r>
      <w:r w:rsidR="00664034">
        <w:t xml:space="preserve">Id </w:t>
      </w:r>
      <w:r w:rsidR="0068550C">
        <w:t>basis.</w:t>
      </w:r>
    </w:p>
    <w:p w14:paraId="1C5D702C" w14:textId="29885C34" w:rsidR="00166735" w:rsidRPr="00333699" w:rsidRDefault="00DC5F07" w:rsidP="009A5342">
      <w:pPr>
        <w:pStyle w:val="ListBullet"/>
        <w:numPr>
          <w:ilvl w:val="0"/>
          <w:numId w:val="45"/>
        </w:numPr>
        <w:spacing w:after="100"/>
      </w:pPr>
      <w:r>
        <w:t xml:space="preserve">Remove any sessionId entry from </w:t>
      </w:r>
      <w:r w:rsidR="00A52F6F">
        <w:t xml:space="preserve">server </w:t>
      </w:r>
      <w:r>
        <w:t>cache after 15 minutes</w:t>
      </w:r>
    </w:p>
    <w:p w14:paraId="4CC1483B" w14:textId="0D811B70" w:rsidR="00DC5F07" w:rsidRDefault="00E9218D" w:rsidP="00DC5F07">
      <w:pPr>
        <w:pStyle w:val="ListBullet"/>
        <w:spacing w:after="100"/>
      </w:pPr>
      <w:r>
        <w:t xml:space="preserve">Congratulation if you made it this far. If you have really read through the dry Protocol section and is hungry for more, </w:t>
      </w:r>
      <w:r w:rsidR="009B438F">
        <w:t>w</w:t>
      </w:r>
      <w:r>
        <w:t>hat is wrong with you</w:t>
      </w:r>
      <w:r w:rsidR="009B438F">
        <w:t>?</w:t>
      </w:r>
    </w:p>
    <w:p w14:paraId="13B3AA57" w14:textId="724FAA2F" w:rsidR="009B3534" w:rsidRDefault="009B3534" w:rsidP="00DC5F07">
      <w:pPr>
        <w:pStyle w:val="ListBullet"/>
        <w:spacing w:after="100"/>
      </w:pPr>
    </w:p>
    <w:p w14:paraId="7540B599" w14:textId="77777777" w:rsidR="00F85AF0" w:rsidRDefault="00F85AF0" w:rsidP="00DC5F07">
      <w:pPr>
        <w:pStyle w:val="ListBullet"/>
        <w:spacing w:after="100"/>
      </w:pPr>
    </w:p>
    <w:p w14:paraId="1FE8BF8E" w14:textId="1173280F" w:rsidR="00DC5F07" w:rsidRPr="006B3BE6" w:rsidRDefault="00F67C25" w:rsidP="00DC5F07">
      <w:pPr>
        <w:pStyle w:val="ListBullet"/>
        <w:spacing w:after="100"/>
        <w:rPr>
          <w:b/>
          <w:color w:val="0070C0"/>
        </w:rPr>
      </w:pPr>
      <w:r w:rsidRPr="006B3BE6">
        <w:rPr>
          <w:b/>
          <w:color w:val="0070C0"/>
        </w:rPr>
        <w:t xml:space="preserve">Thinking </w:t>
      </w:r>
      <w:r w:rsidR="00FF18EF" w:rsidRPr="006B3BE6">
        <w:rPr>
          <w:b/>
          <w:color w:val="0070C0"/>
        </w:rPr>
        <w:t>Exercises</w:t>
      </w:r>
      <w:r w:rsidRPr="006B3BE6">
        <w:rPr>
          <w:b/>
          <w:color w:val="0070C0"/>
        </w:rPr>
        <w:t>..</w:t>
      </w:r>
    </w:p>
    <w:p w14:paraId="68C01713" w14:textId="017C128C" w:rsidR="00DC5F07" w:rsidRDefault="00DF4964" w:rsidP="00F85AF0">
      <w:pPr>
        <w:pStyle w:val="ListBullet"/>
      </w:pPr>
      <w:r>
        <w:t xml:space="preserve">Modify the algorithm so each request and response cycle will use </w:t>
      </w:r>
      <w:r w:rsidR="00F32810">
        <w:t xml:space="preserve">a new symmetric key </w:t>
      </w:r>
      <w:r w:rsidR="00796255">
        <w:t xml:space="preserve">after key </w:t>
      </w:r>
      <w:r w:rsidR="00F32810">
        <w:t xml:space="preserve">exchange while retaining the use of </w:t>
      </w:r>
      <w:r w:rsidR="00F32810" w:rsidRPr="00A306B8">
        <w:t>ephemeral</w:t>
      </w:r>
      <w:r w:rsidR="00F32810">
        <w:t xml:space="preserve"> Curve25519 public key</w:t>
      </w:r>
      <w:r w:rsidR="004D4B07">
        <w:t xml:space="preserve"> within a session</w:t>
      </w:r>
      <w:r w:rsidR="007278A4">
        <w:t>, as opposed to using the same symmetric key through</w:t>
      </w:r>
      <w:r w:rsidR="0024525B">
        <w:t xml:space="preserve">out </w:t>
      </w:r>
      <w:r w:rsidR="007278A4">
        <w:t>the session.</w:t>
      </w:r>
    </w:p>
    <w:p w14:paraId="0FE03365" w14:textId="018BD291" w:rsidR="006D36C7" w:rsidRDefault="006D36C7" w:rsidP="00F85AF0">
      <w:pPr>
        <w:pStyle w:val="ListBullet"/>
      </w:pPr>
    </w:p>
    <w:p w14:paraId="6C19ABA3" w14:textId="58C81989" w:rsidR="00F85AF0" w:rsidRDefault="00F85AF0" w:rsidP="00F85AF0">
      <w:pPr>
        <w:pStyle w:val="ListBullet"/>
      </w:pPr>
      <w:r>
        <w:t>Security concerns or issues with this protocol?</w:t>
      </w:r>
    </w:p>
    <w:p w14:paraId="0F888C0B" w14:textId="77777777" w:rsidR="00F85AF0" w:rsidRDefault="00F85AF0" w:rsidP="00F85AF0">
      <w:pPr>
        <w:pStyle w:val="ListBullet"/>
      </w:pPr>
    </w:p>
    <w:p w14:paraId="2134BFCC" w14:textId="5C845E13" w:rsidR="00B43BA6" w:rsidRDefault="00963DBA" w:rsidP="00F85AF0">
      <w:pPr>
        <w:pStyle w:val="ListBullet"/>
      </w:pPr>
      <w:r>
        <w:t xml:space="preserve">What’s </w:t>
      </w:r>
      <w:r w:rsidR="00397343">
        <w:t xml:space="preserve">the </w:t>
      </w:r>
      <w:r w:rsidR="00F67C25">
        <w:t>main challenge of using a Protocol like this between “browser, desktop</w:t>
      </w:r>
      <w:r w:rsidR="00E0077A">
        <w:t xml:space="preserve"> or</w:t>
      </w:r>
      <w:r w:rsidR="00E04793">
        <w:t xml:space="preserve"> </w:t>
      </w:r>
      <w:r w:rsidR="00F67C25">
        <w:t xml:space="preserve">mobile app” and </w:t>
      </w:r>
      <w:r w:rsidR="006565B6">
        <w:t xml:space="preserve">a </w:t>
      </w:r>
      <w:r w:rsidR="00F67C25">
        <w:t>server</w:t>
      </w:r>
      <w:r w:rsidR="00B41B01">
        <w:t>?</w:t>
      </w:r>
      <w:r w:rsidR="00B43BA6">
        <w:t xml:space="preserve"> </w:t>
      </w:r>
    </w:p>
    <w:p w14:paraId="78DDADD4" w14:textId="1BD067B0" w:rsidR="00B43BA6" w:rsidRDefault="00B43BA6" w:rsidP="00F85AF0">
      <w:pPr>
        <w:pStyle w:val="ListBullet"/>
        <w:numPr>
          <w:ilvl w:val="0"/>
          <w:numId w:val="46"/>
        </w:numPr>
      </w:pPr>
      <w:r>
        <w:t xml:space="preserve">Is it </w:t>
      </w:r>
      <w:r w:rsidR="001F50E1">
        <w:t xml:space="preserve">feasible </w:t>
      </w:r>
      <w:r>
        <w:t>for both client and server to pre-register public keys in decentralized Web3 and blockchain for each other to access</w:t>
      </w:r>
      <w:r w:rsidR="00242F9F">
        <w:t xml:space="preserve"> at runtime to establish secure channel?</w:t>
      </w:r>
    </w:p>
    <w:p w14:paraId="7FC0E317" w14:textId="10813246" w:rsidR="00B41B01" w:rsidRDefault="00675CDF" w:rsidP="00F85AF0">
      <w:pPr>
        <w:pStyle w:val="ListBullet"/>
        <w:numPr>
          <w:ilvl w:val="0"/>
          <w:numId w:val="46"/>
        </w:numPr>
      </w:pPr>
      <w:r>
        <w:t xml:space="preserve">A </w:t>
      </w:r>
      <w:r w:rsidR="00B43BA6">
        <w:t xml:space="preserve">dedicated </w:t>
      </w:r>
      <w:r w:rsidR="00242F9F">
        <w:t xml:space="preserve">centralized </w:t>
      </w:r>
      <w:r w:rsidR="00B43BA6">
        <w:t xml:space="preserve">online service registry </w:t>
      </w:r>
      <w:r w:rsidR="00C60E3C">
        <w:t xml:space="preserve">of </w:t>
      </w:r>
      <w:r w:rsidR="00B43BA6">
        <w:t xml:space="preserve">public keys for any </w:t>
      </w:r>
      <w:r w:rsidR="00A611B3">
        <w:t xml:space="preserve">two </w:t>
      </w:r>
      <w:r w:rsidR="0002759A">
        <w:t xml:space="preserve">registered </w:t>
      </w:r>
      <w:r w:rsidR="00B43BA6">
        <w:t>parties to access and to establish secure channel</w:t>
      </w:r>
      <w:r w:rsidR="00242F9F">
        <w:t xml:space="preserve"> at runtime?</w:t>
      </w:r>
    </w:p>
    <w:p w14:paraId="1E7B051E" w14:textId="72B7F251" w:rsidR="006D36C7" w:rsidRDefault="00B43BA6" w:rsidP="00F85AF0">
      <w:pPr>
        <w:pStyle w:val="ListBullet"/>
        <w:numPr>
          <w:ilvl w:val="1"/>
          <w:numId w:val="46"/>
        </w:numPr>
      </w:pPr>
      <w:r>
        <w:t>Off the shelf solutions for this?</w:t>
      </w:r>
    </w:p>
    <w:p w14:paraId="15D7FB46" w14:textId="77777777" w:rsidR="006D36C7" w:rsidRPr="006D36C7" w:rsidRDefault="006D36C7" w:rsidP="00F85AF0">
      <w:pPr>
        <w:pStyle w:val="ListBullet"/>
      </w:pPr>
    </w:p>
    <w:p w14:paraId="659F9630" w14:textId="5B7C0E5F" w:rsidR="00E04793" w:rsidRDefault="00E04793" w:rsidP="00F85AF0">
      <w:pPr>
        <w:pStyle w:val="ListBullet"/>
      </w:pPr>
      <w:r>
        <w:t xml:space="preserve">Is it even feasible for browsers to implement </w:t>
      </w:r>
      <w:r w:rsidR="000115C2">
        <w:t xml:space="preserve">a </w:t>
      </w:r>
      <w:r>
        <w:t xml:space="preserve">Protocol </w:t>
      </w:r>
      <w:r w:rsidR="000115C2">
        <w:t>like th</w:t>
      </w:r>
      <w:r w:rsidR="002D6513">
        <w:t>ese</w:t>
      </w:r>
      <w:r w:rsidR="000115C2">
        <w:t xml:space="preserve"> </w:t>
      </w:r>
      <w:r>
        <w:t>with a webserver?</w:t>
      </w:r>
    </w:p>
    <w:p w14:paraId="42035497" w14:textId="77777777" w:rsidR="00B43BA6" w:rsidRDefault="004E21F8" w:rsidP="00F85AF0">
      <w:pPr>
        <w:pStyle w:val="ListBullet"/>
      </w:pPr>
      <w:r>
        <w:t>Encoding video and audio</w:t>
      </w:r>
      <w:r w:rsidR="00B43BA6">
        <w:t xml:space="preserve"> files with ChaCha20? </w:t>
      </w:r>
    </w:p>
    <w:p w14:paraId="3B9C903F" w14:textId="41051EBC" w:rsidR="00462CDF" w:rsidRDefault="00462CDF" w:rsidP="00F85AF0">
      <w:pPr>
        <w:pStyle w:val="ListBullet"/>
        <w:numPr>
          <w:ilvl w:val="0"/>
          <w:numId w:val="47"/>
        </w:numPr>
      </w:pPr>
      <w:r>
        <w:t xml:space="preserve">Browser extensions accessing Web3, DApp and Blockchain to load public keys of server </w:t>
      </w:r>
      <w:r w:rsidR="00CF0CCD">
        <w:t xml:space="preserve">at </w:t>
      </w:r>
      <w:r>
        <w:t>runtime to establish secure channel?</w:t>
      </w:r>
    </w:p>
    <w:p w14:paraId="32AF7D64" w14:textId="7B30CA7C" w:rsidR="00B83DF3" w:rsidRDefault="00B43BA6" w:rsidP="00F85AF0">
      <w:pPr>
        <w:pStyle w:val="ListBullet"/>
        <w:numPr>
          <w:ilvl w:val="0"/>
          <w:numId w:val="47"/>
        </w:numPr>
      </w:pPr>
      <w:r>
        <w:t xml:space="preserve">What does Signal Protocol have to say about </w:t>
      </w:r>
      <w:r w:rsidR="00954E1D">
        <w:t>encoding video and audio files?</w:t>
      </w:r>
    </w:p>
    <w:p w14:paraId="6738B4A9" w14:textId="77777777" w:rsidR="00FE7F1F" w:rsidRPr="00B83DF3" w:rsidRDefault="00FE7F1F" w:rsidP="00F85AF0">
      <w:pPr>
        <w:pStyle w:val="ListBullet"/>
      </w:pPr>
    </w:p>
    <w:p w14:paraId="4499179E" w14:textId="1BE1AD9E" w:rsidR="00317709" w:rsidRDefault="00C3051B" w:rsidP="00F85AF0">
      <w:pPr>
        <w:pStyle w:val="ListBullet"/>
      </w:pPr>
      <w:r>
        <w:t xml:space="preserve">How about </w:t>
      </w:r>
      <w:r w:rsidR="00333699">
        <w:t>an open-source public key registry app across major OS that sync with Web3/Blockchain daily to load latest public keys</w:t>
      </w:r>
      <w:r w:rsidR="00061B60">
        <w:t xml:space="preserve"> of</w:t>
      </w:r>
      <w:r w:rsidR="00333699">
        <w:t xml:space="preserve"> </w:t>
      </w:r>
      <w:r w:rsidR="00061B60">
        <w:t xml:space="preserve">registered </w:t>
      </w:r>
      <w:r w:rsidR="00333699">
        <w:t xml:space="preserve">websites/servers so applications </w:t>
      </w:r>
      <w:r w:rsidR="00566820">
        <w:t xml:space="preserve">on your device </w:t>
      </w:r>
      <w:r w:rsidR="00333699">
        <w:t xml:space="preserve">can simply use it to establish secure channel with any </w:t>
      </w:r>
      <w:r w:rsidR="00177B9E">
        <w:t xml:space="preserve">registered </w:t>
      </w:r>
      <w:r w:rsidR="00333699">
        <w:t>websites/servers</w:t>
      </w:r>
      <w:r w:rsidR="007936B9">
        <w:t xml:space="preserve"> on earth</w:t>
      </w:r>
      <w:r w:rsidR="00333699">
        <w:t>? Same idea of pre-loaded root CA certificates on each device</w:t>
      </w:r>
      <w:r w:rsidR="004F0069">
        <w:t xml:space="preserve"> on page 8.</w:t>
      </w:r>
      <w:r w:rsidR="00B931E0">
        <w:t xml:space="preserve"> </w:t>
      </w:r>
      <w:r w:rsidR="00C968AE">
        <w:t>P</w:t>
      </w:r>
      <w:r w:rsidR="00B931E0">
        <w:t xml:space="preserve">rivate keys </w:t>
      </w:r>
      <w:r w:rsidR="00DA4BDE">
        <w:t>need</w:t>
      </w:r>
      <w:r w:rsidR="00B931E0">
        <w:t xml:space="preserve"> to be stored in your local devices </w:t>
      </w:r>
      <w:r w:rsidR="0060582D">
        <w:t xml:space="preserve">with a secure open-source app </w:t>
      </w:r>
      <w:r w:rsidR="00B931E0">
        <w:t>in this case.</w:t>
      </w:r>
    </w:p>
    <w:p w14:paraId="00C020A9" w14:textId="65B1B481" w:rsidR="00F85AF0" w:rsidRDefault="00F85AF0" w:rsidP="00F85AF0">
      <w:pPr>
        <w:pStyle w:val="ListBullet"/>
      </w:pPr>
    </w:p>
    <w:p w14:paraId="332A6EC4" w14:textId="07E2DE5E" w:rsidR="00DC5F07" w:rsidRPr="006B3BE6" w:rsidRDefault="00DC5F07" w:rsidP="003110C0">
      <w:pPr>
        <w:pStyle w:val="ListBullet"/>
        <w:spacing w:after="100"/>
        <w:rPr>
          <w:b/>
          <w:color w:val="0070C0"/>
          <w:sz w:val="28"/>
          <w:szCs w:val="28"/>
        </w:rPr>
      </w:pPr>
      <w:r w:rsidRPr="006B3BE6">
        <w:rPr>
          <w:b/>
          <w:color w:val="0070C0"/>
          <w:sz w:val="28"/>
          <w:szCs w:val="28"/>
        </w:rPr>
        <w:lastRenderedPageBreak/>
        <w:t>Feasibility Study</w:t>
      </w:r>
    </w:p>
    <w:p w14:paraId="57647276" w14:textId="4605B513" w:rsidR="003110C0" w:rsidRDefault="00DC5F07" w:rsidP="003110C0">
      <w:pPr>
        <w:pStyle w:val="ListBullet"/>
        <w:spacing w:after="100"/>
      </w:pPr>
      <w:r>
        <w:t>Time to see how easy or difficult it is to use Curve25519, Ed</w:t>
      </w:r>
      <w:r w:rsidR="00A80288">
        <w:t>25519 and ChaCha20-Poly</w:t>
      </w:r>
      <w:r w:rsidR="00303694">
        <w:t>1</w:t>
      </w:r>
      <w:r w:rsidR="00A80288">
        <w:t>305 in</w:t>
      </w:r>
      <w:r w:rsidR="008617DD">
        <w:t xml:space="preserve"> Node.js. </w:t>
      </w:r>
      <w:r w:rsidR="00A80288">
        <w:t>Fortunately, it turns out to be not difficult at all.</w:t>
      </w:r>
      <w:r w:rsidR="00EB03EB">
        <w:t xml:space="preserve"> </w:t>
      </w:r>
      <w:r w:rsidR="00303694">
        <w:t>And NO, I won’t</w:t>
      </w:r>
      <w:r w:rsidR="00E11075">
        <w:t xml:space="preserve"> provide</w:t>
      </w:r>
      <w:r w:rsidR="00303694">
        <w:t xml:space="preserve"> EazyPGP </w:t>
      </w:r>
      <w:r w:rsidR="00E11075">
        <w:t xml:space="preserve">implementation </w:t>
      </w:r>
      <w:r w:rsidR="00303694">
        <w:t xml:space="preserve">in this project, maybe next time. </w:t>
      </w:r>
      <w:r w:rsidR="00EB08EA">
        <w:t xml:space="preserve">My current </w:t>
      </w:r>
      <w:r w:rsidR="00303694">
        <w:t>prototype is</w:t>
      </w:r>
      <w:r w:rsidR="008D501C">
        <w:t xml:space="preserve"> half baked</w:t>
      </w:r>
      <w:r w:rsidR="00A15C89">
        <w:t xml:space="preserve">, full of bugs and </w:t>
      </w:r>
      <w:r w:rsidR="00B31C47">
        <w:t>lack</w:t>
      </w:r>
      <w:r w:rsidR="00C055F4">
        <w:t>s</w:t>
      </w:r>
      <w:r w:rsidR="00B31C47">
        <w:t xml:space="preserve"> </w:t>
      </w:r>
      <w:r w:rsidR="00303694">
        <w:t>testcases.</w:t>
      </w:r>
      <w:r w:rsidR="00AE36FE">
        <w:t xml:space="preserve"> </w:t>
      </w:r>
      <w:r w:rsidR="00E270A5">
        <w:t xml:space="preserve">Feel free </w:t>
      </w:r>
      <w:r w:rsidR="00AE36FE">
        <w:t>share it with me if you beat me to it.</w:t>
      </w:r>
    </w:p>
    <w:p w14:paraId="093D3721" w14:textId="2579764B" w:rsidR="00283B87" w:rsidRDefault="00283B87" w:rsidP="003110C0">
      <w:pPr>
        <w:pStyle w:val="ListBullet"/>
        <w:spacing w:after="100"/>
      </w:pPr>
    </w:p>
    <w:p w14:paraId="3FBBF34A" w14:textId="4559601D" w:rsidR="00283B87" w:rsidRPr="006B3BE6" w:rsidRDefault="00817E2B" w:rsidP="003110C0">
      <w:pPr>
        <w:pStyle w:val="ListBullet"/>
        <w:spacing w:after="100"/>
        <w:rPr>
          <w:b/>
          <w:color w:val="0070C0"/>
        </w:rPr>
      </w:pPr>
      <w:r w:rsidRPr="006B3BE6">
        <w:rPr>
          <w:b/>
          <w:color w:val="0070C0"/>
        </w:rPr>
        <w:t>Curve25519</w:t>
      </w:r>
    </w:p>
    <w:p w14:paraId="61C7BC2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 Samuel Huang</w:t>
      </w:r>
    </w:p>
    <w:p w14:paraId="1643B05D" w14:textId="64109C45" w:rsidR="00CB4C37" w:rsidRDefault="007D206B" w:rsidP="007D206B">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Created: June-2023</w:t>
      </w:r>
    </w:p>
    <w:p w14:paraId="18E09AEE"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EC9B0"/>
          <w:sz w:val="20"/>
          <w:szCs w:val="20"/>
        </w:rPr>
        <w:t>fs</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'fs'</w:t>
      </w:r>
      <w:r>
        <w:rPr>
          <w:rFonts w:ascii="Menlo" w:hAnsi="Menlo" w:cs="Menlo"/>
          <w:color w:val="CCCCCC"/>
          <w:sz w:val="20"/>
          <w:szCs w:val="20"/>
        </w:rPr>
        <w:t>);</w:t>
      </w:r>
    </w:p>
    <w:p w14:paraId="7BA4551B"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FC1FF"/>
          <w:sz w:val="20"/>
          <w:szCs w:val="20"/>
        </w:rPr>
        <w:t>nacl</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'tweetnacl'</w:t>
      </w:r>
      <w:r>
        <w:rPr>
          <w:rFonts w:ascii="Menlo" w:hAnsi="Menlo" w:cs="Menlo"/>
          <w:color w:val="CCCCCC"/>
          <w:sz w:val="20"/>
          <w:szCs w:val="20"/>
        </w:rPr>
        <w:t>);</w:t>
      </w:r>
    </w:p>
    <w:p w14:paraId="2E5B685F" w14:textId="77777777" w:rsidR="00CB4C37" w:rsidRPr="008337E8" w:rsidRDefault="00CB4C37" w:rsidP="007D206B">
      <w:pPr>
        <w:shd w:val="clear" w:color="auto" w:fill="1F1F1F"/>
        <w:spacing w:line="300" w:lineRule="atLeast"/>
        <w:rPr>
          <w:rFonts w:ascii="Menlo" w:hAnsi="Menlo" w:cs="Menlo"/>
          <w:color w:val="6A9955"/>
          <w:sz w:val="18"/>
          <w:szCs w:val="18"/>
        </w:rPr>
      </w:pPr>
    </w:p>
    <w:p w14:paraId="359083C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client</w:t>
      </w:r>
    </w:p>
    <w:p w14:paraId="041B97E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1A0088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74346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7C0B3BF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607754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public key to PEM file</w:t>
      </w:r>
    </w:p>
    <w:p w14:paraId="772BE26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8337E8">
        <w:rPr>
          <w:rFonts w:ascii="Menlo" w:hAnsi="Menlo" w:cs="Menlo"/>
          <w:color w:val="CCCCCC"/>
          <w:sz w:val="18"/>
          <w:szCs w:val="18"/>
        </w:rPr>
        <w:t>writeFileSync</w:t>
      </w:r>
      <w:r w:rsidRPr="007D206B">
        <w:rPr>
          <w:rFonts w:ascii="Menlo" w:hAnsi="Menlo" w:cs="Menlo"/>
          <w:color w:val="CCCCCC"/>
          <w:sz w:val="18"/>
          <w:szCs w:val="18"/>
        </w:rPr>
        <w:t>(</w:t>
      </w:r>
      <w:r w:rsidRPr="008337E8">
        <w:rPr>
          <w:rFonts w:ascii="Menlo" w:hAnsi="Menlo" w:cs="Menlo"/>
          <w:color w:val="CCCCCC"/>
          <w:sz w:val="18"/>
          <w:szCs w:val="18"/>
        </w:rPr>
        <w:t>'client_public.pem'</w:t>
      </w:r>
      <w:r w:rsidRPr="007D206B">
        <w:rPr>
          <w:rFonts w:ascii="Menlo" w:hAnsi="Menlo" w:cs="Menlo"/>
          <w:color w:val="CCCCCC"/>
          <w:sz w:val="18"/>
          <w:szCs w:val="18"/>
        </w:rPr>
        <w:t xml:space="preserve">, </w:t>
      </w:r>
      <w:r w:rsidRPr="008337E8">
        <w:rPr>
          <w:rFonts w:ascii="Menlo" w:hAnsi="Menlo" w:cs="Menlo"/>
          <w:color w:val="CCCCCC"/>
          <w:sz w:val="18"/>
          <w:szCs w:val="18"/>
        </w:rPr>
        <w:t>clientPublicKey</w:t>
      </w:r>
      <w:r w:rsidRPr="007D206B">
        <w:rPr>
          <w:rFonts w:ascii="Menlo" w:hAnsi="Menlo" w:cs="Menlo"/>
          <w:color w:val="CCCCCC"/>
          <w:sz w:val="18"/>
          <w:szCs w:val="18"/>
        </w:rPr>
        <w:t>);</w:t>
      </w:r>
    </w:p>
    <w:p w14:paraId="6999D55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D9B87D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private key to PEM file</w:t>
      </w:r>
    </w:p>
    <w:p w14:paraId="62B6ECE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'client_private.pem'</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EABB47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C37CCF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Public Key:'</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w:t>
      </w:r>
    </w:p>
    <w:p w14:paraId="43BF0A5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Private Key:'</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2FD0AB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091F20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server</w:t>
      </w:r>
    </w:p>
    <w:p w14:paraId="49FE58D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DA43F8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126C43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7422A1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056032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public key to PEM file</w:t>
      </w:r>
    </w:p>
    <w:p w14:paraId="6EC3FBF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'server_public.pem'</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6FA5CB74"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67B1F3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private key to PEM file</w:t>
      </w:r>
    </w:p>
    <w:p w14:paraId="7C6A825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'server_private.pem'</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1D16FDE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61746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Public Key:'</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15FF712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Private Key:'</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03A4CD3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6462A8D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Compute the shared secret key between client and server</w:t>
      </w:r>
    </w:p>
    <w:p w14:paraId="37F396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lastRenderedPageBreak/>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16E80D2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5F4DE570"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A67EA1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F8BECC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607CDF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7475224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(Client):'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w:t>
      </w:r>
    </w:p>
    <w:p w14:paraId="4CB08AF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(Server):'</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w:t>
      </w:r>
    </w:p>
    <w:p w14:paraId="2BD097D3" w14:textId="77777777" w:rsidR="007D206B" w:rsidRPr="007D206B" w:rsidRDefault="007D206B" w:rsidP="007D206B">
      <w:pPr>
        <w:shd w:val="clear" w:color="auto" w:fill="1F1F1F"/>
        <w:spacing w:after="240" w:line="300" w:lineRule="atLeast"/>
        <w:rPr>
          <w:rFonts w:ascii="Menlo" w:hAnsi="Menlo" w:cs="Menlo"/>
          <w:color w:val="CCCCCC"/>
          <w:sz w:val="18"/>
          <w:szCs w:val="18"/>
        </w:rPr>
      </w:pPr>
    </w:p>
    <w:p w14:paraId="7C5D4EE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Data to encrypt</w:t>
      </w:r>
    </w:p>
    <w:p w14:paraId="22A9825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a secret message'</w:t>
      </w:r>
      <w:r w:rsidRPr="007D206B">
        <w:rPr>
          <w:rFonts w:ascii="Menlo" w:hAnsi="Menlo" w:cs="Menlo"/>
          <w:color w:val="CCCCCC"/>
          <w:sz w:val="18"/>
          <w:szCs w:val="18"/>
        </w:rPr>
        <w:t>;</w:t>
      </w:r>
    </w:p>
    <w:p w14:paraId="5BF9E58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CE81091"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data to Uint8Array</w:t>
      </w:r>
    </w:p>
    <w:p w14:paraId="0DD042F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09A5279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FEB9D8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Nonce generation (24 bytes)</w:t>
      </w:r>
    </w:p>
    <w:p w14:paraId="2D05F75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9CDCFE"/>
          <w:sz w:val="18"/>
          <w:szCs w:val="18"/>
        </w:rPr>
        <w:t>nonceLength</w:t>
      </w:r>
      <w:r w:rsidRPr="007D206B">
        <w:rPr>
          <w:rFonts w:ascii="Menlo" w:hAnsi="Menlo" w:cs="Menlo"/>
          <w:color w:val="CCCCCC"/>
          <w:sz w:val="18"/>
          <w:szCs w:val="18"/>
        </w:rPr>
        <w:t>);</w:t>
      </w:r>
    </w:p>
    <w:p w14:paraId="58EE952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3DCDD1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Encryption</w:t>
      </w:r>
    </w:p>
    <w:p w14:paraId="5B1BD3F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box</w:t>
      </w:r>
      <w:r w:rsidRPr="007D206B">
        <w:rPr>
          <w:rFonts w:ascii="Menlo" w:hAnsi="Menlo" w:cs="Menlo"/>
          <w:color w:val="CCCCCC"/>
          <w:sz w:val="18"/>
          <w:szCs w:val="18"/>
        </w:rPr>
        <w:t>(</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59E8A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E3B3603" w14:textId="77777777" w:rsidR="007D206B" w:rsidRPr="007D206B" w:rsidRDefault="007D206B" w:rsidP="007D206B">
      <w:pPr>
        <w:shd w:val="clear" w:color="auto" w:fill="1F1F1F"/>
        <w:spacing w:line="300" w:lineRule="atLeast"/>
        <w:rPr>
          <w:rFonts w:ascii="Menlo" w:hAnsi="Menlo" w:cs="Menlo"/>
          <w:color w:val="CCCCCC"/>
          <w:sz w:val="18"/>
          <w:szCs w:val="18"/>
        </w:rPr>
      </w:pPr>
    </w:p>
    <w:p w14:paraId="0093F42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Simulate receiver receiving base64 encoded text, then convert it to binary form for decryption</w:t>
      </w:r>
    </w:p>
    <w:p w14:paraId="470A0E3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7D0984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86F56A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Decryption</w:t>
      </w:r>
    </w:p>
    <w:p w14:paraId="725C239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open</w:t>
      </w:r>
      <w:r w:rsidRPr="007D206B">
        <w:rPr>
          <w:rFonts w:ascii="Menlo" w:hAnsi="Menlo" w:cs="Menlo"/>
          <w:color w:val="CCCCCC"/>
          <w:sz w:val="18"/>
          <w:szCs w:val="18"/>
        </w:rPr>
        <w:t>(</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3CEAA1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decryptedData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A609BA9" w14:textId="77777777" w:rsidR="007D206B" w:rsidRPr="007D206B" w:rsidRDefault="007D206B" w:rsidP="007D206B">
      <w:pPr>
        <w:shd w:val="clear" w:color="auto" w:fill="1F1F1F"/>
        <w:spacing w:line="300" w:lineRule="atLeast"/>
        <w:rPr>
          <w:rFonts w:ascii="Menlo" w:hAnsi="Menlo" w:cs="Menlo"/>
          <w:color w:val="CCCCCC"/>
          <w:sz w:val="18"/>
          <w:szCs w:val="18"/>
        </w:rPr>
      </w:pPr>
    </w:p>
    <w:p w14:paraId="274071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'Original message:'</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w:t>
      </w:r>
    </w:p>
    <w:p w14:paraId="6E558DB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message:'</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w:t>
      </w:r>
    </w:p>
    <w:p w14:paraId="632A116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message:'</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w:t>
      </w:r>
    </w:p>
    <w:p w14:paraId="14D0374E" w14:textId="12E65AEB" w:rsidR="002C202F" w:rsidRDefault="002C202F" w:rsidP="003110C0">
      <w:pPr>
        <w:pStyle w:val="ListBullet"/>
        <w:spacing w:after="100"/>
      </w:pPr>
    </w:p>
    <w:p w14:paraId="67991920" w14:textId="77777777" w:rsidR="007D206B" w:rsidRDefault="007D206B" w:rsidP="003110C0">
      <w:pPr>
        <w:pStyle w:val="ListBullet"/>
        <w:spacing w:after="100"/>
      </w:pPr>
    </w:p>
    <w:p w14:paraId="2A3AA9F6" w14:textId="7FD348B4" w:rsidR="002C202F" w:rsidRDefault="00930740" w:rsidP="003110C0">
      <w:pPr>
        <w:pStyle w:val="ListBullet"/>
        <w:spacing w:after="100"/>
      </w:pPr>
      <w:r>
        <w:lastRenderedPageBreak/>
        <w:t xml:space="preserve">// </w:t>
      </w:r>
      <w:r w:rsidR="00B41393">
        <w:t>Console output of running code</w:t>
      </w:r>
    </w:p>
    <w:p w14:paraId="5A3FD640" w14:textId="77777777" w:rsidR="00930740" w:rsidRPr="00394130" w:rsidRDefault="00930740" w:rsidP="00930740">
      <w:pPr>
        <w:pStyle w:val="ListBullet"/>
        <w:rPr>
          <w:sz w:val="22"/>
          <w:szCs w:val="22"/>
        </w:rPr>
      </w:pPr>
      <w:r w:rsidRPr="00394130">
        <w:rPr>
          <w:sz w:val="22"/>
          <w:szCs w:val="22"/>
        </w:rPr>
        <w:t>Client Public Key: leCVh3L5d8531l433n+/rrk0cmXwfQS40FjZl2zwxmc=</w:t>
      </w:r>
    </w:p>
    <w:p w14:paraId="5E0B4737" w14:textId="77777777" w:rsidR="00930740" w:rsidRPr="00394130" w:rsidRDefault="00930740" w:rsidP="00930740">
      <w:pPr>
        <w:pStyle w:val="ListBullet"/>
        <w:rPr>
          <w:sz w:val="22"/>
          <w:szCs w:val="22"/>
        </w:rPr>
      </w:pPr>
      <w:r w:rsidRPr="00394130">
        <w:rPr>
          <w:sz w:val="22"/>
          <w:szCs w:val="22"/>
        </w:rPr>
        <w:t>Client Private Key: J5PDVyjcdX/LNy/MEQKKm8jmJlOe240v7wYGzuGSZtI=</w:t>
      </w:r>
    </w:p>
    <w:p w14:paraId="71B7ED62" w14:textId="77777777" w:rsidR="00930740" w:rsidRPr="00394130" w:rsidRDefault="00930740" w:rsidP="00930740">
      <w:pPr>
        <w:pStyle w:val="ListBullet"/>
        <w:rPr>
          <w:sz w:val="22"/>
          <w:szCs w:val="22"/>
        </w:rPr>
      </w:pPr>
      <w:r w:rsidRPr="00394130">
        <w:rPr>
          <w:sz w:val="22"/>
          <w:szCs w:val="22"/>
        </w:rPr>
        <w:t>Server Public Key: Yf6PDTJaB2D8yWOGPn48FQ7YIkUlaovKrvR0q2P1QWw=</w:t>
      </w:r>
    </w:p>
    <w:p w14:paraId="381AB1BA" w14:textId="77777777" w:rsidR="00930740" w:rsidRPr="00394130" w:rsidRDefault="00930740" w:rsidP="00930740">
      <w:pPr>
        <w:pStyle w:val="ListBullet"/>
        <w:rPr>
          <w:sz w:val="22"/>
          <w:szCs w:val="22"/>
        </w:rPr>
      </w:pPr>
      <w:r w:rsidRPr="00394130">
        <w:rPr>
          <w:sz w:val="22"/>
          <w:szCs w:val="22"/>
        </w:rPr>
        <w:t>Server Private Key: Bg/ZDOcPCalyKVZErWo4OBxOf9U2Eoi/UxgMQmxpne0=</w:t>
      </w:r>
    </w:p>
    <w:p w14:paraId="7321006A" w14:textId="77777777" w:rsidR="00930740" w:rsidRPr="00394130" w:rsidRDefault="00930740" w:rsidP="00930740">
      <w:pPr>
        <w:pStyle w:val="ListBullet"/>
        <w:rPr>
          <w:sz w:val="22"/>
          <w:szCs w:val="22"/>
        </w:rPr>
      </w:pPr>
      <w:r w:rsidRPr="00394130">
        <w:rPr>
          <w:sz w:val="22"/>
          <w:szCs w:val="22"/>
        </w:rPr>
        <w:t>Shared Secret (Client): NDxExYpXXLvmu2+lmbyyE6dHWzqf+vuvgoaOwtKLoX4=</w:t>
      </w:r>
    </w:p>
    <w:p w14:paraId="5419C629" w14:textId="77777777" w:rsidR="00930740" w:rsidRPr="00394130" w:rsidRDefault="00930740" w:rsidP="00930740">
      <w:pPr>
        <w:pStyle w:val="ListBullet"/>
        <w:rPr>
          <w:sz w:val="22"/>
          <w:szCs w:val="22"/>
        </w:rPr>
      </w:pPr>
      <w:r w:rsidRPr="00394130">
        <w:rPr>
          <w:sz w:val="22"/>
          <w:szCs w:val="22"/>
        </w:rPr>
        <w:t>Shared Secret (Server): NDxExYpXXLvmu2+lmbyyE6dHWzqf+vuvgoaOwtKLoX4=</w:t>
      </w:r>
    </w:p>
    <w:p w14:paraId="7BD40335" w14:textId="77777777" w:rsidR="00930740" w:rsidRPr="00394130" w:rsidRDefault="00930740" w:rsidP="00930740">
      <w:pPr>
        <w:pStyle w:val="ListBullet"/>
        <w:rPr>
          <w:sz w:val="22"/>
          <w:szCs w:val="22"/>
        </w:rPr>
      </w:pPr>
      <w:r w:rsidRPr="00394130">
        <w:rPr>
          <w:sz w:val="22"/>
          <w:szCs w:val="22"/>
        </w:rPr>
        <w:t>Original message: This is a secret message</w:t>
      </w:r>
    </w:p>
    <w:p w14:paraId="0F8C132D" w14:textId="77777777" w:rsidR="00930740" w:rsidRPr="00394130" w:rsidRDefault="00930740" w:rsidP="00930740">
      <w:pPr>
        <w:pStyle w:val="ListBullet"/>
        <w:rPr>
          <w:sz w:val="22"/>
          <w:szCs w:val="22"/>
        </w:rPr>
      </w:pPr>
      <w:r w:rsidRPr="00394130">
        <w:rPr>
          <w:sz w:val="22"/>
          <w:szCs w:val="22"/>
        </w:rPr>
        <w:t>Encrypted message: 9/DjkLFaduYsEDlJqUTfhsQJjdOrEcqUWu2LOJ+HRvzco1twlC6f9w==</w:t>
      </w:r>
    </w:p>
    <w:p w14:paraId="042D0223" w14:textId="0BC84FD6" w:rsidR="00930740" w:rsidRPr="00394130" w:rsidRDefault="00930740" w:rsidP="00930740">
      <w:pPr>
        <w:pStyle w:val="ListBullet"/>
        <w:rPr>
          <w:sz w:val="22"/>
          <w:szCs w:val="22"/>
        </w:rPr>
      </w:pPr>
      <w:r w:rsidRPr="00394130">
        <w:rPr>
          <w:sz w:val="22"/>
          <w:szCs w:val="22"/>
        </w:rPr>
        <w:t>Decrypted message: This is a secret message</w:t>
      </w:r>
    </w:p>
    <w:p w14:paraId="2D04AE6C" w14:textId="698BC792" w:rsidR="00303694" w:rsidRDefault="00303694" w:rsidP="003110C0">
      <w:pPr>
        <w:pStyle w:val="ListBullet"/>
        <w:spacing w:after="100"/>
      </w:pPr>
    </w:p>
    <w:p w14:paraId="186AC55F" w14:textId="5FEA5C2E" w:rsidR="003110C0" w:rsidRDefault="003110C0" w:rsidP="007D206B">
      <w:pPr>
        <w:pStyle w:val="ListBullet"/>
        <w:spacing w:after="100"/>
      </w:pPr>
    </w:p>
    <w:p w14:paraId="3CDF40A8" w14:textId="5BC02EBE" w:rsidR="007D206B" w:rsidRDefault="007D206B" w:rsidP="007D206B">
      <w:pPr>
        <w:pStyle w:val="ListBullet"/>
        <w:spacing w:after="100"/>
      </w:pPr>
    </w:p>
    <w:p w14:paraId="76CE1453" w14:textId="5AEEA42B" w:rsidR="007D206B" w:rsidRDefault="007D206B" w:rsidP="007D206B">
      <w:pPr>
        <w:pStyle w:val="ListBullet"/>
        <w:spacing w:after="100"/>
      </w:pPr>
    </w:p>
    <w:p w14:paraId="101CF4BE" w14:textId="41E5DED0" w:rsidR="007D206B" w:rsidRDefault="007D206B" w:rsidP="007D206B">
      <w:pPr>
        <w:pStyle w:val="ListBullet"/>
        <w:spacing w:after="100"/>
      </w:pPr>
    </w:p>
    <w:p w14:paraId="2AA19779" w14:textId="143CC27E" w:rsidR="007D206B" w:rsidRDefault="007D206B" w:rsidP="007D206B">
      <w:pPr>
        <w:pStyle w:val="ListBullet"/>
        <w:spacing w:after="100"/>
      </w:pPr>
    </w:p>
    <w:p w14:paraId="79FE24D3" w14:textId="25D7B6AE" w:rsidR="007D206B" w:rsidRDefault="007D206B" w:rsidP="007D206B">
      <w:pPr>
        <w:pStyle w:val="ListBullet"/>
        <w:spacing w:after="100"/>
      </w:pPr>
    </w:p>
    <w:p w14:paraId="5F87E6C8" w14:textId="7BAD81FC" w:rsidR="007D206B" w:rsidRDefault="007D206B" w:rsidP="007D206B">
      <w:pPr>
        <w:pStyle w:val="ListBullet"/>
        <w:spacing w:after="100"/>
      </w:pPr>
    </w:p>
    <w:p w14:paraId="4A60A000" w14:textId="77E6F8C9" w:rsidR="007D206B" w:rsidRDefault="007D206B" w:rsidP="007D206B">
      <w:pPr>
        <w:pStyle w:val="ListBullet"/>
        <w:spacing w:after="100"/>
      </w:pPr>
    </w:p>
    <w:p w14:paraId="72E34096" w14:textId="1331A737" w:rsidR="007D206B" w:rsidRDefault="007D206B" w:rsidP="007D206B">
      <w:pPr>
        <w:pStyle w:val="ListBullet"/>
        <w:spacing w:after="100"/>
      </w:pPr>
    </w:p>
    <w:p w14:paraId="72E8B208" w14:textId="6402E0EE" w:rsidR="007D206B" w:rsidRDefault="007D206B" w:rsidP="007D206B">
      <w:pPr>
        <w:pStyle w:val="ListBullet"/>
        <w:spacing w:after="100"/>
      </w:pPr>
    </w:p>
    <w:p w14:paraId="5D7BE665" w14:textId="7542AC05" w:rsidR="007D206B" w:rsidRDefault="007D206B" w:rsidP="007D206B">
      <w:pPr>
        <w:pStyle w:val="ListBullet"/>
        <w:spacing w:after="100"/>
      </w:pPr>
    </w:p>
    <w:p w14:paraId="19CE3B46" w14:textId="17C49EDC" w:rsidR="007D206B" w:rsidRDefault="007D206B" w:rsidP="007D206B">
      <w:pPr>
        <w:pStyle w:val="ListBullet"/>
        <w:spacing w:after="100"/>
      </w:pPr>
    </w:p>
    <w:p w14:paraId="6D0F1AC3" w14:textId="7782978F" w:rsidR="007D206B" w:rsidRDefault="007D206B" w:rsidP="007D206B">
      <w:pPr>
        <w:pStyle w:val="ListBullet"/>
        <w:spacing w:after="100"/>
      </w:pPr>
    </w:p>
    <w:p w14:paraId="67FD385E" w14:textId="78684BE1" w:rsidR="007D206B" w:rsidRDefault="007D206B" w:rsidP="007D206B">
      <w:pPr>
        <w:pStyle w:val="ListBullet"/>
        <w:spacing w:after="100"/>
      </w:pPr>
    </w:p>
    <w:p w14:paraId="5433FFDB" w14:textId="69EB5DFB" w:rsidR="007D206B" w:rsidRDefault="007D206B" w:rsidP="007D206B">
      <w:pPr>
        <w:pStyle w:val="ListBullet"/>
        <w:spacing w:after="100"/>
      </w:pPr>
    </w:p>
    <w:p w14:paraId="058155D5" w14:textId="4DC67238" w:rsidR="007D206B" w:rsidRDefault="007D206B" w:rsidP="007D206B">
      <w:pPr>
        <w:pStyle w:val="ListBullet"/>
        <w:spacing w:after="100"/>
      </w:pPr>
    </w:p>
    <w:p w14:paraId="51189DC4" w14:textId="386956B9" w:rsidR="007D206B" w:rsidRDefault="007D206B" w:rsidP="007D206B">
      <w:pPr>
        <w:pStyle w:val="ListBullet"/>
        <w:spacing w:after="100"/>
      </w:pPr>
    </w:p>
    <w:p w14:paraId="3C30CDF9" w14:textId="375AB056" w:rsidR="007D206B" w:rsidRDefault="007D206B" w:rsidP="007D206B">
      <w:pPr>
        <w:pStyle w:val="ListBullet"/>
        <w:spacing w:after="100"/>
      </w:pPr>
    </w:p>
    <w:p w14:paraId="2D2B95C8" w14:textId="7C1DD885" w:rsidR="007D206B" w:rsidRDefault="007D206B" w:rsidP="007D206B">
      <w:pPr>
        <w:pStyle w:val="ListBullet"/>
        <w:spacing w:after="100"/>
      </w:pPr>
    </w:p>
    <w:p w14:paraId="20084F5E" w14:textId="79D99619" w:rsidR="007D206B" w:rsidRDefault="007D206B" w:rsidP="007D206B">
      <w:pPr>
        <w:pStyle w:val="ListBullet"/>
        <w:spacing w:after="100"/>
      </w:pPr>
    </w:p>
    <w:p w14:paraId="2B602BD4" w14:textId="237E297A" w:rsidR="007D206B" w:rsidRDefault="007D206B" w:rsidP="007D206B">
      <w:pPr>
        <w:pStyle w:val="ListBullet"/>
        <w:spacing w:after="100"/>
      </w:pPr>
    </w:p>
    <w:p w14:paraId="3A09EF68" w14:textId="7765C4A7" w:rsidR="007D206B" w:rsidRDefault="007D206B" w:rsidP="007D206B">
      <w:pPr>
        <w:pStyle w:val="ListBullet"/>
        <w:spacing w:after="100"/>
      </w:pPr>
    </w:p>
    <w:p w14:paraId="16362751" w14:textId="368F1097" w:rsidR="007D206B" w:rsidRDefault="007D206B" w:rsidP="007D206B">
      <w:pPr>
        <w:pStyle w:val="ListBullet"/>
        <w:spacing w:after="100"/>
      </w:pPr>
    </w:p>
    <w:p w14:paraId="297C333E" w14:textId="1CC6A8D1" w:rsidR="007D206B" w:rsidRDefault="007D206B" w:rsidP="007D206B">
      <w:pPr>
        <w:pStyle w:val="ListBullet"/>
        <w:spacing w:after="100"/>
      </w:pPr>
    </w:p>
    <w:p w14:paraId="0C4724DC" w14:textId="205DB19D" w:rsidR="007D206B" w:rsidRDefault="007D206B" w:rsidP="007D206B">
      <w:pPr>
        <w:pStyle w:val="ListBullet"/>
        <w:spacing w:after="100"/>
      </w:pPr>
    </w:p>
    <w:p w14:paraId="45739586" w14:textId="77777777" w:rsidR="007D206B" w:rsidRDefault="007D206B" w:rsidP="007D206B">
      <w:pPr>
        <w:pStyle w:val="ListBullet"/>
        <w:spacing w:after="100"/>
      </w:pPr>
    </w:p>
    <w:p w14:paraId="195AB637" w14:textId="7AE7BD12" w:rsidR="00B401EB" w:rsidRPr="006B3BE6" w:rsidRDefault="007F4FF2" w:rsidP="00B401EB">
      <w:pPr>
        <w:pStyle w:val="ListBullet"/>
        <w:spacing w:after="100"/>
        <w:rPr>
          <w:b/>
          <w:color w:val="0070C0"/>
        </w:rPr>
      </w:pPr>
      <w:r w:rsidRPr="006B3BE6">
        <w:rPr>
          <w:b/>
          <w:color w:val="0070C0"/>
        </w:rPr>
        <w:lastRenderedPageBreak/>
        <w:t>Edh25519</w:t>
      </w:r>
    </w:p>
    <w:p w14:paraId="44E375E6" w14:textId="08D4145F" w:rsidR="00D63EC8" w:rsidRPr="00D63EC8" w:rsidRDefault="00D63EC8"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w:t>
      </w:r>
      <w:r>
        <w:rPr>
          <w:rFonts w:ascii="Menlo" w:hAnsi="Menlo" w:cs="Menlo"/>
          <w:color w:val="6A9955"/>
          <w:sz w:val="18"/>
          <w:szCs w:val="18"/>
        </w:rPr>
        <w:t xml:space="preserve"> Google Bard, </w:t>
      </w:r>
      <w:r w:rsidRPr="007D206B">
        <w:rPr>
          <w:rFonts w:ascii="Menlo" w:hAnsi="Menlo" w:cs="Menlo"/>
          <w:color w:val="6A9955"/>
          <w:sz w:val="18"/>
          <w:szCs w:val="18"/>
        </w:rPr>
        <w:t>Samuel Huang</w:t>
      </w:r>
    </w:p>
    <w:p w14:paraId="3BA9B719" w14:textId="7FF4F853"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'fs'</w:t>
      </w:r>
      <w:r w:rsidRPr="007D206B">
        <w:rPr>
          <w:rFonts w:ascii="Menlo" w:hAnsi="Menlo" w:cs="Menlo"/>
          <w:color w:val="CCCCCC"/>
          <w:sz w:val="18"/>
          <w:szCs w:val="18"/>
        </w:rPr>
        <w:t>);</w:t>
      </w:r>
    </w:p>
    <w:p w14:paraId="78E2145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w:t>
      </w:r>
      <w:r w:rsidRPr="007D206B">
        <w:rPr>
          <w:rFonts w:ascii="Menlo" w:hAnsi="Menlo" w:cs="Menlo"/>
          <w:color w:val="CCCCCC"/>
          <w:sz w:val="18"/>
          <w:szCs w:val="18"/>
        </w:rPr>
        <w:t>);</w:t>
      </w:r>
    </w:p>
    <w:p w14:paraId="143455A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"tweetnacl-util"</w:t>
      </w:r>
      <w:r w:rsidRPr="007D206B">
        <w:rPr>
          <w:rFonts w:ascii="Menlo" w:hAnsi="Menlo" w:cs="Menlo"/>
          <w:color w:val="CCCCCC"/>
          <w:sz w:val="18"/>
          <w:szCs w:val="18"/>
        </w:rPr>
        <w:t xml:space="preserve">) </w:t>
      </w:r>
      <w:r w:rsidRPr="007D206B">
        <w:rPr>
          <w:rFonts w:ascii="Menlo" w:hAnsi="Menlo" w:cs="Menlo"/>
          <w:color w:val="6A9955"/>
          <w:sz w:val="18"/>
          <w:szCs w:val="18"/>
        </w:rPr>
        <w:t xml:space="preserve">// encoding &amp; decoding </w:t>
      </w:r>
    </w:p>
    <w:p w14:paraId="36C5E884" w14:textId="77777777" w:rsidR="000704E1" w:rsidRPr="007D206B" w:rsidRDefault="000704E1" w:rsidP="000704E1">
      <w:pPr>
        <w:shd w:val="clear" w:color="auto" w:fill="1F1F1F"/>
        <w:spacing w:line="300" w:lineRule="atLeast"/>
        <w:rPr>
          <w:rFonts w:ascii="Menlo" w:hAnsi="Menlo" w:cs="Menlo"/>
          <w:color w:val="CCCCCC"/>
          <w:sz w:val="18"/>
          <w:szCs w:val="18"/>
        </w:rPr>
      </w:pPr>
    </w:p>
    <w:p w14:paraId="6175E06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private key PEM file</w:t>
      </w:r>
    </w:p>
    <w:p w14:paraId="022F9296"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'private_key.pem'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761747E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w:t>
      </w:r>
    </w:p>
    <w:p w14:paraId="762F3B38"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CFFC84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private key to a Uint8Array object</w:t>
      </w:r>
    </w:p>
    <w:p w14:paraId="4BB4470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E14D61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length: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 xml:space="preserve"> )</w:t>
      </w:r>
    </w:p>
    <w:p w14:paraId="606528CF" w14:textId="77777777" w:rsidR="000704E1" w:rsidRPr="007D206B" w:rsidRDefault="000704E1" w:rsidP="000704E1">
      <w:pPr>
        <w:shd w:val="clear" w:color="auto" w:fill="1F1F1F"/>
        <w:spacing w:line="300" w:lineRule="atLeast"/>
        <w:rPr>
          <w:rFonts w:ascii="Menlo" w:hAnsi="Menlo" w:cs="Menlo"/>
          <w:color w:val="CCCCCC"/>
          <w:sz w:val="18"/>
          <w:szCs w:val="18"/>
        </w:rPr>
      </w:pPr>
    </w:p>
    <w:p w14:paraId="23DB76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p>
    <w:p w14:paraId="356B410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keyPair</w:t>
      </w:r>
      <w:r w:rsidRPr="007D206B">
        <w:rPr>
          <w:rFonts w:ascii="Menlo" w:hAnsi="Menlo" w:cs="Menlo"/>
          <w:color w:val="CCCCCC"/>
          <w:sz w:val="18"/>
          <w:szCs w:val="18"/>
        </w:rPr>
        <w:t>.</w:t>
      </w:r>
      <w:r w:rsidRPr="007D206B">
        <w:rPr>
          <w:rFonts w:ascii="Menlo" w:hAnsi="Menlo" w:cs="Menlo"/>
          <w:color w:val="DCDCAA"/>
          <w:sz w:val="18"/>
          <w:szCs w:val="18"/>
        </w:rPr>
        <w:t>fromSecretKey</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p>
    <w:p w14:paraId="6EAA1CA7"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F1A299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79B9F6C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p>
    <w:p w14:paraId="6E3DB66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DCDCAA"/>
          <w:sz w:val="18"/>
          <w:szCs w:val="18"/>
        </w:rPr>
        <w:t>detached</w:t>
      </w:r>
      <w:r w:rsidRPr="007D206B">
        <w:rPr>
          <w:rFonts w:ascii="Menlo" w:hAnsi="Menlo" w:cs="Menlo"/>
          <w:color w:val="CCCCCC"/>
          <w:sz w:val="18"/>
          <w:szCs w:val="18"/>
        </w:rPr>
        <w:t>(</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p>
    <w:p w14:paraId="508B02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w:t>
      </w:r>
    </w:p>
    <w:p w14:paraId="7FF94E04" w14:textId="77777777" w:rsidR="000704E1" w:rsidRPr="007D206B" w:rsidRDefault="000704E1" w:rsidP="000704E1">
      <w:pPr>
        <w:shd w:val="clear" w:color="auto" w:fill="1F1F1F"/>
        <w:spacing w:after="240" w:line="300" w:lineRule="atLeast"/>
        <w:rPr>
          <w:rFonts w:ascii="Menlo" w:hAnsi="Menlo" w:cs="Menlo"/>
          <w:color w:val="CCCCCC"/>
          <w:sz w:val="18"/>
          <w:szCs w:val="18"/>
        </w:rPr>
      </w:pPr>
    </w:p>
    <w:p w14:paraId="1A32F41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public key PEM file</w:t>
      </w:r>
    </w:p>
    <w:p w14:paraId="2FCA6A39"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'public_key.pem'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0359E7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w:t>
      </w:r>
    </w:p>
    <w:p w14:paraId="2B0279A1"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900D2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public key to a Uint8Array object</w:t>
      </w:r>
    </w:p>
    <w:p w14:paraId="4F864DC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E61BE9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 length:'</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w:t>
      </w:r>
    </w:p>
    <w:p w14:paraId="36D908F6" w14:textId="77777777" w:rsidR="000704E1" w:rsidRPr="007D206B" w:rsidRDefault="000704E1" w:rsidP="000704E1">
      <w:pPr>
        <w:shd w:val="clear" w:color="auto" w:fill="1F1F1F"/>
        <w:spacing w:line="300" w:lineRule="atLeast"/>
        <w:rPr>
          <w:rFonts w:ascii="Menlo" w:hAnsi="Menlo" w:cs="Menlo"/>
          <w:color w:val="CCCCCC"/>
          <w:sz w:val="18"/>
          <w:szCs w:val="18"/>
        </w:rPr>
      </w:pPr>
    </w:p>
    <w:p w14:paraId="3F398D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p>
    <w:p w14:paraId="1DE5E53A"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79794F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 using public key from a PEM file</w:t>
      </w:r>
    </w:p>
    <w:p w14:paraId="2D39EE9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228204AC"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p>
    <w:p w14:paraId="70FA05B6" w14:textId="67D49FCB"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isVerified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detached</w:t>
      </w:r>
      <w:r w:rsidRPr="007D206B">
        <w:rPr>
          <w:rFonts w:ascii="Menlo" w:hAnsi="Menlo" w:cs="Menlo"/>
          <w:color w:val="CCCCCC"/>
          <w:sz w:val="18"/>
          <w:szCs w:val="18"/>
        </w:rPr>
        <w:t>.</w:t>
      </w:r>
      <w:r w:rsidRPr="007D206B">
        <w:rPr>
          <w:rFonts w:ascii="Menlo" w:hAnsi="Menlo" w:cs="Menlo"/>
          <w:color w:val="DCDCAA"/>
          <w:sz w:val="18"/>
          <w:szCs w:val="18"/>
        </w:rPr>
        <w:t>verify</w:t>
      </w:r>
      <w:r w:rsidRPr="007D206B">
        <w:rPr>
          <w:rFonts w:ascii="Menlo" w:hAnsi="Menlo" w:cs="Menlo"/>
          <w:color w:val="CCCCCC"/>
          <w:sz w:val="18"/>
          <w:szCs w:val="18"/>
        </w:rPr>
        <w:t>(</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w:t>
      </w:r>
    </w:p>
    <w:p w14:paraId="42B9FF0B" w14:textId="77777777" w:rsidR="000704E1" w:rsidRPr="007D206B" w:rsidRDefault="000704E1" w:rsidP="000704E1">
      <w:pPr>
        <w:shd w:val="clear" w:color="auto" w:fill="1F1F1F"/>
        <w:spacing w:line="300" w:lineRule="atLeast"/>
        <w:rPr>
          <w:rFonts w:ascii="Menlo" w:hAnsi="Menlo" w:cs="Menlo"/>
          <w:color w:val="CCCCCC"/>
          <w:sz w:val="18"/>
          <w:szCs w:val="18"/>
        </w:rPr>
      </w:pPr>
    </w:p>
    <w:p w14:paraId="747A206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w:t>
      </w:r>
    </w:p>
    <w:p w14:paraId="0C3B418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const isVerified = nacl.sign.detached.verify( messageBytes, signature, signer.publicKey );</w:t>
      </w:r>
    </w:p>
    <w:p w14:paraId="584EA88B" w14:textId="197B8A0E" w:rsidR="000704E1" w:rsidRDefault="000704E1" w:rsidP="000704E1">
      <w:pPr>
        <w:shd w:val="clear" w:color="auto" w:fill="1F1F1F"/>
        <w:spacing w:line="300" w:lineRule="atLeast"/>
        <w:rPr>
          <w:rFonts w:ascii="Menlo" w:hAnsi="Menlo" w:cs="Menlo"/>
          <w:color w:val="CCCCCC"/>
          <w:sz w:val="18"/>
          <w:szCs w:val="18"/>
        </w:rPr>
      </w:pPr>
    </w:p>
    <w:p w14:paraId="336BF861" w14:textId="77777777" w:rsidR="001C66D4" w:rsidRPr="007D206B" w:rsidRDefault="001C66D4" w:rsidP="000704E1">
      <w:pPr>
        <w:shd w:val="clear" w:color="auto" w:fill="1F1F1F"/>
        <w:spacing w:line="300" w:lineRule="atLeast"/>
        <w:rPr>
          <w:rFonts w:ascii="Menlo" w:hAnsi="Menlo" w:cs="Menlo"/>
          <w:color w:val="CCCCCC"/>
          <w:sz w:val="18"/>
          <w:szCs w:val="18"/>
        </w:rPr>
      </w:pPr>
    </w:p>
    <w:p w14:paraId="5CA4D3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Check if the signature is verified</w:t>
      </w:r>
    </w:p>
    <w:p w14:paraId="3A40C16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586C0"/>
          <w:sz w:val="18"/>
          <w:szCs w:val="18"/>
        </w:rPr>
        <w:t>if</w:t>
      </w:r>
      <w:r w:rsidRPr="007D206B">
        <w:rPr>
          <w:rFonts w:ascii="Menlo" w:hAnsi="Menlo" w:cs="Menlo"/>
          <w:color w:val="CCCCCC"/>
          <w:sz w:val="18"/>
          <w:szCs w:val="18"/>
        </w:rPr>
        <w:t xml:space="preserve"> ( </w:t>
      </w:r>
      <w:r w:rsidRPr="007D206B">
        <w:rPr>
          <w:rFonts w:ascii="Menlo" w:hAnsi="Menlo" w:cs="Menlo"/>
          <w:color w:val="4FC1FF"/>
          <w:sz w:val="18"/>
          <w:szCs w:val="18"/>
        </w:rPr>
        <w:t>isVerified</w:t>
      </w:r>
      <w:r w:rsidRPr="007D206B">
        <w:rPr>
          <w:rFonts w:ascii="Menlo" w:hAnsi="Menlo" w:cs="Menlo"/>
          <w:color w:val="CCCCCC"/>
          <w:sz w:val="18"/>
          <w:szCs w:val="18"/>
        </w:rPr>
        <w:t xml:space="preserve"> ) {</w:t>
      </w:r>
    </w:p>
    <w:p w14:paraId="6147A08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verified!'</w:t>
      </w:r>
      <w:r w:rsidRPr="007D206B">
        <w:rPr>
          <w:rFonts w:ascii="Menlo" w:hAnsi="Menlo" w:cs="Menlo"/>
          <w:color w:val="CCCCCC"/>
          <w:sz w:val="18"/>
          <w:szCs w:val="18"/>
        </w:rPr>
        <w:t>);</w:t>
      </w:r>
    </w:p>
    <w:p w14:paraId="13E5F8F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else</w:t>
      </w:r>
      <w:r w:rsidRPr="007D206B">
        <w:rPr>
          <w:rFonts w:ascii="Menlo" w:hAnsi="Menlo" w:cs="Menlo"/>
          <w:color w:val="CCCCCC"/>
          <w:sz w:val="18"/>
          <w:szCs w:val="18"/>
        </w:rPr>
        <w:t xml:space="preserve"> {</w:t>
      </w:r>
    </w:p>
    <w:p w14:paraId="788BFB3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not verified!'</w:t>
      </w:r>
      <w:r w:rsidRPr="007D206B">
        <w:rPr>
          <w:rFonts w:ascii="Menlo" w:hAnsi="Menlo" w:cs="Menlo"/>
          <w:color w:val="CCCCCC"/>
          <w:sz w:val="18"/>
          <w:szCs w:val="18"/>
        </w:rPr>
        <w:t>);</w:t>
      </w:r>
    </w:p>
    <w:p w14:paraId="2D3203C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AB59437" w14:textId="77777777" w:rsidR="00D33EFC" w:rsidRDefault="00D33EFC" w:rsidP="00D33EFC">
      <w:pPr>
        <w:pStyle w:val="ListBullet"/>
        <w:spacing w:after="100"/>
      </w:pPr>
    </w:p>
    <w:p w14:paraId="33D72F3F" w14:textId="2E6635A8" w:rsidR="00435F2B" w:rsidRPr="00394130" w:rsidRDefault="000A55EF" w:rsidP="000A55EF">
      <w:pPr>
        <w:pStyle w:val="ListBullet"/>
        <w:spacing w:after="100"/>
        <w:rPr>
          <w:i/>
        </w:rPr>
      </w:pPr>
      <w:r w:rsidRPr="00394130">
        <w:rPr>
          <w:i/>
        </w:rPr>
        <w:t>// Console output</w:t>
      </w:r>
      <w:r w:rsidR="00F52F9C" w:rsidRPr="00394130">
        <w:rPr>
          <w:i/>
        </w:rPr>
        <w:t xml:space="preserve"> o</w:t>
      </w:r>
      <w:r w:rsidR="0066205E" w:rsidRPr="00394130">
        <w:rPr>
          <w:i/>
        </w:rPr>
        <w:t>f</w:t>
      </w:r>
      <w:r w:rsidR="00F52F9C" w:rsidRPr="00394130">
        <w:rPr>
          <w:i/>
        </w:rPr>
        <w:t xml:space="preserve"> running code</w:t>
      </w:r>
    </w:p>
    <w:p w14:paraId="3B1363CB" w14:textId="77777777" w:rsidR="009B4205" w:rsidRPr="00394130" w:rsidRDefault="009B4205" w:rsidP="009B4205">
      <w:pPr>
        <w:pStyle w:val="ListBullet"/>
        <w:rPr>
          <w:sz w:val="22"/>
          <w:szCs w:val="22"/>
        </w:rPr>
      </w:pPr>
      <w:r w:rsidRPr="00394130">
        <w:rPr>
          <w:sz w:val="22"/>
          <w:szCs w:val="22"/>
        </w:rPr>
        <w:t>privateKey: 2DlCDUXzCHlhOywYHlcbgyGr4D7lTaiXGfTYVvnQ6GrIP/aUAbGLGm8O0aageOE3</w:t>
      </w:r>
    </w:p>
    <w:p w14:paraId="71E84294" w14:textId="77777777" w:rsidR="009B4205" w:rsidRPr="00394130" w:rsidRDefault="009B4205" w:rsidP="009B4205">
      <w:pPr>
        <w:pStyle w:val="ListBullet"/>
        <w:rPr>
          <w:sz w:val="22"/>
          <w:szCs w:val="22"/>
        </w:rPr>
      </w:pPr>
      <w:r w:rsidRPr="00394130">
        <w:rPr>
          <w:sz w:val="22"/>
          <w:szCs w:val="22"/>
        </w:rPr>
        <w:t>hcOjgmUVupOiIuZzTzFpPA==</w:t>
      </w:r>
    </w:p>
    <w:p w14:paraId="764F0DD1" w14:textId="77777777" w:rsidR="009B4205" w:rsidRPr="00394130" w:rsidRDefault="009B4205" w:rsidP="009B4205">
      <w:pPr>
        <w:pStyle w:val="ListBullet"/>
        <w:rPr>
          <w:sz w:val="22"/>
          <w:szCs w:val="22"/>
        </w:rPr>
      </w:pPr>
      <w:r w:rsidRPr="00394130">
        <w:rPr>
          <w:sz w:val="22"/>
          <w:szCs w:val="22"/>
        </w:rPr>
        <w:t>privateKey length: 64</w:t>
      </w:r>
    </w:p>
    <w:p w14:paraId="51D1F40D" w14:textId="77777777" w:rsidR="009B4205" w:rsidRPr="00394130" w:rsidRDefault="009B4205" w:rsidP="009B4205">
      <w:pPr>
        <w:pStyle w:val="ListBullet"/>
        <w:rPr>
          <w:sz w:val="22"/>
          <w:szCs w:val="22"/>
        </w:rPr>
      </w:pPr>
      <w:r w:rsidRPr="00394130">
        <w:rPr>
          <w:sz w:val="22"/>
          <w:szCs w:val="22"/>
        </w:rPr>
        <w:t>signature: 103,155,122,34,172,210,208,132,220,121,88,107,207,196,214,139,235,246,53,176,174,199,99,228,15,45,233,28,61,32,35,255,105,71,140,155,48,203,199,67,231,97,72,213,151,207,220,254,176,111,147,181,107,181,103,116,50,148,157,193,238,181,196,8</w:t>
      </w:r>
    </w:p>
    <w:p w14:paraId="7E8C6A90" w14:textId="77777777" w:rsidR="009B4205" w:rsidRPr="00394130" w:rsidRDefault="009B4205" w:rsidP="009B4205">
      <w:pPr>
        <w:pStyle w:val="ListBullet"/>
        <w:rPr>
          <w:sz w:val="22"/>
          <w:szCs w:val="22"/>
        </w:rPr>
      </w:pPr>
      <w:r w:rsidRPr="00394130">
        <w:rPr>
          <w:sz w:val="22"/>
          <w:szCs w:val="22"/>
        </w:rPr>
        <w:t>publicKey: yD/2lAGxixpvDtGmoHjhN4XDo4JlFbqToiLmc08xaTw=</w:t>
      </w:r>
    </w:p>
    <w:p w14:paraId="6BE12054" w14:textId="77777777" w:rsidR="009B4205" w:rsidRPr="00394130" w:rsidRDefault="009B4205" w:rsidP="009B4205">
      <w:pPr>
        <w:pStyle w:val="ListBullet"/>
        <w:rPr>
          <w:sz w:val="22"/>
          <w:szCs w:val="22"/>
        </w:rPr>
      </w:pPr>
      <w:r w:rsidRPr="00394130">
        <w:rPr>
          <w:sz w:val="22"/>
          <w:szCs w:val="22"/>
        </w:rPr>
        <w:t>publicKey length: 32</w:t>
      </w:r>
    </w:p>
    <w:p w14:paraId="53FBC4F8" w14:textId="36A226D6" w:rsidR="00435F2B" w:rsidRPr="00394130" w:rsidRDefault="009B4205" w:rsidP="009B4205">
      <w:pPr>
        <w:pStyle w:val="ListBullet"/>
        <w:rPr>
          <w:sz w:val="22"/>
          <w:szCs w:val="22"/>
        </w:rPr>
      </w:pPr>
      <w:r w:rsidRPr="00394130">
        <w:rPr>
          <w:sz w:val="22"/>
          <w:szCs w:val="22"/>
        </w:rPr>
        <w:t>Signature verified!</w:t>
      </w:r>
    </w:p>
    <w:p w14:paraId="13129726" w14:textId="7B198685" w:rsidR="000066A0" w:rsidRDefault="000066A0" w:rsidP="00F81A68">
      <w:pPr>
        <w:pStyle w:val="ListBullet"/>
        <w:spacing w:after="100"/>
      </w:pPr>
    </w:p>
    <w:p w14:paraId="68B5C7FB" w14:textId="1C6499A2" w:rsidR="009C4FB6" w:rsidRDefault="009C4FB6" w:rsidP="00F81A68">
      <w:pPr>
        <w:pStyle w:val="ListBullet"/>
        <w:spacing w:after="100"/>
      </w:pPr>
    </w:p>
    <w:p w14:paraId="5A66A73A" w14:textId="77777777" w:rsidR="009C4FB6" w:rsidRDefault="009C4FB6" w:rsidP="00F81A68">
      <w:pPr>
        <w:pStyle w:val="ListBullet"/>
        <w:spacing w:after="100"/>
      </w:pPr>
    </w:p>
    <w:p w14:paraId="6234BDDC" w14:textId="2A324A90" w:rsidR="009C4FB6" w:rsidRDefault="009C4FB6" w:rsidP="00F81A68">
      <w:pPr>
        <w:pStyle w:val="ListBullet"/>
        <w:spacing w:after="100"/>
      </w:pPr>
    </w:p>
    <w:p w14:paraId="666351B9" w14:textId="0B431721" w:rsidR="007D206B" w:rsidRDefault="007D206B" w:rsidP="00F81A68">
      <w:pPr>
        <w:pStyle w:val="ListBullet"/>
        <w:spacing w:after="100"/>
      </w:pPr>
    </w:p>
    <w:p w14:paraId="27DAF633" w14:textId="1623D89F" w:rsidR="007D206B" w:rsidRDefault="007D206B" w:rsidP="00F81A68">
      <w:pPr>
        <w:pStyle w:val="ListBullet"/>
        <w:spacing w:after="100"/>
      </w:pPr>
    </w:p>
    <w:p w14:paraId="783A1A49" w14:textId="680F4A25" w:rsidR="007D206B" w:rsidRDefault="007D206B" w:rsidP="00F81A68">
      <w:pPr>
        <w:pStyle w:val="ListBullet"/>
        <w:spacing w:after="100"/>
      </w:pPr>
    </w:p>
    <w:p w14:paraId="2D9C4F60" w14:textId="609DD8DC" w:rsidR="007D206B" w:rsidRDefault="007D206B" w:rsidP="00F81A68">
      <w:pPr>
        <w:pStyle w:val="ListBullet"/>
        <w:spacing w:after="100"/>
      </w:pPr>
    </w:p>
    <w:p w14:paraId="22955899" w14:textId="5674B5E7" w:rsidR="007D206B" w:rsidRDefault="007D206B" w:rsidP="00F81A68">
      <w:pPr>
        <w:pStyle w:val="ListBullet"/>
        <w:spacing w:after="100"/>
      </w:pPr>
    </w:p>
    <w:p w14:paraId="56735454" w14:textId="21770C8F" w:rsidR="007D206B" w:rsidRDefault="007D206B" w:rsidP="00F81A68">
      <w:pPr>
        <w:pStyle w:val="ListBullet"/>
        <w:spacing w:after="100"/>
      </w:pPr>
    </w:p>
    <w:p w14:paraId="6F298EF5" w14:textId="285E3202" w:rsidR="007D206B" w:rsidRDefault="007D206B" w:rsidP="00F81A68">
      <w:pPr>
        <w:pStyle w:val="ListBullet"/>
        <w:spacing w:after="100"/>
      </w:pPr>
    </w:p>
    <w:p w14:paraId="40B14ADF" w14:textId="6C92262D" w:rsidR="007D206B" w:rsidRDefault="007D206B" w:rsidP="00F81A68">
      <w:pPr>
        <w:pStyle w:val="ListBullet"/>
        <w:spacing w:after="100"/>
      </w:pPr>
    </w:p>
    <w:p w14:paraId="3DCF6C08" w14:textId="59704718" w:rsidR="007D206B" w:rsidRDefault="007D206B" w:rsidP="00F81A68">
      <w:pPr>
        <w:pStyle w:val="ListBullet"/>
        <w:spacing w:after="100"/>
      </w:pPr>
    </w:p>
    <w:p w14:paraId="43645BE7" w14:textId="7C26943E" w:rsidR="007D206B" w:rsidRDefault="007D206B" w:rsidP="00F81A68">
      <w:pPr>
        <w:pStyle w:val="ListBullet"/>
        <w:spacing w:after="100"/>
      </w:pPr>
    </w:p>
    <w:p w14:paraId="6F11FADE" w14:textId="1FD209AA" w:rsidR="007D206B" w:rsidRDefault="007D206B" w:rsidP="00F81A68">
      <w:pPr>
        <w:pStyle w:val="ListBullet"/>
        <w:spacing w:after="100"/>
      </w:pPr>
    </w:p>
    <w:p w14:paraId="57C991B4" w14:textId="6AE78326" w:rsidR="007D206B" w:rsidRDefault="007D206B" w:rsidP="00F81A68">
      <w:pPr>
        <w:pStyle w:val="ListBullet"/>
        <w:spacing w:after="100"/>
      </w:pPr>
    </w:p>
    <w:p w14:paraId="4E9F4410" w14:textId="4F02EC02" w:rsidR="007D206B" w:rsidRDefault="007D206B" w:rsidP="00F81A68">
      <w:pPr>
        <w:pStyle w:val="ListBullet"/>
        <w:spacing w:after="100"/>
      </w:pPr>
    </w:p>
    <w:p w14:paraId="3E24EC88" w14:textId="2992F526" w:rsidR="007D206B" w:rsidRDefault="007D206B" w:rsidP="00F81A68">
      <w:pPr>
        <w:pStyle w:val="ListBullet"/>
        <w:spacing w:after="100"/>
      </w:pPr>
    </w:p>
    <w:p w14:paraId="05D3812F" w14:textId="1E0F9B67" w:rsidR="007D206B" w:rsidRDefault="007D206B" w:rsidP="00F81A68">
      <w:pPr>
        <w:pStyle w:val="ListBullet"/>
        <w:spacing w:after="100"/>
      </w:pPr>
    </w:p>
    <w:p w14:paraId="1E13FCBB" w14:textId="77777777" w:rsidR="007D206B" w:rsidRDefault="007D206B" w:rsidP="00F81A68">
      <w:pPr>
        <w:pStyle w:val="ListBullet"/>
        <w:spacing w:after="100"/>
      </w:pPr>
    </w:p>
    <w:p w14:paraId="3B0A881C" w14:textId="1825BEE8" w:rsidR="001F1C8C" w:rsidRPr="006B3BE6" w:rsidRDefault="009C4FB6" w:rsidP="00F81A68">
      <w:pPr>
        <w:pStyle w:val="ListBullet"/>
        <w:spacing w:after="100"/>
        <w:rPr>
          <w:b/>
          <w:color w:val="0070C0"/>
        </w:rPr>
      </w:pPr>
      <w:r w:rsidRPr="006B3BE6">
        <w:rPr>
          <w:b/>
          <w:color w:val="0070C0"/>
        </w:rPr>
        <w:lastRenderedPageBreak/>
        <w:t>ChaCha20-Poly1305</w:t>
      </w:r>
    </w:p>
    <w:p w14:paraId="16566E98" w14:textId="101362C8" w:rsidR="00694366" w:rsidRDefault="00694366" w:rsidP="009C4FB6">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xml:space="preserve">// @authors: </w:t>
      </w:r>
      <w:r w:rsidR="00103D4E">
        <w:rPr>
          <w:rFonts w:ascii="Menlo" w:hAnsi="Menlo" w:cs="Menlo"/>
          <w:color w:val="6A9955"/>
          <w:sz w:val="18"/>
          <w:szCs w:val="18"/>
        </w:rPr>
        <w:t xml:space="preserve">CodePal, </w:t>
      </w:r>
      <w:r w:rsidRPr="007D206B">
        <w:rPr>
          <w:rFonts w:ascii="Menlo" w:hAnsi="Menlo" w:cs="Menlo"/>
          <w:color w:val="6A9955"/>
          <w:sz w:val="18"/>
          <w:szCs w:val="18"/>
        </w:rPr>
        <w:t>ChatGPT,</w:t>
      </w:r>
      <w:r w:rsidR="00103D4E">
        <w:rPr>
          <w:rFonts w:ascii="Menlo" w:hAnsi="Menlo" w:cs="Menlo"/>
          <w:color w:val="6A9955"/>
          <w:sz w:val="18"/>
          <w:szCs w:val="18"/>
        </w:rPr>
        <w:t xml:space="preserve"> </w:t>
      </w:r>
      <w:r w:rsidRPr="007D206B">
        <w:rPr>
          <w:rFonts w:ascii="Menlo" w:hAnsi="Menlo" w:cs="Menlo"/>
          <w:color w:val="6A9955"/>
          <w:sz w:val="18"/>
          <w:szCs w:val="18"/>
        </w:rPr>
        <w:t>Samuel Huang</w:t>
      </w:r>
    </w:p>
    <w:p w14:paraId="157A5B41" w14:textId="17724890"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'crypto'</w:t>
      </w:r>
      <w:r w:rsidRPr="007D206B">
        <w:rPr>
          <w:rFonts w:ascii="Menlo" w:hAnsi="Menlo" w:cs="Menlo"/>
          <w:color w:val="CCCCCC"/>
          <w:sz w:val="18"/>
          <w:szCs w:val="18"/>
        </w:rPr>
        <w:t>);</w:t>
      </w:r>
    </w:p>
    <w:p w14:paraId="120B84E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EF5BBC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w:t>
      </w:r>
    </w:p>
    <w:p w14:paraId="143092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12</w:t>
      </w:r>
      <w:r w:rsidRPr="007D206B">
        <w:rPr>
          <w:rFonts w:ascii="Menlo" w:hAnsi="Menlo" w:cs="Menlo"/>
          <w:color w:val="CCCCCC"/>
          <w:sz w:val="18"/>
          <w:szCs w:val="18"/>
        </w:rPr>
        <w:t>);</w:t>
      </w:r>
    </w:p>
    <w:p w14:paraId="2681C107"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AD6FA1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6A9955"/>
          <w:sz w:val="18"/>
          <w:szCs w:val="18"/>
        </w:rPr>
        <w:t>// Create a cipher object using the key, nonce, and authTagLength</w:t>
      </w:r>
    </w:p>
    <w:p w14:paraId="0445285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w:t>
      </w:r>
    </w:p>
    <w:p w14:paraId="6C2844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5FD4035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63922DF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79F9A65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796EE9A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F06F00E"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834261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getAuthTag</w:t>
      </w:r>
      <w:r w:rsidRPr="007D206B">
        <w:rPr>
          <w:rFonts w:ascii="Menlo" w:hAnsi="Menlo" w:cs="Menlo"/>
          <w:color w:val="CCCCCC"/>
          <w:sz w:val="18"/>
          <w:szCs w:val="18"/>
        </w:rPr>
        <w:t>();</w:t>
      </w:r>
    </w:p>
    <w:p w14:paraId="43A56A5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 </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p>
    <w:p w14:paraId="3BED515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A573AB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1F7582B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w:t>
      </w:r>
    </w:p>
    <w:p w14:paraId="7A2350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createDecipheriv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w:t>
      </w:r>
    </w:p>
    <w:p w14:paraId="37D387E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49108CB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1AF246DB"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B95104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setAuthTag</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p>
    <w:p w14:paraId="009D7F82"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531554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40A231D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w:t>
      </w:r>
    </w:p>
    <w:p w14:paraId="295F7D75"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F5CBA0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w:t>
      </w:r>
    </w:p>
    <w:p w14:paraId="3359BE8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4EEA03A" w14:textId="77777777" w:rsidR="009C4FB6" w:rsidRPr="007D206B" w:rsidRDefault="009C4FB6" w:rsidP="009C4FB6">
      <w:pPr>
        <w:shd w:val="clear" w:color="auto" w:fill="1F1F1F"/>
        <w:spacing w:line="300" w:lineRule="atLeast"/>
        <w:rPr>
          <w:rFonts w:ascii="Menlo" w:hAnsi="Menlo" w:cs="Menlo"/>
          <w:color w:val="CCCCCC"/>
          <w:sz w:val="18"/>
          <w:szCs w:val="18"/>
        </w:rPr>
      </w:pPr>
    </w:p>
    <w:p w14:paraId="218595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a secret key</w:t>
      </w:r>
    </w:p>
    <w:p w14:paraId="1CC4634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32</w:t>
      </w:r>
      <w:r w:rsidRPr="007D206B">
        <w:rPr>
          <w:rFonts w:ascii="Menlo" w:hAnsi="Menlo" w:cs="Menlo"/>
          <w:color w:val="CCCCCC"/>
          <w:sz w:val="18"/>
          <w:szCs w:val="18"/>
        </w:rPr>
        <w:t>);</w:t>
      </w:r>
    </w:p>
    <w:p w14:paraId="35227616"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619002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 some text</w:t>
      </w:r>
    </w:p>
    <w:p w14:paraId="0827FA6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'Hello, world!'</w:t>
      </w:r>
      <w:r w:rsidRPr="007D206B">
        <w:rPr>
          <w:rFonts w:ascii="Menlo" w:hAnsi="Menlo" w:cs="Menlo"/>
          <w:color w:val="CCCCCC"/>
          <w:sz w:val="18"/>
          <w:szCs w:val="18"/>
        </w:rPr>
        <w:t>;</w:t>
      </w:r>
    </w:p>
    <w:p w14:paraId="00BD8B7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029C5CD4"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3A1E98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Uncomment this line then run code to verify MAC authentication is working in decryption</w:t>
      </w:r>
    </w:p>
    <w:p w14:paraId="35882A48"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encryptedData.tag = crypto.randomBytes( 16 );</w:t>
      </w:r>
    </w:p>
    <w:p w14:paraId="43CAD5A9"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773958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text: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083B38E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'Nonce: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03A5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'MAC: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1DEC4671"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C572C7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 the text</w:t>
      </w:r>
    </w:p>
    <w:p w14:paraId="07520C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p>
    <w:p w14:paraId="71B57B16"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5A3FE1D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5FC8EA9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p>
    <w:p w14:paraId="39DDC1F5"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p>
    <w:p w14:paraId="0B66B8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ED175F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4A8BB4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text: '</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w:t>
      </w:r>
    </w:p>
    <w:p w14:paraId="13940BCB" w14:textId="77777777" w:rsidR="009C4FB6" w:rsidRPr="000066A0" w:rsidRDefault="009C4FB6" w:rsidP="00F81A68">
      <w:pPr>
        <w:pStyle w:val="ListBullet"/>
        <w:spacing w:after="100"/>
      </w:pPr>
    </w:p>
    <w:p w14:paraId="6884C3FB" w14:textId="5F150064" w:rsidR="00E40EA0" w:rsidRDefault="009C4FB6" w:rsidP="00A101CD">
      <w:pPr>
        <w:pStyle w:val="ListBullet"/>
        <w:spacing w:after="100"/>
        <w:ind w:left="720"/>
      </w:pPr>
      <w:r>
        <w:t>// Actual console output</w:t>
      </w:r>
    </w:p>
    <w:p w14:paraId="6E2D1FBA" w14:textId="77777777" w:rsidR="009C4FB6" w:rsidRDefault="009C4FB6" w:rsidP="00A101CD">
      <w:pPr>
        <w:pStyle w:val="ListBullet"/>
        <w:ind w:left="720"/>
      </w:pPr>
      <w:r>
        <w:t>Encrypted text:  CANlQb+ZaB1ytImOgw==</w:t>
      </w:r>
    </w:p>
    <w:p w14:paraId="542701F4" w14:textId="77777777" w:rsidR="009C4FB6" w:rsidRDefault="009C4FB6" w:rsidP="00A101CD">
      <w:pPr>
        <w:pStyle w:val="ListBullet"/>
        <w:ind w:left="720"/>
      </w:pPr>
      <w:r>
        <w:t>Nonce:  nNFB59n7MKpr4Pzn</w:t>
      </w:r>
    </w:p>
    <w:p w14:paraId="7782D051" w14:textId="77777777" w:rsidR="009C4FB6" w:rsidRDefault="009C4FB6" w:rsidP="00A101CD">
      <w:pPr>
        <w:pStyle w:val="ListBullet"/>
        <w:ind w:left="720"/>
      </w:pPr>
      <w:r>
        <w:t>MAC:  ia01UpCPdBMQcpTy7TtzDg==</w:t>
      </w:r>
    </w:p>
    <w:p w14:paraId="43BCE574" w14:textId="707EBC18" w:rsidR="009C4FB6" w:rsidRPr="009C4FB6" w:rsidRDefault="009C4FB6" w:rsidP="00A101CD">
      <w:pPr>
        <w:pStyle w:val="ListBullet"/>
        <w:ind w:left="720"/>
      </w:pPr>
      <w:r>
        <w:t>Decrypted text:  Hello, world!</w:t>
      </w:r>
    </w:p>
    <w:p w14:paraId="7C0FC9EF" w14:textId="743F4A78" w:rsidR="00F85AF0" w:rsidRDefault="00F85AF0" w:rsidP="00F024D1">
      <w:pPr>
        <w:pStyle w:val="ListBullet"/>
      </w:pPr>
    </w:p>
    <w:p w14:paraId="3B18CD50" w14:textId="77777777" w:rsidR="00A101CD" w:rsidRDefault="00A101CD" w:rsidP="00F024D1">
      <w:pPr>
        <w:pStyle w:val="ListBullet"/>
      </w:pPr>
    </w:p>
    <w:p w14:paraId="4D641CD9" w14:textId="2DB42D6C" w:rsidR="00A101CD" w:rsidRDefault="00A101CD" w:rsidP="00F024D1">
      <w:pPr>
        <w:pStyle w:val="ListBullet"/>
      </w:pPr>
      <w:r>
        <w:t>That’s it. Easy Peasy. See my Github code for more details.</w:t>
      </w:r>
    </w:p>
    <w:p w14:paraId="467FBE4B" w14:textId="77777777" w:rsidR="00A101CD" w:rsidRDefault="00A101CD" w:rsidP="00F024D1">
      <w:pPr>
        <w:pStyle w:val="ListBullet"/>
      </w:pPr>
    </w:p>
    <w:p w14:paraId="40B6866F" w14:textId="35501602" w:rsidR="00F85AF0" w:rsidRDefault="00F85AF0" w:rsidP="00F024D1">
      <w:pPr>
        <w:pStyle w:val="ListBullet"/>
      </w:pPr>
    </w:p>
    <w:p w14:paraId="5C6921B8" w14:textId="483F6543" w:rsidR="00F85AF0" w:rsidRDefault="00F85AF0" w:rsidP="00F024D1">
      <w:pPr>
        <w:pStyle w:val="ListBullet"/>
      </w:pPr>
    </w:p>
    <w:p w14:paraId="431C97E0" w14:textId="3AFB52BA" w:rsidR="00F85AF0" w:rsidRDefault="00F85AF0" w:rsidP="00F024D1">
      <w:pPr>
        <w:pStyle w:val="ListBullet"/>
      </w:pPr>
    </w:p>
    <w:p w14:paraId="56A1880E" w14:textId="0DED5CCD" w:rsidR="00F85AF0" w:rsidRDefault="00F85AF0" w:rsidP="00F024D1">
      <w:pPr>
        <w:pStyle w:val="ListBullet"/>
      </w:pPr>
    </w:p>
    <w:p w14:paraId="660DE489" w14:textId="3E054139" w:rsidR="00F85AF0" w:rsidRDefault="00F85AF0" w:rsidP="00F024D1">
      <w:pPr>
        <w:pStyle w:val="ListBullet"/>
      </w:pPr>
    </w:p>
    <w:p w14:paraId="6AA3FF4C" w14:textId="3085ED6A" w:rsidR="00F85AF0" w:rsidRDefault="00F85AF0" w:rsidP="00F024D1">
      <w:pPr>
        <w:pStyle w:val="ListBullet"/>
      </w:pPr>
    </w:p>
    <w:p w14:paraId="1CF1B714" w14:textId="00093D41" w:rsidR="00F85AF0" w:rsidRDefault="00F85AF0" w:rsidP="00F024D1">
      <w:pPr>
        <w:pStyle w:val="ListBullet"/>
      </w:pPr>
    </w:p>
    <w:p w14:paraId="7D7FA8EC" w14:textId="25805C6D" w:rsidR="00F85AF0" w:rsidRDefault="00F85AF0" w:rsidP="00F024D1">
      <w:pPr>
        <w:pStyle w:val="ListBullet"/>
      </w:pPr>
    </w:p>
    <w:p w14:paraId="48667812" w14:textId="1E192667" w:rsidR="00F85AF0" w:rsidRDefault="00F85AF0" w:rsidP="00F024D1">
      <w:pPr>
        <w:pStyle w:val="ListBullet"/>
      </w:pPr>
    </w:p>
    <w:p w14:paraId="45E30B6B" w14:textId="3239E515" w:rsidR="00F85AF0" w:rsidRDefault="00F85AF0" w:rsidP="00F024D1">
      <w:pPr>
        <w:pStyle w:val="ListBullet"/>
      </w:pPr>
    </w:p>
    <w:p w14:paraId="72162EF7" w14:textId="5814BFDA" w:rsidR="00F85AF0" w:rsidRDefault="00F85AF0" w:rsidP="00F024D1">
      <w:pPr>
        <w:pStyle w:val="ListBullet"/>
      </w:pPr>
    </w:p>
    <w:p w14:paraId="2F10ED6E" w14:textId="377169A1" w:rsidR="00F85AF0" w:rsidRDefault="00F85AF0" w:rsidP="00F024D1">
      <w:pPr>
        <w:pStyle w:val="ListBullet"/>
      </w:pPr>
    </w:p>
    <w:p w14:paraId="14EE2912" w14:textId="0FAA5A61" w:rsidR="00F85AF0" w:rsidRDefault="00F85AF0" w:rsidP="00F024D1">
      <w:pPr>
        <w:pStyle w:val="ListBullet"/>
      </w:pPr>
    </w:p>
    <w:p w14:paraId="1559EF9E" w14:textId="364A329A" w:rsidR="00F85AF0" w:rsidRDefault="00F85AF0" w:rsidP="00F024D1">
      <w:pPr>
        <w:pStyle w:val="ListBullet"/>
      </w:pPr>
    </w:p>
    <w:p w14:paraId="57840C3F" w14:textId="7FD69F9B" w:rsidR="00F85AF0" w:rsidRDefault="00F85AF0" w:rsidP="00F024D1">
      <w:pPr>
        <w:pStyle w:val="ListBullet"/>
      </w:pPr>
    </w:p>
    <w:p w14:paraId="67B5EB87" w14:textId="49197B60" w:rsidR="00F85AF0" w:rsidRDefault="00F85AF0" w:rsidP="00F024D1">
      <w:pPr>
        <w:pStyle w:val="ListBullet"/>
      </w:pPr>
    </w:p>
    <w:p w14:paraId="719EE9D7" w14:textId="787DC062" w:rsidR="00F85AF0" w:rsidRDefault="00F85AF0" w:rsidP="00F024D1">
      <w:pPr>
        <w:pStyle w:val="ListBullet"/>
      </w:pPr>
    </w:p>
    <w:p w14:paraId="0B4A635F" w14:textId="3FD2D90D" w:rsidR="00F85AF0" w:rsidRDefault="00F85AF0" w:rsidP="00F024D1">
      <w:pPr>
        <w:pStyle w:val="ListBullet"/>
      </w:pPr>
    </w:p>
    <w:p w14:paraId="16DDA1A4" w14:textId="4F8EC2DB" w:rsidR="00F85AF0" w:rsidRDefault="00F85AF0" w:rsidP="00F024D1">
      <w:pPr>
        <w:pStyle w:val="ListBullet"/>
      </w:pPr>
    </w:p>
    <w:p w14:paraId="7BFE1391" w14:textId="77777777" w:rsidR="00EC5EB5" w:rsidRDefault="00EC5EB5" w:rsidP="00F024D1">
      <w:pPr>
        <w:pStyle w:val="ListBullet"/>
        <w:rPr>
          <w:b/>
          <w:color w:val="0070C0"/>
          <w:sz w:val="28"/>
          <w:szCs w:val="28"/>
        </w:rPr>
      </w:pPr>
    </w:p>
    <w:p w14:paraId="300DDD7E" w14:textId="7EB8360A" w:rsidR="00D17DF4" w:rsidRPr="002547AD" w:rsidRDefault="00F85AF0" w:rsidP="00F024D1">
      <w:pPr>
        <w:pStyle w:val="ListBullet"/>
        <w:rPr>
          <w:b/>
          <w:color w:val="0070C0"/>
          <w:sz w:val="28"/>
          <w:szCs w:val="28"/>
        </w:rPr>
      </w:pPr>
      <w:r w:rsidRPr="006B3BE6">
        <w:rPr>
          <w:b/>
          <w:color w:val="0070C0"/>
          <w:sz w:val="28"/>
          <w:szCs w:val="28"/>
        </w:rPr>
        <w:lastRenderedPageBreak/>
        <w:t>What Now?</w:t>
      </w:r>
    </w:p>
    <w:p w14:paraId="55358606" w14:textId="31CCDCE7" w:rsidR="00EA3694" w:rsidRDefault="00C461B9" w:rsidP="00F024D1">
      <w:pPr>
        <w:pStyle w:val="ListBullet"/>
      </w:pPr>
      <w:r w:rsidRPr="00D61D76">
        <w:t xml:space="preserve">Assuming this protocol is implemented within an API using Node.js or Spring Boot, what happens if a new API wants to use it? </w:t>
      </w:r>
      <w:r w:rsidR="002D0073" w:rsidRPr="00D61D76">
        <w:t>Redo it again by copy</w:t>
      </w:r>
      <w:r w:rsidR="000360BD" w:rsidRPr="00D61D76">
        <w:t>-</w:t>
      </w:r>
      <w:r w:rsidR="002D0073" w:rsidRPr="00D61D76">
        <w:t>and</w:t>
      </w:r>
      <w:r w:rsidR="000360BD" w:rsidRPr="00D61D76">
        <w:t>-</w:t>
      </w:r>
      <w:r w:rsidR="002D0073" w:rsidRPr="00D61D76">
        <w:t xml:space="preserve">paste? </w:t>
      </w:r>
      <w:r w:rsidR="00EA3694" w:rsidRPr="00D61D76">
        <w:t xml:space="preserve">This is a big No-No and we </w:t>
      </w:r>
      <w:r w:rsidR="000360BD" w:rsidRPr="00D61D76">
        <w:t xml:space="preserve">need </w:t>
      </w:r>
      <w:r w:rsidR="00EA3694" w:rsidRPr="00D61D76">
        <w:t xml:space="preserve">a reusable solution, a filter that manages and establishes secure channels </w:t>
      </w:r>
      <w:r w:rsidR="00D04867">
        <w:t xml:space="preserve">with clients </w:t>
      </w:r>
      <w:r w:rsidR="00EA3694" w:rsidRPr="00D61D76">
        <w:t xml:space="preserve">for multiple APIs. </w:t>
      </w:r>
      <w:r w:rsidR="00656245">
        <w:t>Communications between Eazy-PGP app and APIs will be in plaintext.</w:t>
      </w:r>
    </w:p>
    <w:p w14:paraId="0E363F01" w14:textId="77777777" w:rsidR="001B3CFE" w:rsidRPr="001B3CFE" w:rsidRDefault="001B3CFE" w:rsidP="00F024D1">
      <w:pPr>
        <w:pStyle w:val="ListBullet"/>
      </w:pPr>
    </w:p>
    <w:p w14:paraId="5900FFB8" w14:textId="26F9957B" w:rsidR="002547AD" w:rsidRDefault="001B3CFE" w:rsidP="002B51F5">
      <w:pPr>
        <w:pStyle w:val="ListBullet"/>
        <w:rPr>
          <w:sz w:val="28"/>
          <w:szCs w:val="28"/>
        </w:rPr>
      </w:pPr>
      <w:r w:rsidRPr="001B3CFE">
        <w:rPr>
          <w:noProof/>
          <w:sz w:val="28"/>
          <w:szCs w:val="28"/>
        </w:rPr>
        <w:drawing>
          <wp:inline distT="0" distB="0" distL="0" distR="0" wp14:anchorId="1444F836" wp14:editId="599D7D2B">
            <wp:extent cx="5399903" cy="313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726" cy="3158644"/>
                    </a:xfrm>
                    <a:prstGeom prst="rect">
                      <a:avLst/>
                    </a:prstGeom>
                  </pic:spPr>
                </pic:pic>
              </a:graphicData>
            </a:graphic>
          </wp:inline>
        </w:drawing>
      </w:r>
    </w:p>
    <w:p w14:paraId="10CBABE1" w14:textId="77777777" w:rsidR="001B3CFE" w:rsidRDefault="001B3CFE" w:rsidP="00F024D1">
      <w:pPr>
        <w:pStyle w:val="ListBullet"/>
      </w:pPr>
    </w:p>
    <w:p w14:paraId="57BB8050" w14:textId="521BD51D" w:rsidR="002547AD" w:rsidRDefault="00E15404" w:rsidP="00F024D1">
      <w:pPr>
        <w:pStyle w:val="ListBullet"/>
      </w:pPr>
      <w:r w:rsidRPr="00E15404">
        <w:t>Hey</w:t>
      </w:r>
      <w:r>
        <w:t xml:space="preserve"> maybe we could have a</w:t>
      </w:r>
      <w:r w:rsidR="00C573BD">
        <w:t xml:space="preserve">n online, </w:t>
      </w:r>
      <w:r>
        <w:t>subscription based</w:t>
      </w:r>
      <w:r w:rsidR="00C573BD">
        <w:t>,</w:t>
      </w:r>
      <w:r>
        <w:t xml:space="preserve"> </w:t>
      </w:r>
      <w:r w:rsidR="00C573BD">
        <w:t xml:space="preserve">off-the-shelf E2E encryption application/server that can be deployed to AWS, GDP, Azure, IBM, .. at </w:t>
      </w:r>
      <w:r w:rsidR="00136E52">
        <w:t xml:space="preserve">the </w:t>
      </w:r>
      <w:r w:rsidR="00C573BD">
        <w:t>click of a few buttons.</w:t>
      </w:r>
      <w:r w:rsidR="00136E52">
        <w:t xml:space="preserve"> </w:t>
      </w:r>
      <w:r w:rsidR="00AC087D">
        <w:t xml:space="preserve">Client-Side SDK can then be provided for major languages (e.g. Java, C#, Node.js, </w:t>
      </w:r>
      <w:r w:rsidR="00FB56CC">
        <w:t xml:space="preserve">Kotlin, React Native, </w:t>
      </w:r>
      <w:r w:rsidR="008C2C2B">
        <w:t xml:space="preserve">Flutter, </w:t>
      </w:r>
      <w:r w:rsidR="00FB56CC">
        <w:t>.</w:t>
      </w:r>
      <w:r w:rsidR="00AC087D">
        <w:t xml:space="preserve">..) in Github for </w:t>
      </w:r>
      <w:r w:rsidR="00C31A73">
        <w:t>developers to use and play around with</w:t>
      </w:r>
      <w:r w:rsidR="0046665E">
        <w:t xml:space="preserve"> Eazy-PGP application</w:t>
      </w:r>
      <w:r w:rsidR="00C31A73">
        <w:t xml:space="preserve">. </w:t>
      </w:r>
      <w:r w:rsidR="008B0919">
        <w:t xml:space="preserve">Not to mention opportunities for consulting and commercial support. </w:t>
      </w:r>
      <w:r w:rsidR="00136E52">
        <w:t xml:space="preserve">There you go, </w:t>
      </w:r>
    </w:p>
    <w:p w14:paraId="322A7070" w14:textId="22351F41" w:rsidR="001B3CFE" w:rsidRDefault="00136E52" w:rsidP="00F024D1">
      <w:pPr>
        <w:pStyle w:val="ListBullet"/>
      </w:pPr>
      <w:r>
        <w:t>one business idea</w:t>
      </w:r>
      <w:r w:rsidR="00C573BD">
        <w:t>, you are welcome.</w:t>
      </w:r>
    </w:p>
    <w:p w14:paraId="6AFCB715" w14:textId="77777777" w:rsidR="001B3CFE" w:rsidRDefault="001B3CFE" w:rsidP="00F024D1">
      <w:pPr>
        <w:pStyle w:val="ListBullet"/>
      </w:pPr>
    </w:p>
    <w:p w14:paraId="0A6A4342" w14:textId="4CF3CEDB" w:rsidR="00C573BD" w:rsidRPr="00E15404" w:rsidRDefault="005D6F02" w:rsidP="001B3CFE">
      <w:pPr>
        <w:spacing w:after="140"/>
        <w:ind w:left="720"/>
      </w:pPr>
      <w:r>
        <w:fldChar w:fldCharType="begin"/>
      </w:r>
      <w:r>
        <w:instrText xml:space="preserve"> INCLUDEPICTURE "https://i.imgflip.com/84eo8o.jpg" \* MERGEFORMATINET </w:instrText>
      </w:r>
      <w:r>
        <w:fldChar w:fldCharType="separate"/>
      </w:r>
      <w:r>
        <w:rPr>
          <w:noProof/>
        </w:rPr>
        <w:drawing>
          <wp:inline distT="0" distB="0" distL="0" distR="0" wp14:anchorId="43B305C4" wp14:editId="53DEF405">
            <wp:extent cx="3875314" cy="2280887"/>
            <wp:effectExtent l="0" t="0" r="0" b="5715"/>
            <wp:docPr id="8" name="Picture 8" descr="thanos snap | I am a reasonable man; You have a choice to use Web3 for secure channel else I snap my finger | image tagged in thanos snap | made w/ Imgflip me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os snap | I am a reasonable man; You have a choice to use Web3 for secure channel else I snap my finger | image tagged in thanos snap | made w/ Imgflip meme ma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562" cy="2318113"/>
                    </a:xfrm>
                    <a:prstGeom prst="rect">
                      <a:avLst/>
                    </a:prstGeom>
                    <a:noFill/>
                    <a:ln>
                      <a:noFill/>
                    </a:ln>
                  </pic:spPr>
                </pic:pic>
              </a:graphicData>
            </a:graphic>
          </wp:inline>
        </w:drawing>
      </w:r>
      <w:r>
        <w:fldChar w:fldCharType="end"/>
      </w:r>
    </w:p>
    <w:p w14:paraId="6202AF3B" w14:textId="60B5FFFA" w:rsidR="006201E9" w:rsidRPr="00BA0B34" w:rsidRDefault="006D23D8">
      <w:pPr>
        <w:pStyle w:val="ListBullet"/>
        <w:rPr>
          <w:sz w:val="28"/>
          <w:szCs w:val="28"/>
        </w:rPr>
      </w:pPr>
      <w:r>
        <w:t xml:space="preserve">Hopefully </w:t>
      </w:r>
      <w:r w:rsidR="00FA48DD">
        <w:t xml:space="preserve">you have learned something </w:t>
      </w:r>
      <w:r>
        <w:t>interesting</w:t>
      </w:r>
      <w:r w:rsidR="00FA48DD">
        <w:t xml:space="preserve"> and useful</w:t>
      </w:r>
      <w:r>
        <w:t xml:space="preserve">. </w:t>
      </w:r>
      <w:r w:rsidR="00DB245E">
        <w:t xml:space="preserve">Till </w:t>
      </w:r>
      <w:r>
        <w:t xml:space="preserve">next time..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B"/>
          </mc:Choice>
          <mc:Fallback>
            <w:t>👋</w:t>
          </mc:Fallback>
        </mc:AlternateContent>
      </w:r>
    </w:p>
    <w:sectPr w:rsidR="006201E9" w:rsidRPr="00BA0B34" w:rsidSect="003D4763">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95743" w14:textId="77777777" w:rsidR="004541CA" w:rsidRDefault="004541CA">
      <w:r>
        <w:separator/>
      </w:r>
    </w:p>
    <w:p w14:paraId="24A58E51" w14:textId="77777777" w:rsidR="004541CA" w:rsidRDefault="004541CA"/>
    <w:p w14:paraId="7E517F55" w14:textId="77777777" w:rsidR="004541CA" w:rsidRDefault="004541CA"/>
  </w:endnote>
  <w:endnote w:type="continuationSeparator" w:id="0">
    <w:p w14:paraId="5C2C5A59" w14:textId="77777777" w:rsidR="004541CA" w:rsidRDefault="004541CA">
      <w:r>
        <w:continuationSeparator/>
      </w:r>
    </w:p>
    <w:p w14:paraId="2C92E5FE" w14:textId="77777777" w:rsidR="004541CA" w:rsidRDefault="004541CA"/>
    <w:p w14:paraId="1A8E1D10" w14:textId="77777777" w:rsidR="004541CA" w:rsidRDefault="004541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2079709"/>
      <w:docPartObj>
        <w:docPartGallery w:val="Page Numbers (Bottom of Page)"/>
        <w:docPartUnique/>
      </w:docPartObj>
    </w:sdtPr>
    <w:sdtEndPr>
      <w:rPr>
        <w:rStyle w:val="PageNumber"/>
      </w:rPr>
    </w:sdtEndPr>
    <w:sdtContent>
      <w:p w14:paraId="055E17C8" w14:textId="77777777" w:rsidR="00AB14FC" w:rsidRDefault="00AB14FC"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2F7DA" w14:textId="77777777" w:rsidR="00AB14FC" w:rsidRDefault="00AB14FC" w:rsidP="009428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122316"/>
      <w:docPartObj>
        <w:docPartGallery w:val="Page Numbers (Bottom of Page)"/>
        <w:docPartUnique/>
      </w:docPartObj>
    </w:sdtPr>
    <w:sdtEndPr>
      <w:rPr>
        <w:rStyle w:val="PageNumber"/>
      </w:rPr>
    </w:sdtEndPr>
    <w:sdtContent>
      <w:p w14:paraId="747ADEDF" w14:textId="77777777" w:rsidR="00AB14FC" w:rsidRDefault="00AB14FC"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C505E7" w14:textId="77777777" w:rsidR="00AB14FC" w:rsidRDefault="00AB14FC" w:rsidP="009428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B1AF5" w14:textId="77777777" w:rsidR="004541CA" w:rsidRDefault="004541CA">
      <w:r>
        <w:separator/>
      </w:r>
    </w:p>
    <w:p w14:paraId="57A5D7D5" w14:textId="77777777" w:rsidR="004541CA" w:rsidRDefault="004541CA"/>
    <w:p w14:paraId="1055F460" w14:textId="77777777" w:rsidR="004541CA" w:rsidRDefault="004541CA"/>
  </w:footnote>
  <w:footnote w:type="continuationSeparator" w:id="0">
    <w:p w14:paraId="5190356E" w14:textId="77777777" w:rsidR="004541CA" w:rsidRDefault="004541CA">
      <w:r>
        <w:continuationSeparator/>
      </w:r>
    </w:p>
    <w:p w14:paraId="245EA33D" w14:textId="77777777" w:rsidR="004541CA" w:rsidRDefault="004541CA"/>
    <w:p w14:paraId="5DA932AD" w14:textId="77777777" w:rsidR="004541CA" w:rsidRDefault="004541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55CAA3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45E28"/>
    <w:multiLevelType w:val="hybridMultilevel"/>
    <w:tmpl w:val="C97C48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286379"/>
    <w:multiLevelType w:val="hybridMultilevel"/>
    <w:tmpl w:val="5018FC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F13BD"/>
    <w:multiLevelType w:val="hybridMultilevel"/>
    <w:tmpl w:val="F2067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EF86784"/>
    <w:multiLevelType w:val="hybridMultilevel"/>
    <w:tmpl w:val="094A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B6512B"/>
    <w:multiLevelType w:val="hybridMultilevel"/>
    <w:tmpl w:val="9FB20A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03071"/>
    <w:multiLevelType w:val="hybridMultilevel"/>
    <w:tmpl w:val="1D06CE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76F23"/>
    <w:multiLevelType w:val="hybridMultilevel"/>
    <w:tmpl w:val="16ECA1F6"/>
    <w:lvl w:ilvl="0" w:tplc="04090003">
      <w:start w:val="1"/>
      <w:numFmt w:val="bullet"/>
      <w:lvlText w:val="o"/>
      <w:lvlJc w:val="left"/>
      <w:pPr>
        <w:ind w:left="1983" w:hanging="360"/>
      </w:pPr>
      <w:rPr>
        <w:rFonts w:ascii="Courier New" w:hAnsi="Courier New" w:cs="Courier New" w:hint="default"/>
      </w:rPr>
    </w:lvl>
    <w:lvl w:ilvl="1" w:tplc="04090003" w:tentative="1">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18" w15:restartNumberingAfterBreak="0">
    <w:nsid w:val="35A239EB"/>
    <w:multiLevelType w:val="hybridMultilevel"/>
    <w:tmpl w:val="6908E5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4479D4"/>
    <w:multiLevelType w:val="hybridMultilevel"/>
    <w:tmpl w:val="3216D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19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5108A"/>
    <w:multiLevelType w:val="hybridMultilevel"/>
    <w:tmpl w:val="6ED44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945AE2"/>
    <w:multiLevelType w:val="hybridMultilevel"/>
    <w:tmpl w:val="0E2AA144"/>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2" w15:restartNumberingAfterBreak="0">
    <w:nsid w:val="3D2D2BE7"/>
    <w:multiLevelType w:val="hybridMultilevel"/>
    <w:tmpl w:val="E7A42A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642F2"/>
    <w:multiLevelType w:val="hybridMultilevel"/>
    <w:tmpl w:val="180ABA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A4DD5"/>
    <w:multiLevelType w:val="hybridMultilevel"/>
    <w:tmpl w:val="5D90E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371C"/>
    <w:multiLevelType w:val="hybridMultilevel"/>
    <w:tmpl w:val="F07EC16A"/>
    <w:lvl w:ilvl="0" w:tplc="0409000F">
      <w:start w:val="1"/>
      <w:numFmt w:val="decimal"/>
      <w:lvlText w:val="%1."/>
      <w:lvlJc w:val="left"/>
      <w:pPr>
        <w:ind w:left="720" w:hanging="360"/>
      </w:pPr>
    </w:lvl>
    <w:lvl w:ilvl="1" w:tplc="04090003">
      <w:start w:val="1"/>
      <w:numFmt w:val="bullet"/>
      <w:lvlText w:val="o"/>
      <w:lvlJc w:val="left"/>
      <w:pPr>
        <w:ind w:left="1069"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D65B9"/>
    <w:multiLevelType w:val="hybridMultilevel"/>
    <w:tmpl w:val="5B74D500"/>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C5C89"/>
    <w:multiLevelType w:val="hybridMultilevel"/>
    <w:tmpl w:val="98C408E0"/>
    <w:lvl w:ilvl="0" w:tplc="9C7CB20C">
      <w:start w:val="1"/>
      <w:numFmt w:val="decimal"/>
      <w:lvlText w:val="%1."/>
      <w:lvlJc w:val="left"/>
      <w:pPr>
        <w:ind w:left="360" w:hanging="360"/>
      </w:pPr>
      <w:rPr>
        <w:rFonts w:hint="default"/>
        <w:b w:val="0"/>
      </w:rPr>
    </w:lvl>
    <w:lvl w:ilvl="1" w:tplc="04090003">
      <w:start w:val="1"/>
      <w:numFmt w:val="bullet"/>
      <w:lvlText w:val="o"/>
      <w:lvlJc w:val="left"/>
      <w:pPr>
        <w:ind w:left="903" w:hanging="360"/>
      </w:pPr>
      <w:rPr>
        <w:rFonts w:ascii="Courier New" w:hAnsi="Courier New" w:cs="Courier New" w:hint="default"/>
      </w:rPr>
    </w:lvl>
    <w:lvl w:ilvl="2" w:tplc="04090003">
      <w:start w:val="1"/>
      <w:numFmt w:val="bullet"/>
      <w:lvlText w:val="o"/>
      <w:lvlJc w:val="left"/>
      <w:pPr>
        <w:ind w:left="198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AE4971"/>
    <w:multiLevelType w:val="hybridMultilevel"/>
    <w:tmpl w:val="8676C4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BD6D47"/>
    <w:multiLevelType w:val="hybridMultilevel"/>
    <w:tmpl w:val="F7CCD3B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A9297C"/>
    <w:multiLevelType w:val="hybridMultilevel"/>
    <w:tmpl w:val="8B827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83510"/>
    <w:multiLevelType w:val="hybridMultilevel"/>
    <w:tmpl w:val="0FF2047A"/>
    <w:lvl w:ilvl="0" w:tplc="04090003">
      <w:start w:val="1"/>
      <w:numFmt w:val="bullet"/>
      <w:lvlText w:val="o"/>
      <w:lvlJc w:val="left"/>
      <w:pPr>
        <w:ind w:left="360" w:hanging="360"/>
      </w:pPr>
      <w:rPr>
        <w:rFonts w:ascii="Courier New" w:hAnsi="Courier New" w:cs="Courier New" w:hint="default"/>
        <w:color w:val="000000" w:themeColor="text1"/>
        <w:w w:val="100"/>
      </w:rPr>
    </w:lvl>
    <w:lvl w:ilvl="1" w:tplc="04090003">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B5B3F"/>
    <w:multiLevelType w:val="hybridMultilevel"/>
    <w:tmpl w:val="7C066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54CF7"/>
    <w:multiLevelType w:val="multilevel"/>
    <w:tmpl w:val="B7E8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A068D2"/>
    <w:multiLevelType w:val="hybridMultilevel"/>
    <w:tmpl w:val="F9A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76B78"/>
    <w:multiLevelType w:val="hybridMultilevel"/>
    <w:tmpl w:val="2D3A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517498"/>
    <w:multiLevelType w:val="hybridMultilevel"/>
    <w:tmpl w:val="6D106D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AA2241"/>
    <w:multiLevelType w:val="hybridMultilevel"/>
    <w:tmpl w:val="C6181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D6B37"/>
    <w:multiLevelType w:val="hybridMultilevel"/>
    <w:tmpl w:val="E6C82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34"/>
  </w:num>
  <w:num w:numId="4">
    <w:abstractNumId w:val="28"/>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8"/>
  </w:num>
  <w:num w:numId="17">
    <w:abstractNumId w:val="14"/>
  </w:num>
  <w:num w:numId="18">
    <w:abstractNumId w:val="36"/>
  </w:num>
  <w:num w:numId="19">
    <w:abstractNumId w:val="37"/>
  </w:num>
  <w:num w:numId="20">
    <w:abstractNumId w:val="35"/>
  </w:num>
  <w:num w:numId="21">
    <w:abstractNumId w:val="39"/>
  </w:num>
  <w:num w:numId="22">
    <w:abstractNumId w:val="20"/>
  </w:num>
  <w:num w:numId="23">
    <w:abstractNumId w:val="13"/>
  </w:num>
  <w:num w:numId="24">
    <w:abstractNumId w:val="25"/>
  </w:num>
  <w:num w:numId="25">
    <w:abstractNumId w:val="33"/>
  </w:num>
  <w:num w:numId="26">
    <w:abstractNumId w:val="33"/>
  </w:num>
  <w:num w:numId="27">
    <w:abstractNumId w:val="24"/>
  </w:num>
  <w:num w:numId="28">
    <w:abstractNumId w:val="33"/>
  </w:num>
  <w:num w:numId="29">
    <w:abstractNumId w:val="33"/>
  </w:num>
  <w:num w:numId="30">
    <w:abstractNumId w:val="23"/>
  </w:num>
  <w:num w:numId="31">
    <w:abstractNumId w:val="22"/>
  </w:num>
  <w:num w:numId="32">
    <w:abstractNumId w:val="18"/>
  </w:num>
  <w:num w:numId="33">
    <w:abstractNumId w:val="31"/>
  </w:num>
  <w:num w:numId="34">
    <w:abstractNumId w:val="32"/>
  </w:num>
  <w:num w:numId="35">
    <w:abstractNumId w:val="41"/>
  </w:num>
  <w:num w:numId="36">
    <w:abstractNumId w:val="29"/>
  </w:num>
  <w:num w:numId="37">
    <w:abstractNumId w:val="21"/>
  </w:num>
  <w:num w:numId="38">
    <w:abstractNumId w:val="17"/>
  </w:num>
  <w:num w:numId="39">
    <w:abstractNumId w:val="11"/>
  </w:num>
  <w:num w:numId="40">
    <w:abstractNumId w:val="27"/>
  </w:num>
  <w:num w:numId="41">
    <w:abstractNumId w:val="19"/>
  </w:num>
  <w:num w:numId="42">
    <w:abstractNumId w:val="12"/>
  </w:num>
  <w:num w:numId="43">
    <w:abstractNumId w:val="30"/>
  </w:num>
  <w:num w:numId="44">
    <w:abstractNumId w:val="40"/>
  </w:num>
  <w:num w:numId="45">
    <w:abstractNumId w:val="10"/>
  </w:num>
  <w:num w:numId="46">
    <w:abstractNumId w:val="4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removePersonalInformation/>
  <w:removeDateAndTime/>
  <w:proofState w:spelling="clean" w:grammar="clean"/>
  <w:attachedTemplate r:id="rId1"/>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B8"/>
    <w:rsid w:val="00001A40"/>
    <w:rsid w:val="00002159"/>
    <w:rsid w:val="000040B6"/>
    <w:rsid w:val="000048D0"/>
    <w:rsid w:val="000066A0"/>
    <w:rsid w:val="00007265"/>
    <w:rsid w:val="00010684"/>
    <w:rsid w:val="000115C2"/>
    <w:rsid w:val="0001391C"/>
    <w:rsid w:val="000139D6"/>
    <w:rsid w:val="0001633D"/>
    <w:rsid w:val="00017030"/>
    <w:rsid w:val="00020F68"/>
    <w:rsid w:val="00022970"/>
    <w:rsid w:val="00023270"/>
    <w:rsid w:val="000268EC"/>
    <w:rsid w:val="0002759A"/>
    <w:rsid w:val="0003069A"/>
    <w:rsid w:val="00030733"/>
    <w:rsid w:val="00030C3C"/>
    <w:rsid w:val="00033B1B"/>
    <w:rsid w:val="000360BD"/>
    <w:rsid w:val="00036CF6"/>
    <w:rsid w:val="000376A0"/>
    <w:rsid w:val="0004031A"/>
    <w:rsid w:val="00040563"/>
    <w:rsid w:val="000418D6"/>
    <w:rsid w:val="00042C81"/>
    <w:rsid w:val="000442DB"/>
    <w:rsid w:val="00044DF5"/>
    <w:rsid w:val="0004643D"/>
    <w:rsid w:val="000471F7"/>
    <w:rsid w:val="00051BC0"/>
    <w:rsid w:val="0005645E"/>
    <w:rsid w:val="00060B27"/>
    <w:rsid w:val="0006178E"/>
    <w:rsid w:val="0006197D"/>
    <w:rsid w:val="00061B60"/>
    <w:rsid w:val="00061E70"/>
    <w:rsid w:val="00061FE1"/>
    <w:rsid w:val="000620A2"/>
    <w:rsid w:val="000620C7"/>
    <w:rsid w:val="00063D98"/>
    <w:rsid w:val="00067EB3"/>
    <w:rsid w:val="000704E1"/>
    <w:rsid w:val="00071824"/>
    <w:rsid w:val="00072CC1"/>
    <w:rsid w:val="000732BC"/>
    <w:rsid w:val="0007463B"/>
    <w:rsid w:val="0007506A"/>
    <w:rsid w:val="00075D87"/>
    <w:rsid w:val="0008031E"/>
    <w:rsid w:val="00080BC1"/>
    <w:rsid w:val="00080D61"/>
    <w:rsid w:val="00081117"/>
    <w:rsid w:val="00084870"/>
    <w:rsid w:val="000871EC"/>
    <w:rsid w:val="000875C6"/>
    <w:rsid w:val="00087B36"/>
    <w:rsid w:val="0009110E"/>
    <w:rsid w:val="000932DB"/>
    <w:rsid w:val="00093402"/>
    <w:rsid w:val="00093D1F"/>
    <w:rsid w:val="000945AA"/>
    <w:rsid w:val="0009654C"/>
    <w:rsid w:val="000A0800"/>
    <w:rsid w:val="000A1E40"/>
    <w:rsid w:val="000A2313"/>
    <w:rsid w:val="000A4F3B"/>
    <w:rsid w:val="000A55EF"/>
    <w:rsid w:val="000A5D52"/>
    <w:rsid w:val="000A7355"/>
    <w:rsid w:val="000B1065"/>
    <w:rsid w:val="000B2ADD"/>
    <w:rsid w:val="000B463C"/>
    <w:rsid w:val="000B4D7D"/>
    <w:rsid w:val="000B4ED2"/>
    <w:rsid w:val="000B57B1"/>
    <w:rsid w:val="000B62C6"/>
    <w:rsid w:val="000C36FF"/>
    <w:rsid w:val="000C3D42"/>
    <w:rsid w:val="000C6953"/>
    <w:rsid w:val="000C71E9"/>
    <w:rsid w:val="000C7FD4"/>
    <w:rsid w:val="000D1543"/>
    <w:rsid w:val="000D1DCB"/>
    <w:rsid w:val="000D349B"/>
    <w:rsid w:val="000E040A"/>
    <w:rsid w:val="000E1234"/>
    <w:rsid w:val="000E1628"/>
    <w:rsid w:val="000E1EDC"/>
    <w:rsid w:val="000E35DF"/>
    <w:rsid w:val="000E42F0"/>
    <w:rsid w:val="000E477D"/>
    <w:rsid w:val="000E48F6"/>
    <w:rsid w:val="000E6EA6"/>
    <w:rsid w:val="000E762A"/>
    <w:rsid w:val="000F1040"/>
    <w:rsid w:val="000F145E"/>
    <w:rsid w:val="000F3DB8"/>
    <w:rsid w:val="00102258"/>
    <w:rsid w:val="00103D4E"/>
    <w:rsid w:val="001046D6"/>
    <w:rsid w:val="00106060"/>
    <w:rsid w:val="0010690C"/>
    <w:rsid w:val="0011017C"/>
    <w:rsid w:val="001113C7"/>
    <w:rsid w:val="00111F00"/>
    <w:rsid w:val="00113F24"/>
    <w:rsid w:val="00114376"/>
    <w:rsid w:val="00116E5C"/>
    <w:rsid w:val="0012717E"/>
    <w:rsid w:val="0013241F"/>
    <w:rsid w:val="0013314C"/>
    <w:rsid w:val="0013399B"/>
    <w:rsid w:val="00135A80"/>
    <w:rsid w:val="00136E52"/>
    <w:rsid w:val="00141462"/>
    <w:rsid w:val="0014218E"/>
    <w:rsid w:val="00145838"/>
    <w:rsid w:val="00147609"/>
    <w:rsid w:val="00152422"/>
    <w:rsid w:val="00153F26"/>
    <w:rsid w:val="0015772D"/>
    <w:rsid w:val="00160F51"/>
    <w:rsid w:val="00164FD5"/>
    <w:rsid w:val="00165D40"/>
    <w:rsid w:val="00166735"/>
    <w:rsid w:val="00171410"/>
    <w:rsid w:val="0017141D"/>
    <w:rsid w:val="00172E47"/>
    <w:rsid w:val="00177B9E"/>
    <w:rsid w:val="00180099"/>
    <w:rsid w:val="0018029A"/>
    <w:rsid w:val="001815F6"/>
    <w:rsid w:val="001818DE"/>
    <w:rsid w:val="0018316B"/>
    <w:rsid w:val="00184690"/>
    <w:rsid w:val="00184C55"/>
    <w:rsid w:val="001906D8"/>
    <w:rsid w:val="00190997"/>
    <w:rsid w:val="00191147"/>
    <w:rsid w:val="001917C6"/>
    <w:rsid w:val="00192AE9"/>
    <w:rsid w:val="00192BA0"/>
    <w:rsid w:val="001941A7"/>
    <w:rsid w:val="00197616"/>
    <w:rsid w:val="001A2AC4"/>
    <w:rsid w:val="001A308F"/>
    <w:rsid w:val="001A4816"/>
    <w:rsid w:val="001B05BC"/>
    <w:rsid w:val="001B1381"/>
    <w:rsid w:val="001B24EC"/>
    <w:rsid w:val="001B3192"/>
    <w:rsid w:val="001B3CFE"/>
    <w:rsid w:val="001B501F"/>
    <w:rsid w:val="001B5B11"/>
    <w:rsid w:val="001B5E3A"/>
    <w:rsid w:val="001B7522"/>
    <w:rsid w:val="001B7ADA"/>
    <w:rsid w:val="001C00FC"/>
    <w:rsid w:val="001C2AD5"/>
    <w:rsid w:val="001C3335"/>
    <w:rsid w:val="001C6413"/>
    <w:rsid w:val="001C66D4"/>
    <w:rsid w:val="001C7046"/>
    <w:rsid w:val="001D0BDB"/>
    <w:rsid w:val="001D10A1"/>
    <w:rsid w:val="001D113B"/>
    <w:rsid w:val="001D3CEA"/>
    <w:rsid w:val="001D4478"/>
    <w:rsid w:val="001D4E12"/>
    <w:rsid w:val="001E1AF7"/>
    <w:rsid w:val="001E1D6F"/>
    <w:rsid w:val="001E259E"/>
    <w:rsid w:val="001E30F4"/>
    <w:rsid w:val="001E4D6B"/>
    <w:rsid w:val="001E5823"/>
    <w:rsid w:val="001F142C"/>
    <w:rsid w:val="001F1C8C"/>
    <w:rsid w:val="001F4579"/>
    <w:rsid w:val="001F50E1"/>
    <w:rsid w:val="001F76A7"/>
    <w:rsid w:val="001F7D9E"/>
    <w:rsid w:val="0020205E"/>
    <w:rsid w:val="00205519"/>
    <w:rsid w:val="002058AE"/>
    <w:rsid w:val="0020592D"/>
    <w:rsid w:val="002075ED"/>
    <w:rsid w:val="002107F0"/>
    <w:rsid w:val="0021187A"/>
    <w:rsid w:val="002119BB"/>
    <w:rsid w:val="00216805"/>
    <w:rsid w:val="0022053A"/>
    <w:rsid w:val="002216CF"/>
    <w:rsid w:val="002217EC"/>
    <w:rsid w:val="00224293"/>
    <w:rsid w:val="002269F5"/>
    <w:rsid w:val="0022736C"/>
    <w:rsid w:val="00227C6E"/>
    <w:rsid w:val="00231DA4"/>
    <w:rsid w:val="00231DA6"/>
    <w:rsid w:val="00235E24"/>
    <w:rsid w:val="0023601D"/>
    <w:rsid w:val="00242F9F"/>
    <w:rsid w:val="00243D3A"/>
    <w:rsid w:val="0024525B"/>
    <w:rsid w:val="00245363"/>
    <w:rsid w:val="00251433"/>
    <w:rsid w:val="002547AD"/>
    <w:rsid w:val="002554F6"/>
    <w:rsid w:val="002558DC"/>
    <w:rsid w:val="002577AD"/>
    <w:rsid w:val="00262F74"/>
    <w:rsid w:val="00263D9A"/>
    <w:rsid w:val="00265330"/>
    <w:rsid w:val="00270FAC"/>
    <w:rsid w:val="0027155D"/>
    <w:rsid w:val="00271573"/>
    <w:rsid w:val="00272746"/>
    <w:rsid w:val="00272B0B"/>
    <w:rsid w:val="00272CBB"/>
    <w:rsid w:val="00272FAD"/>
    <w:rsid w:val="00274705"/>
    <w:rsid w:val="002750D6"/>
    <w:rsid w:val="00275D36"/>
    <w:rsid w:val="00276106"/>
    <w:rsid w:val="002763FC"/>
    <w:rsid w:val="00276CA1"/>
    <w:rsid w:val="00277A1B"/>
    <w:rsid w:val="00277DDD"/>
    <w:rsid w:val="00280E84"/>
    <w:rsid w:val="002832F6"/>
    <w:rsid w:val="00283B87"/>
    <w:rsid w:val="00284D4B"/>
    <w:rsid w:val="00285289"/>
    <w:rsid w:val="0028544D"/>
    <w:rsid w:val="00285DC3"/>
    <w:rsid w:val="00286750"/>
    <w:rsid w:val="00286BB7"/>
    <w:rsid w:val="002872F8"/>
    <w:rsid w:val="002901BB"/>
    <w:rsid w:val="002913A5"/>
    <w:rsid w:val="00292276"/>
    <w:rsid w:val="0029274F"/>
    <w:rsid w:val="00292F56"/>
    <w:rsid w:val="00293C9B"/>
    <w:rsid w:val="00295050"/>
    <w:rsid w:val="00295FA0"/>
    <w:rsid w:val="002A0815"/>
    <w:rsid w:val="002A103A"/>
    <w:rsid w:val="002A1345"/>
    <w:rsid w:val="002A196C"/>
    <w:rsid w:val="002A38DA"/>
    <w:rsid w:val="002A45A8"/>
    <w:rsid w:val="002B02A5"/>
    <w:rsid w:val="002B2F33"/>
    <w:rsid w:val="002B37BC"/>
    <w:rsid w:val="002B51F5"/>
    <w:rsid w:val="002B55F4"/>
    <w:rsid w:val="002B652B"/>
    <w:rsid w:val="002B65B0"/>
    <w:rsid w:val="002B6ABD"/>
    <w:rsid w:val="002B79E2"/>
    <w:rsid w:val="002C0A11"/>
    <w:rsid w:val="002C0AAB"/>
    <w:rsid w:val="002C202F"/>
    <w:rsid w:val="002C6117"/>
    <w:rsid w:val="002C6B97"/>
    <w:rsid w:val="002C7872"/>
    <w:rsid w:val="002D0073"/>
    <w:rsid w:val="002D04FD"/>
    <w:rsid w:val="002D0925"/>
    <w:rsid w:val="002D1490"/>
    <w:rsid w:val="002D39B5"/>
    <w:rsid w:val="002D3A2B"/>
    <w:rsid w:val="002D4D9A"/>
    <w:rsid w:val="002D6513"/>
    <w:rsid w:val="002E0503"/>
    <w:rsid w:val="002E17DA"/>
    <w:rsid w:val="002E2478"/>
    <w:rsid w:val="002E52D9"/>
    <w:rsid w:val="002F2487"/>
    <w:rsid w:val="002F2B4B"/>
    <w:rsid w:val="002F35E3"/>
    <w:rsid w:val="002F369C"/>
    <w:rsid w:val="002F4CD0"/>
    <w:rsid w:val="002F7C78"/>
    <w:rsid w:val="00300815"/>
    <w:rsid w:val="0030352D"/>
    <w:rsid w:val="00303694"/>
    <w:rsid w:val="0030433F"/>
    <w:rsid w:val="0030582C"/>
    <w:rsid w:val="00307D8B"/>
    <w:rsid w:val="003110C0"/>
    <w:rsid w:val="00313CA9"/>
    <w:rsid w:val="00314A9B"/>
    <w:rsid w:val="00315615"/>
    <w:rsid w:val="0031744E"/>
    <w:rsid w:val="00317709"/>
    <w:rsid w:val="003211AF"/>
    <w:rsid w:val="0032153E"/>
    <w:rsid w:val="00321578"/>
    <w:rsid w:val="00323246"/>
    <w:rsid w:val="00323FBC"/>
    <w:rsid w:val="00326986"/>
    <w:rsid w:val="00327695"/>
    <w:rsid w:val="00327E26"/>
    <w:rsid w:val="0033001D"/>
    <w:rsid w:val="00330523"/>
    <w:rsid w:val="00330AAB"/>
    <w:rsid w:val="00330EBE"/>
    <w:rsid w:val="00333699"/>
    <w:rsid w:val="00333F92"/>
    <w:rsid w:val="003360A5"/>
    <w:rsid w:val="00336B70"/>
    <w:rsid w:val="00337204"/>
    <w:rsid w:val="003412E9"/>
    <w:rsid w:val="00342261"/>
    <w:rsid w:val="00342AF0"/>
    <w:rsid w:val="00342CCD"/>
    <w:rsid w:val="00343894"/>
    <w:rsid w:val="0034506D"/>
    <w:rsid w:val="00352682"/>
    <w:rsid w:val="00353B92"/>
    <w:rsid w:val="00357F87"/>
    <w:rsid w:val="0036134F"/>
    <w:rsid w:val="003614AC"/>
    <w:rsid w:val="0036210D"/>
    <w:rsid w:val="00367F92"/>
    <w:rsid w:val="00370751"/>
    <w:rsid w:val="0037151B"/>
    <w:rsid w:val="00375D0C"/>
    <w:rsid w:val="00375E0C"/>
    <w:rsid w:val="003761B5"/>
    <w:rsid w:val="003770A7"/>
    <w:rsid w:val="00380728"/>
    <w:rsid w:val="003826D5"/>
    <w:rsid w:val="003846B5"/>
    <w:rsid w:val="00390B03"/>
    <w:rsid w:val="00391A7F"/>
    <w:rsid w:val="00392A01"/>
    <w:rsid w:val="00392D2A"/>
    <w:rsid w:val="003932F9"/>
    <w:rsid w:val="00393C9E"/>
    <w:rsid w:val="00394130"/>
    <w:rsid w:val="00395BD4"/>
    <w:rsid w:val="00397343"/>
    <w:rsid w:val="003A1D37"/>
    <w:rsid w:val="003A2C64"/>
    <w:rsid w:val="003A3FEE"/>
    <w:rsid w:val="003A414F"/>
    <w:rsid w:val="003A5465"/>
    <w:rsid w:val="003A6363"/>
    <w:rsid w:val="003A7045"/>
    <w:rsid w:val="003B05D4"/>
    <w:rsid w:val="003B2C38"/>
    <w:rsid w:val="003B3E00"/>
    <w:rsid w:val="003B47D3"/>
    <w:rsid w:val="003B4D01"/>
    <w:rsid w:val="003C055C"/>
    <w:rsid w:val="003C116D"/>
    <w:rsid w:val="003C2FE2"/>
    <w:rsid w:val="003D1901"/>
    <w:rsid w:val="003D1EF1"/>
    <w:rsid w:val="003D4763"/>
    <w:rsid w:val="003D4E56"/>
    <w:rsid w:val="003D59F7"/>
    <w:rsid w:val="003D6F73"/>
    <w:rsid w:val="003E1A14"/>
    <w:rsid w:val="003E206A"/>
    <w:rsid w:val="003E255B"/>
    <w:rsid w:val="003E274F"/>
    <w:rsid w:val="003E4C80"/>
    <w:rsid w:val="003E5313"/>
    <w:rsid w:val="003E53AE"/>
    <w:rsid w:val="003E584B"/>
    <w:rsid w:val="003E64C3"/>
    <w:rsid w:val="003F0DF0"/>
    <w:rsid w:val="003F3EB2"/>
    <w:rsid w:val="003F49D4"/>
    <w:rsid w:val="003F4F1A"/>
    <w:rsid w:val="003F51E7"/>
    <w:rsid w:val="004012CA"/>
    <w:rsid w:val="00402D02"/>
    <w:rsid w:val="00406BB8"/>
    <w:rsid w:val="00407592"/>
    <w:rsid w:val="00413934"/>
    <w:rsid w:val="0041434C"/>
    <w:rsid w:val="0042014C"/>
    <w:rsid w:val="004202CC"/>
    <w:rsid w:val="004203F8"/>
    <w:rsid w:val="00424E52"/>
    <w:rsid w:val="004266C1"/>
    <w:rsid w:val="00427AB3"/>
    <w:rsid w:val="0043012A"/>
    <w:rsid w:val="00431335"/>
    <w:rsid w:val="0043287F"/>
    <w:rsid w:val="00432F1D"/>
    <w:rsid w:val="00433B50"/>
    <w:rsid w:val="004345A2"/>
    <w:rsid w:val="00435590"/>
    <w:rsid w:val="00435D6E"/>
    <w:rsid w:val="00435DFD"/>
    <w:rsid w:val="00435F2B"/>
    <w:rsid w:val="00437EBC"/>
    <w:rsid w:val="00440C05"/>
    <w:rsid w:val="00442F84"/>
    <w:rsid w:val="0044312B"/>
    <w:rsid w:val="00446478"/>
    <w:rsid w:val="004475C9"/>
    <w:rsid w:val="0045224C"/>
    <w:rsid w:val="004541CA"/>
    <w:rsid w:val="00455F0F"/>
    <w:rsid w:val="0045675D"/>
    <w:rsid w:val="0046201D"/>
    <w:rsid w:val="004626CB"/>
    <w:rsid w:val="00462CDF"/>
    <w:rsid w:val="00462E5C"/>
    <w:rsid w:val="004643E7"/>
    <w:rsid w:val="0046665E"/>
    <w:rsid w:val="0046694E"/>
    <w:rsid w:val="00474F6B"/>
    <w:rsid w:val="00476829"/>
    <w:rsid w:val="00476A03"/>
    <w:rsid w:val="004822CD"/>
    <w:rsid w:val="004836A3"/>
    <w:rsid w:val="004839F5"/>
    <w:rsid w:val="00485300"/>
    <w:rsid w:val="004864D4"/>
    <w:rsid w:val="0049047F"/>
    <w:rsid w:val="00495BDE"/>
    <w:rsid w:val="00496F90"/>
    <w:rsid w:val="00497A20"/>
    <w:rsid w:val="00497E10"/>
    <w:rsid w:val="004A0405"/>
    <w:rsid w:val="004A11F1"/>
    <w:rsid w:val="004A14D8"/>
    <w:rsid w:val="004A1601"/>
    <w:rsid w:val="004A374B"/>
    <w:rsid w:val="004A3892"/>
    <w:rsid w:val="004A61E1"/>
    <w:rsid w:val="004A7B0E"/>
    <w:rsid w:val="004B6149"/>
    <w:rsid w:val="004C079E"/>
    <w:rsid w:val="004C420F"/>
    <w:rsid w:val="004C42CA"/>
    <w:rsid w:val="004C5464"/>
    <w:rsid w:val="004C5499"/>
    <w:rsid w:val="004D0159"/>
    <w:rsid w:val="004D053E"/>
    <w:rsid w:val="004D05DF"/>
    <w:rsid w:val="004D0966"/>
    <w:rsid w:val="004D0E6C"/>
    <w:rsid w:val="004D15CC"/>
    <w:rsid w:val="004D3389"/>
    <w:rsid w:val="004D3FD2"/>
    <w:rsid w:val="004D4B07"/>
    <w:rsid w:val="004D5314"/>
    <w:rsid w:val="004D6E68"/>
    <w:rsid w:val="004D76EB"/>
    <w:rsid w:val="004E21F8"/>
    <w:rsid w:val="004E2D5D"/>
    <w:rsid w:val="004E35E5"/>
    <w:rsid w:val="004E3F2C"/>
    <w:rsid w:val="004E4785"/>
    <w:rsid w:val="004E5355"/>
    <w:rsid w:val="004F0069"/>
    <w:rsid w:val="004F176F"/>
    <w:rsid w:val="004F6481"/>
    <w:rsid w:val="00503C58"/>
    <w:rsid w:val="0050438B"/>
    <w:rsid w:val="00504CDF"/>
    <w:rsid w:val="00504F62"/>
    <w:rsid w:val="00505867"/>
    <w:rsid w:val="005065C7"/>
    <w:rsid w:val="00506781"/>
    <w:rsid w:val="00506C52"/>
    <w:rsid w:val="00511129"/>
    <w:rsid w:val="00512F3D"/>
    <w:rsid w:val="005148F9"/>
    <w:rsid w:val="00514C73"/>
    <w:rsid w:val="005167B2"/>
    <w:rsid w:val="00516DB4"/>
    <w:rsid w:val="00521A42"/>
    <w:rsid w:val="0053000C"/>
    <w:rsid w:val="0053024C"/>
    <w:rsid w:val="00530968"/>
    <w:rsid w:val="00533CA4"/>
    <w:rsid w:val="00533F83"/>
    <w:rsid w:val="00537433"/>
    <w:rsid w:val="00537DCD"/>
    <w:rsid w:val="005401AA"/>
    <w:rsid w:val="005402F6"/>
    <w:rsid w:val="00541E6B"/>
    <w:rsid w:val="00547ACB"/>
    <w:rsid w:val="00547E86"/>
    <w:rsid w:val="00552532"/>
    <w:rsid w:val="00554047"/>
    <w:rsid w:val="00556950"/>
    <w:rsid w:val="005571F4"/>
    <w:rsid w:val="00564970"/>
    <w:rsid w:val="00564F32"/>
    <w:rsid w:val="00566329"/>
    <w:rsid w:val="00566820"/>
    <w:rsid w:val="00573CA9"/>
    <w:rsid w:val="00573DCB"/>
    <w:rsid w:val="00574C1A"/>
    <w:rsid w:val="00575209"/>
    <w:rsid w:val="00576DF7"/>
    <w:rsid w:val="0057727F"/>
    <w:rsid w:val="00577DD8"/>
    <w:rsid w:val="00580376"/>
    <w:rsid w:val="005808AD"/>
    <w:rsid w:val="00581133"/>
    <w:rsid w:val="00581501"/>
    <w:rsid w:val="005842A4"/>
    <w:rsid w:val="00584D01"/>
    <w:rsid w:val="005868EB"/>
    <w:rsid w:val="00590341"/>
    <w:rsid w:val="00591FA4"/>
    <w:rsid w:val="00593259"/>
    <w:rsid w:val="00593B0C"/>
    <w:rsid w:val="00595387"/>
    <w:rsid w:val="005953DE"/>
    <w:rsid w:val="00596C3C"/>
    <w:rsid w:val="005A020E"/>
    <w:rsid w:val="005A060D"/>
    <w:rsid w:val="005A1363"/>
    <w:rsid w:val="005A21D0"/>
    <w:rsid w:val="005A290A"/>
    <w:rsid w:val="005A519F"/>
    <w:rsid w:val="005A5E15"/>
    <w:rsid w:val="005A6A5E"/>
    <w:rsid w:val="005B0A87"/>
    <w:rsid w:val="005B2205"/>
    <w:rsid w:val="005B3EFA"/>
    <w:rsid w:val="005B48FE"/>
    <w:rsid w:val="005B4F33"/>
    <w:rsid w:val="005B5A61"/>
    <w:rsid w:val="005C11DE"/>
    <w:rsid w:val="005C1B97"/>
    <w:rsid w:val="005C2359"/>
    <w:rsid w:val="005C2AF3"/>
    <w:rsid w:val="005C2C3D"/>
    <w:rsid w:val="005C3DE9"/>
    <w:rsid w:val="005C4393"/>
    <w:rsid w:val="005C4F8F"/>
    <w:rsid w:val="005C626D"/>
    <w:rsid w:val="005C7F26"/>
    <w:rsid w:val="005D146D"/>
    <w:rsid w:val="005D28A1"/>
    <w:rsid w:val="005D4325"/>
    <w:rsid w:val="005D6F02"/>
    <w:rsid w:val="005D71A7"/>
    <w:rsid w:val="005D7F5D"/>
    <w:rsid w:val="005E036B"/>
    <w:rsid w:val="005E12B3"/>
    <w:rsid w:val="005E1F54"/>
    <w:rsid w:val="005E44F5"/>
    <w:rsid w:val="005E4EAD"/>
    <w:rsid w:val="005E5BBD"/>
    <w:rsid w:val="005E63B8"/>
    <w:rsid w:val="005E65CD"/>
    <w:rsid w:val="005F09B1"/>
    <w:rsid w:val="005F338A"/>
    <w:rsid w:val="005F53E4"/>
    <w:rsid w:val="00600422"/>
    <w:rsid w:val="00604E88"/>
    <w:rsid w:val="006054FF"/>
    <w:rsid w:val="0060582D"/>
    <w:rsid w:val="00610019"/>
    <w:rsid w:val="00610D4F"/>
    <w:rsid w:val="00611F51"/>
    <w:rsid w:val="0061501A"/>
    <w:rsid w:val="0061710C"/>
    <w:rsid w:val="006201E9"/>
    <w:rsid w:val="00620857"/>
    <w:rsid w:val="006235D9"/>
    <w:rsid w:val="00627A0B"/>
    <w:rsid w:val="00631569"/>
    <w:rsid w:val="00632E6B"/>
    <w:rsid w:val="00633895"/>
    <w:rsid w:val="00640A4C"/>
    <w:rsid w:val="006418D1"/>
    <w:rsid w:val="00641D82"/>
    <w:rsid w:val="0064210D"/>
    <w:rsid w:val="00644E94"/>
    <w:rsid w:val="0064732E"/>
    <w:rsid w:val="00647E01"/>
    <w:rsid w:val="0065259D"/>
    <w:rsid w:val="006534AC"/>
    <w:rsid w:val="00655FDE"/>
    <w:rsid w:val="00656245"/>
    <w:rsid w:val="006565B6"/>
    <w:rsid w:val="00660345"/>
    <w:rsid w:val="0066205E"/>
    <w:rsid w:val="006626DA"/>
    <w:rsid w:val="006630F9"/>
    <w:rsid w:val="00664034"/>
    <w:rsid w:val="0066457B"/>
    <w:rsid w:val="006669FB"/>
    <w:rsid w:val="0066790F"/>
    <w:rsid w:val="00672D8C"/>
    <w:rsid w:val="00675CDF"/>
    <w:rsid w:val="006818AD"/>
    <w:rsid w:val="00682FEF"/>
    <w:rsid w:val="00683C6E"/>
    <w:rsid w:val="0068550C"/>
    <w:rsid w:val="00686EB5"/>
    <w:rsid w:val="00687DAF"/>
    <w:rsid w:val="006904D7"/>
    <w:rsid w:val="00690AC6"/>
    <w:rsid w:val="006919D2"/>
    <w:rsid w:val="00691CE6"/>
    <w:rsid w:val="00692890"/>
    <w:rsid w:val="00692DB2"/>
    <w:rsid w:val="006933D1"/>
    <w:rsid w:val="00694366"/>
    <w:rsid w:val="006945C8"/>
    <w:rsid w:val="00696049"/>
    <w:rsid w:val="00696555"/>
    <w:rsid w:val="006A0449"/>
    <w:rsid w:val="006B017F"/>
    <w:rsid w:val="006B0B75"/>
    <w:rsid w:val="006B1475"/>
    <w:rsid w:val="006B3BE6"/>
    <w:rsid w:val="006B6919"/>
    <w:rsid w:val="006B715B"/>
    <w:rsid w:val="006C0B0B"/>
    <w:rsid w:val="006C5895"/>
    <w:rsid w:val="006D07C7"/>
    <w:rsid w:val="006D0810"/>
    <w:rsid w:val="006D1037"/>
    <w:rsid w:val="006D23D8"/>
    <w:rsid w:val="006D33A5"/>
    <w:rsid w:val="006D36C7"/>
    <w:rsid w:val="006D3D17"/>
    <w:rsid w:val="006D42E9"/>
    <w:rsid w:val="006D44C4"/>
    <w:rsid w:val="006D56DE"/>
    <w:rsid w:val="006D6880"/>
    <w:rsid w:val="006D71CF"/>
    <w:rsid w:val="006E034C"/>
    <w:rsid w:val="006E0586"/>
    <w:rsid w:val="006E0DAD"/>
    <w:rsid w:val="006E26D0"/>
    <w:rsid w:val="006E6327"/>
    <w:rsid w:val="006E7DA9"/>
    <w:rsid w:val="006E7FD2"/>
    <w:rsid w:val="006F0C54"/>
    <w:rsid w:val="006F2B7C"/>
    <w:rsid w:val="006F4458"/>
    <w:rsid w:val="006F593D"/>
    <w:rsid w:val="006F5C98"/>
    <w:rsid w:val="006F5FE6"/>
    <w:rsid w:val="006F6DA8"/>
    <w:rsid w:val="006F77B3"/>
    <w:rsid w:val="00700561"/>
    <w:rsid w:val="00702C64"/>
    <w:rsid w:val="00703A88"/>
    <w:rsid w:val="007104DF"/>
    <w:rsid w:val="007108CC"/>
    <w:rsid w:val="00711C49"/>
    <w:rsid w:val="007133D8"/>
    <w:rsid w:val="0071376E"/>
    <w:rsid w:val="00714765"/>
    <w:rsid w:val="0071650D"/>
    <w:rsid w:val="00716945"/>
    <w:rsid w:val="00717BAA"/>
    <w:rsid w:val="007208DB"/>
    <w:rsid w:val="00721895"/>
    <w:rsid w:val="00724096"/>
    <w:rsid w:val="00724A68"/>
    <w:rsid w:val="007253A2"/>
    <w:rsid w:val="007268C9"/>
    <w:rsid w:val="007275BA"/>
    <w:rsid w:val="007278A4"/>
    <w:rsid w:val="00730799"/>
    <w:rsid w:val="00730ACA"/>
    <w:rsid w:val="007313D9"/>
    <w:rsid w:val="00735235"/>
    <w:rsid w:val="0073696F"/>
    <w:rsid w:val="00741D65"/>
    <w:rsid w:val="0074512F"/>
    <w:rsid w:val="00747239"/>
    <w:rsid w:val="007479D5"/>
    <w:rsid w:val="00747C73"/>
    <w:rsid w:val="00752B2E"/>
    <w:rsid w:val="0075378E"/>
    <w:rsid w:val="00753851"/>
    <w:rsid w:val="00753D26"/>
    <w:rsid w:val="00754C9E"/>
    <w:rsid w:val="00755F0C"/>
    <w:rsid w:val="00757980"/>
    <w:rsid w:val="007606ED"/>
    <w:rsid w:val="0076128F"/>
    <w:rsid w:val="00762388"/>
    <w:rsid w:val="00763B0B"/>
    <w:rsid w:val="00765EF7"/>
    <w:rsid w:val="007660CF"/>
    <w:rsid w:val="007668DC"/>
    <w:rsid w:val="0077004B"/>
    <w:rsid w:val="00770F0B"/>
    <w:rsid w:val="00771A82"/>
    <w:rsid w:val="00771B84"/>
    <w:rsid w:val="00771BB1"/>
    <w:rsid w:val="007820B2"/>
    <w:rsid w:val="00782AC4"/>
    <w:rsid w:val="0078387A"/>
    <w:rsid w:val="00784F1D"/>
    <w:rsid w:val="007856FB"/>
    <w:rsid w:val="007858F9"/>
    <w:rsid w:val="007865B1"/>
    <w:rsid w:val="00786B16"/>
    <w:rsid w:val="00790764"/>
    <w:rsid w:val="007907D2"/>
    <w:rsid w:val="007918DD"/>
    <w:rsid w:val="007936B9"/>
    <w:rsid w:val="00793B9F"/>
    <w:rsid w:val="00794704"/>
    <w:rsid w:val="0079605F"/>
    <w:rsid w:val="00796255"/>
    <w:rsid w:val="00796CEC"/>
    <w:rsid w:val="007A236F"/>
    <w:rsid w:val="007A4B78"/>
    <w:rsid w:val="007A4E76"/>
    <w:rsid w:val="007B1A1F"/>
    <w:rsid w:val="007B2F6A"/>
    <w:rsid w:val="007B36C0"/>
    <w:rsid w:val="007B4850"/>
    <w:rsid w:val="007B51C8"/>
    <w:rsid w:val="007B744D"/>
    <w:rsid w:val="007C0EC7"/>
    <w:rsid w:val="007C28F6"/>
    <w:rsid w:val="007C3AD0"/>
    <w:rsid w:val="007C3CF2"/>
    <w:rsid w:val="007C4EA0"/>
    <w:rsid w:val="007C563F"/>
    <w:rsid w:val="007C7D2C"/>
    <w:rsid w:val="007D1CEE"/>
    <w:rsid w:val="007D206B"/>
    <w:rsid w:val="007D236B"/>
    <w:rsid w:val="007D4CAE"/>
    <w:rsid w:val="007D6D87"/>
    <w:rsid w:val="007E06BA"/>
    <w:rsid w:val="007E0B08"/>
    <w:rsid w:val="007E1091"/>
    <w:rsid w:val="007E67F3"/>
    <w:rsid w:val="007F1109"/>
    <w:rsid w:val="007F4FF2"/>
    <w:rsid w:val="007F5007"/>
    <w:rsid w:val="007F5F20"/>
    <w:rsid w:val="007F6832"/>
    <w:rsid w:val="008007BE"/>
    <w:rsid w:val="00800C17"/>
    <w:rsid w:val="00802BC5"/>
    <w:rsid w:val="00803020"/>
    <w:rsid w:val="0080349B"/>
    <w:rsid w:val="00806DFB"/>
    <w:rsid w:val="00807E60"/>
    <w:rsid w:val="00810356"/>
    <w:rsid w:val="00812EA1"/>
    <w:rsid w:val="00813200"/>
    <w:rsid w:val="008142AC"/>
    <w:rsid w:val="0081577D"/>
    <w:rsid w:val="00817E2B"/>
    <w:rsid w:val="00823AE1"/>
    <w:rsid w:val="00824350"/>
    <w:rsid w:val="008248BF"/>
    <w:rsid w:val="008249CA"/>
    <w:rsid w:val="00825030"/>
    <w:rsid w:val="00825800"/>
    <w:rsid w:val="00826628"/>
    <w:rsid w:val="00826C7A"/>
    <w:rsid w:val="00826CDB"/>
    <w:rsid w:val="008337E8"/>
    <w:rsid w:val="00835AB2"/>
    <w:rsid w:val="008364DA"/>
    <w:rsid w:val="0084203B"/>
    <w:rsid w:val="00842722"/>
    <w:rsid w:val="008430A5"/>
    <w:rsid w:val="00844931"/>
    <w:rsid w:val="00846887"/>
    <w:rsid w:val="00846CA8"/>
    <w:rsid w:val="00847234"/>
    <w:rsid w:val="00847DCB"/>
    <w:rsid w:val="00847EA8"/>
    <w:rsid w:val="00850F95"/>
    <w:rsid w:val="0085172F"/>
    <w:rsid w:val="00852F6D"/>
    <w:rsid w:val="00855B03"/>
    <w:rsid w:val="00856F72"/>
    <w:rsid w:val="00860EEB"/>
    <w:rsid w:val="008617DD"/>
    <w:rsid w:val="00862475"/>
    <w:rsid w:val="00862F71"/>
    <w:rsid w:val="00863B91"/>
    <w:rsid w:val="0087122F"/>
    <w:rsid w:val="00871515"/>
    <w:rsid w:val="0087235A"/>
    <w:rsid w:val="0087294A"/>
    <w:rsid w:val="00872ED5"/>
    <w:rsid w:val="00872FB9"/>
    <w:rsid w:val="00873306"/>
    <w:rsid w:val="0087659A"/>
    <w:rsid w:val="008770B9"/>
    <w:rsid w:val="00881B93"/>
    <w:rsid w:val="00881CEB"/>
    <w:rsid w:val="00881F88"/>
    <w:rsid w:val="008867B8"/>
    <w:rsid w:val="008877C8"/>
    <w:rsid w:val="008922C3"/>
    <w:rsid w:val="00892DED"/>
    <w:rsid w:val="00894A5B"/>
    <w:rsid w:val="00894CEE"/>
    <w:rsid w:val="00895734"/>
    <w:rsid w:val="008966BB"/>
    <w:rsid w:val="00896F7D"/>
    <w:rsid w:val="00897300"/>
    <w:rsid w:val="00897DA4"/>
    <w:rsid w:val="008A05E5"/>
    <w:rsid w:val="008A0C9F"/>
    <w:rsid w:val="008A2062"/>
    <w:rsid w:val="008A2BC9"/>
    <w:rsid w:val="008A2C09"/>
    <w:rsid w:val="008A4439"/>
    <w:rsid w:val="008B0919"/>
    <w:rsid w:val="008B0A9D"/>
    <w:rsid w:val="008B19E9"/>
    <w:rsid w:val="008B460B"/>
    <w:rsid w:val="008B4E3D"/>
    <w:rsid w:val="008B51ED"/>
    <w:rsid w:val="008B6426"/>
    <w:rsid w:val="008C2C2B"/>
    <w:rsid w:val="008C548F"/>
    <w:rsid w:val="008C5F86"/>
    <w:rsid w:val="008C6C85"/>
    <w:rsid w:val="008C7A5C"/>
    <w:rsid w:val="008D2794"/>
    <w:rsid w:val="008D4BA4"/>
    <w:rsid w:val="008D501C"/>
    <w:rsid w:val="008D73B9"/>
    <w:rsid w:val="008D7826"/>
    <w:rsid w:val="008E2A61"/>
    <w:rsid w:val="008E41F7"/>
    <w:rsid w:val="008E4E2B"/>
    <w:rsid w:val="008E682D"/>
    <w:rsid w:val="008E6D00"/>
    <w:rsid w:val="008E78AD"/>
    <w:rsid w:val="008E7D63"/>
    <w:rsid w:val="008F1D7E"/>
    <w:rsid w:val="008F2079"/>
    <w:rsid w:val="008F221E"/>
    <w:rsid w:val="008F2A70"/>
    <w:rsid w:val="008F2C02"/>
    <w:rsid w:val="008F56BD"/>
    <w:rsid w:val="008F7C4D"/>
    <w:rsid w:val="00901DF1"/>
    <w:rsid w:val="009050AE"/>
    <w:rsid w:val="00906937"/>
    <w:rsid w:val="0091091C"/>
    <w:rsid w:val="00911983"/>
    <w:rsid w:val="00911D4A"/>
    <w:rsid w:val="00914998"/>
    <w:rsid w:val="00915942"/>
    <w:rsid w:val="00916DF4"/>
    <w:rsid w:val="00921176"/>
    <w:rsid w:val="00922ED5"/>
    <w:rsid w:val="00925C8A"/>
    <w:rsid w:val="009277F1"/>
    <w:rsid w:val="00927EB2"/>
    <w:rsid w:val="0093068B"/>
    <w:rsid w:val="00930740"/>
    <w:rsid w:val="00930A2E"/>
    <w:rsid w:val="00930E50"/>
    <w:rsid w:val="0093103A"/>
    <w:rsid w:val="009310C6"/>
    <w:rsid w:val="009321A4"/>
    <w:rsid w:val="00934A50"/>
    <w:rsid w:val="00935B00"/>
    <w:rsid w:val="00937004"/>
    <w:rsid w:val="0094021D"/>
    <w:rsid w:val="009428D6"/>
    <w:rsid w:val="00942B8E"/>
    <w:rsid w:val="00943A9F"/>
    <w:rsid w:val="00945159"/>
    <w:rsid w:val="00945D9F"/>
    <w:rsid w:val="00947924"/>
    <w:rsid w:val="00947B4E"/>
    <w:rsid w:val="00947C45"/>
    <w:rsid w:val="00950D13"/>
    <w:rsid w:val="00953B9E"/>
    <w:rsid w:val="00954E1D"/>
    <w:rsid w:val="00955F17"/>
    <w:rsid w:val="009560DD"/>
    <w:rsid w:val="00957F88"/>
    <w:rsid w:val="00960CA1"/>
    <w:rsid w:val="009617FB"/>
    <w:rsid w:val="00963DBA"/>
    <w:rsid w:val="00964109"/>
    <w:rsid w:val="00967B99"/>
    <w:rsid w:val="009706F7"/>
    <w:rsid w:val="00971ABA"/>
    <w:rsid w:val="00972328"/>
    <w:rsid w:val="00975924"/>
    <w:rsid w:val="00976195"/>
    <w:rsid w:val="00976FF5"/>
    <w:rsid w:val="00981118"/>
    <w:rsid w:val="00984954"/>
    <w:rsid w:val="00984E08"/>
    <w:rsid w:val="009851D3"/>
    <w:rsid w:val="00985E15"/>
    <w:rsid w:val="00987174"/>
    <w:rsid w:val="00990F5C"/>
    <w:rsid w:val="009955D9"/>
    <w:rsid w:val="00997057"/>
    <w:rsid w:val="009A1D81"/>
    <w:rsid w:val="009A27CC"/>
    <w:rsid w:val="009A341A"/>
    <w:rsid w:val="009A437B"/>
    <w:rsid w:val="009A4EB9"/>
    <w:rsid w:val="009A5342"/>
    <w:rsid w:val="009A5E9D"/>
    <w:rsid w:val="009A6C45"/>
    <w:rsid w:val="009A6F91"/>
    <w:rsid w:val="009A7B7B"/>
    <w:rsid w:val="009B0DFA"/>
    <w:rsid w:val="009B1EC8"/>
    <w:rsid w:val="009B20A0"/>
    <w:rsid w:val="009B3049"/>
    <w:rsid w:val="009B3534"/>
    <w:rsid w:val="009B4205"/>
    <w:rsid w:val="009B438F"/>
    <w:rsid w:val="009B76B2"/>
    <w:rsid w:val="009C4F2E"/>
    <w:rsid w:val="009C4FB6"/>
    <w:rsid w:val="009C5A45"/>
    <w:rsid w:val="009C5DE1"/>
    <w:rsid w:val="009C6006"/>
    <w:rsid w:val="009C683A"/>
    <w:rsid w:val="009D142B"/>
    <w:rsid w:val="009D28E4"/>
    <w:rsid w:val="009D4162"/>
    <w:rsid w:val="009D4F70"/>
    <w:rsid w:val="009E18BE"/>
    <w:rsid w:val="009E36D0"/>
    <w:rsid w:val="009F2F41"/>
    <w:rsid w:val="009F3272"/>
    <w:rsid w:val="009F441D"/>
    <w:rsid w:val="009F63B1"/>
    <w:rsid w:val="00A01FB4"/>
    <w:rsid w:val="00A03454"/>
    <w:rsid w:val="00A0435A"/>
    <w:rsid w:val="00A101CD"/>
    <w:rsid w:val="00A127B4"/>
    <w:rsid w:val="00A12B47"/>
    <w:rsid w:val="00A13F9D"/>
    <w:rsid w:val="00A15C89"/>
    <w:rsid w:val="00A170BD"/>
    <w:rsid w:val="00A17992"/>
    <w:rsid w:val="00A17F28"/>
    <w:rsid w:val="00A20CAA"/>
    <w:rsid w:val="00A20FDA"/>
    <w:rsid w:val="00A229F3"/>
    <w:rsid w:val="00A23C95"/>
    <w:rsid w:val="00A24C0E"/>
    <w:rsid w:val="00A258D1"/>
    <w:rsid w:val="00A25D64"/>
    <w:rsid w:val="00A30134"/>
    <w:rsid w:val="00A30527"/>
    <w:rsid w:val="00A306B8"/>
    <w:rsid w:val="00A30945"/>
    <w:rsid w:val="00A30B27"/>
    <w:rsid w:val="00A31846"/>
    <w:rsid w:val="00A33DB0"/>
    <w:rsid w:val="00A35C6B"/>
    <w:rsid w:val="00A40A5A"/>
    <w:rsid w:val="00A4164F"/>
    <w:rsid w:val="00A41A86"/>
    <w:rsid w:val="00A42422"/>
    <w:rsid w:val="00A43B24"/>
    <w:rsid w:val="00A43EC5"/>
    <w:rsid w:val="00A45409"/>
    <w:rsid w:val="00A47D77"/>
    <w:rsid w:val="00A52F6F"/>
    <w:rsid w:val="00A52FF9"/>
    <w:rsid w:val="00A57BBA"/>
    <w:rsid w:val="00A611B3"/>
    <w:rsid w:val="00A614F7"/>
    <w:rsid w:val="00A631D0"/>
    <w:rsid w:val="00A63C37"/>
    <w:rsid w:val="00A6401B"/>
    <w:rsid w:val="00A6482B"/>
    <w:rsid w:val="00A67892"/>
    <w:rsid w:val="00A70F7D"/>
    <w:rsid w:val="00A71F3F"/>
    <w:rsid w:val="00A72627"/>
    <w:rsid w:val="00A736A7"/>
    <w:rsid w:val="00A76CFD"/>
    <w:rsid w:val="00A80288"/>
    <w:rsid w:val="00A822E5"/>
    <w:rsid w:val="00A8320B"/>
    <w:rsid w:val="00A85995"/>
    <w:rsid w:val="00A8650A"/>
    <w:rsid w:val="00A86BDA"/>
    <w:rsid w:val="00A90420"/>
    <w:rsid w:val="00A90D2C"/>
    <w:rsid w:val="00A91631"/>
    <w:rsid w:val="00A971F4"/>
    <w:rsid w:val="00A97277"/>
    <w:rsid w:val="00AA4EC2"/>
    <w:rsid w:val="00AA5273"/>
    <w:rsid w:val="00AA54CE"/>
    <w:rsid w:val="00AA5D31"/>
    <w:rsid w:val="00AA6996"/>
    <w:rsid w:val="00AB01F7"/>
    <w:rsid w:val="00AB14FC"/>
    <w:rsid w:val="00AB158B"/>
    <w:rsid w:val="00AB15EF"/>
    <w:rsid w:val="00AB1A30"/>
    <w:rsid w:val="00AB213C"/>
    <w:rsid w:val="00AB3083"/>
    <w:rsid w:val="00AB630E"/>
    <w:rsid w:val="00AB74C7"/>
    <w:rsid w:val="00AC087D"/>
    <w:rsid w:val="00AC1929"/>
    <w:rsid w:val="00AC4FD5"/>
    <w:rsid w:val="00AC7F43"/>
    <w:rsid w:val="00AD0304"/>
    <w:rsid w:val="00AD0955"/>
    <w:rsid w:val="00AD09C4"/>
    <w:rsid w:val="00AD26AD"/>
    <w:rsid w:val="00AD4020"/>
    <w:rsid w:val="00AD46C1"/>
    <w:rsid w:val="00AD5EB0"/>
    <w:rsid w:val="00AD6672"/>
    <w:rsid w:val="00AE05E6"/>
    <w:rsid w:val="00AE36FE"/>
    <w:rsid w:val="00AE436B"/>
    <w:rsid w:val="00AE4846"/>
    <w:rsid w:val="00AE4F1F"/>
    <w:rsid w:val="00AE6D43"/>
    <w:rsid w:val="00AF1421"/>
    <w:rsid w:val="00AF3961"/>
    <w:rsid w:val="00AF5B61"/>
    <w:rsid w:val="00AF6905"/>
    <w:rsid w:val="00AF6DFC"/>
    <w:rsid w:val="00B001A4"/>
    <w:rsid w:val="00B02731"/>
    <w:rsid w:val="00B03C10"/>
    <w:rsid w:val="00B04DB9"/>
    <w:rsid w:val="00B04FC6"/>
    <w:rsid w:val="00B0543C"/>
    <w:rsid w:val="00B07C58"/>
    <w:rsid w:val="00B10FB6"/>
    <w:rsid w:val="00B112B7"/>
    <w:rsid w:val="00B11A27"/>
    <w:rsid w:val="00B11C62"/>
    <w:rsid w:val="00B11D09"/>
    <w:rsid w:val="00B125D1"/>
    <w:rsid w:val="00B131FA"/>
    <w:rsid w:val="00B13B3C"/>
    <w:rsid w:val="00B14822"/>
    <w:rsid w:val="00B14BFF"/>
    <w:rsid w:val="00B15426"/>
    <w:rsid w:val="00B171D4"/>
    <w:rsid w:val="00B17672"/>
    <w:rsid w:val="00B20271"/>
    <w:rsid w:val="00B22548"/>
    <w:rsid w:val="00B25C1E"/>
    <w:rsid w:val="00B317A1"/>
    <w:rsid w:val="00B31C47"/>
    <w:rsid w:val="00B34CCE"/>
    <w:rsid w:val="00B36961"/>
    <w:rsid w:val="00B3774D"/>
    <w:rsid w:val="00B37BA1"/>
    <w:rsid w:val="00B401EB"/>
    <w:rsid w:val="00B41393"/>
    <w:rsid w:val="00B41B01"/>
    <w:rsid w:val="00B43BA6"/>
    <w:rsid w:val="00B444FA"/>
    <w:rsid w:val="00B44EDD"/>
    <w:rsid w:val="00B47E7B"/>
    <w:rsid w:val="00B51EED"/>
    <w:rsid w:val="00B52847"/>
    <w:rsid w:val="00B53D35"/>
    <w:rsid w:val="00B54865"/>
    <w:rsid w:val="00B550DC"/>
    <w:rsid w:val="00B55523"/>
    <w:rsid w:val="00B575BB"/>
    <w:rsid w:val="00B608E3"/>
    <w:rsid w:val="00B61147"/>
    <w:rsid w:val="00B6165C"/>
    <w:rsid w:val="00B625A4"/>
    <w:rsid w:val="00B6534B"/>
    <w:rsid w:val="00B67299"/>
    <w:rsid w:val="00B7364C"/>
    <w:rsid w:val="00B7467A"/>
    <w:rsid w:val="00B754B2"/>
    <w:rsid w:val="00B76222"/>
    <w:rsid w:val="00B7751F"/>
    <w:rsid w:val="00B8031D"/>
    <w:rsid w:val="00B817E3"/>
    <w:rsid w:val="00B81D47"/>
    <w:rsid w:val="00B82DCB"/>
    <w:rsid w:val="00B83DF3"/>
    <w:rsid w:val="00B84DEF"/>
    <w:rsid w:val="00B877B0"/>
    <w:rsid w:val="00B91ADF"/>
    <w:rsid w:val="00B91CCB"/>
    <w:rsid w:val="00B92CD0"/>
    <w:rsid w:val="00B931E0"/>
    <w:rsid w:val="00B93988"/>
    <w:rsid w:val="00B941AB"/>
    <w:rsid w:val="00B96C95"/>
    <w:rsid w:val="00BA08FC"/>
    <w:rsid w:val="00BA0B34"/>
    <w:rsid w:val="00BA40DF"/>
    <w:rsid w:val="00BA4428"/>
    <w:rsid w:val="00BA5C98"/>
    <w:rsid w:val="00BA77E7"/>
    <w:rsid w:val="00BB1AC6"/>
    <w:rsid w:val="00BB1BAF"/>
    <w:rsid w:val="00BB4FFC"/>
    <w:rsid w:val="00BB5365"/>
    <w:rsid w:val="00BB672F"/>
    <w:rsid w:val="00BB6FA0"/>
    <w:rsid w:val="00BB7320"/>
    <w:rsid w:val="00BC25FD"/>
    <w:rsid w:val="00BC31B8"/>
    <w:rsid w:val="00BC484E"/>
    <w:rsid w:val="00BC497D"/>
    <w:rsid w:val="00BC4BA5"/>
    <w:rsid w:val="00BC657D"/>
    <w:rsid w:val="00BC76B1"/>
    <w:rsid w:val="00BC7B45"/>
    <w:rsid w:val="00BD0752"/>
    <w:rsid w:val="00BD139D"/>
    <w:rsid w:val="00BD3E03"/>
    <w:rsid w:val="00BD434C"/>
    <w:rsid w:val="00BD6918"/>
    <w:rsid w:val="00BD7C7E"/>
    <w:rsid w:val="00BE1C95"/>
    <w:rsid w:val="00BE285C"/>
    <w:rsid w:val="00BE3633"/>
    <w:rsid w:val="00BE412D"/>
    <w:rsid w:val="00BE4D91"/>
    <w:rsid w:val="00BE5725"/>
    <w:rsid w:val="00BE59CF"/>
    <w:rsid w:val="00BE6258"/>
    <w:rsid w:val="00BE6DC1"/>
    <w:rsid w:val="00BF421A"/>
    <w:rsid w:val="00BF453E"/>
    <w:rsid w:val="00BF4998"/>
    <w:rsid w:val="00BF4A71"/>
    <w:rsid w:val="00BF5CEC"/>
    <w:rsid w:val="00BF5D89"/>
    <w:rsid w:val="00BF6124"/>
    <w:rsid w:val="00BF6DB5"/>
    <w:rsid w:val="00BF7040"/>
    <w:rsid w:val="00C01072"/>
    <w:rsid w:val="00C0271C"/>
    <w:rsid w:val="00C033AC"/>
    <w:rsid w:val="00C03D69"/>
    <w:rsid w:val="00C03F30"/>
    <w:rsid w:val="00C04404"/>
    <w:rsid w:val="00C055F4"/>
    <w:rsid w:val="00C059A6"/>
    <w:rsid w:val="00C06C90"/>
    <w:rsid w:val="00C101BB"/>
    <w:rsid w:val="00C10302"/>
    <w:rsid w:val="00C109A6"/>
    <w:rsid w:val="00C10CFB"/>
    <w:rsid w:val="00C11DD1"/>
    <w:rsid w:val="00C12156"/>
    <w:rsid w:val="00C124D6"/>
    <w:rsid w:val="00C13A9F"/>
    <w:rsid w:val="00C15A64"/>
    <w:rsid w:val="00C1668F"/>
    <w:rsid w:val="00C17F74"/>
    <w:rsid w:val="00C20325"/>
    <w:rsid w:val="00C204AC"/>
    <w:rsid w:val="00C2165E"/>
    <w:rsid w:val="00C24932"/>
    <w:rsid w:val="00C24DA6"/>
    <w:rsid w:val="00C25B89"/>
    <w:rsid w:val="00C26F1A"/>
    <w:rsid w:val="00C3051B"/>
    <w:rsid w:val="00C31A73"/>
    <w:rsid w:val="00C330A9"/>
    <w:rsid w:val="00C34D9C"/>
    <w:rsid w:val="00C35096"/>
    <w:rsid w:val="00C3530B"/>
    <w:rsid w:val="00C358A4"/>
    <w:rsid w:val="00C36B3F"/>
    <w:rsid w:val="00C42B46"/>
    <w:rsid w:val="00C45087"/>
    <w:rsid w:val="00C45597"/>
    <w:rsid w:val="00C45781"/>
    <w:rsid w:val="00C461B9"/>
    <w:rsid w:val="00C471C1"/>
    <w:rsid w:val="00C4736A"/>
    <w:rsid w:val="00C476F7"/>
    <w:rsid w:val="00C503DB"/>
    <w:rsid w:val="00C5338B"/>
    <w:rsid w:val="00C546D0"/>
    <w:rsid w:val="00C573BD"/>
    <w:rsid w:val="00C6012C"/>
    <w:rsid w:val="00C60B6A"/>
    <w:rsid w:val="00C60E3C"/>
    <w:rsid w:val="00C6356E"/>
    <w:rsid w:val="00C64623"/>
    <w:rsid w:val="00C64860"/>
    <w:rsid w:val="00C64B6C"/>
    <w:rsid w:val="00C6529C"/>
    <w:rsid w:val="00C70103"/>
    <w:rsid w:val="00C823F6"/>
    <w:rsid w:val="00C83E15"/>
    <w:rsid w:val="00C85B42"/>
    <w:rsid w:val="00C866BA"/>
    <w:rsid w:val="00C86E9C"/>
    <w:rsid w:val="00C91623"/>
    <w:rsid w:val="00C91658"/>
    <w:rsid w:val="00C92C0F"/>
    <w:rsid w:val="00C93EB5"/>
    <w:rsid w:val="00C968AE"/>
    <w:rsid w:val="00C969A4"/>
    <w:rsid w:val="00CA2061"/>
    <w:rsid w:val="00CA2363"/>
    <w:rsid w:val="00CA5555"/>
    <w:rsid w:val="00CA788C"/>
    <w:rsid w:val="00CB1346"/>
    <w:rsid w:val="00CB1B01"/>
    <w:rsid w:val="00CB21E0"/>
    <w:rsid w:val="00CB4C37"/>
    <w:rsid w:val="00CB4ECB"/>
    <w:rsid w:val="00CB5A41"/>
    <w:rsid w:val="00CB70EF"/>
    <w:rsid w:val="00CC02A9"/>
    <w:rsid w:val="00CC0ADA"/>
    <w:rsid w:val="00CC270C"/>
    <w:rsid w:val="00CC3AFB"/>
    <w:rsid w:val="00CC3F3D"/>
    <w:rsid w:val="00CC4472"/>
    <w:rsid w:val="00CC644F"/>
    <w:rsid w:val="00CC68F5"/>
    <w:rsid w:val="00CC712C"/>
    <w:rsid w:val="00CD0AC1"/>
    <w:rsid w:val="00CD1B0D"/>
    <w:rsid w:val="00CD2658"/>
    <w:rsid w:val="00CD689B"/>
    <w:rsid w:val="00CD70F9"/>
    <w:rsid w:val="00CE08E1"/>
    <w:rsid w:val="00CE1EC1"/>
    <w:rsid w:val="00CE2B82"/>
    <w:rsid w:val="00CE6430"/>
    <w:rsid w:val="00CE6E23"/>
    <w:rsid w:val="00CF0CCD"/>
    <w:rsid w:val="00CF103A"/>
    <w:rsid w:val="00CF4FDC"/>
    <w:rsid w:val="00D00932"/>
    <w:rsid w:val="00D015D3"/>
    <w:rsid w:val="00D0213B"/>
    <w:rsid w:val="00D02B40"/>
    <w:rsid w:val="00D04867"/>
    <w:rsid w:val="00D04F54"/>
    <w:rsid w:val="00D05CBE"/>
    <w:rsid w:val="00D0623B"/>
    <w:rsid w:val="00D1076B"/>
    <w:rsid w:val="00D12449"/>
    <w:rsid w:val="00D13F48"/>
    <w:rsid w:val="00D14281"/>
    <w:rsid w:val="00D14709"/>
    <w:rsid w:val="00D16B4C"/>
    <w:rsid w:val="00D16E30"/>
    <w:rsid w:val="00D17DF4"/>
    <w:rsid w:val="00D20561"/>
    <w:rsid w:val="00D205B6"/>
    <w:rsid w:val="00D20E25"/>
    <w:rsid w:val="00D21020"/>
    <w:rsid w:val="00D23B3E"/>
    <w:rsid w:val="00D24851"/>
    <w:rsid w:val="00D256D3"/>
    <w:rsid w:val="00D27CAC"/>
    <w:rsid w:val="00D30E7B"/>
    <w:rsid w:val="00D315F6"/>
    <w:rsid w:val="00D31D51"/>
    <w:rsid w:val="00D31F4B"/>
    <w:rsid w:val="00D33E3B"/>
    <w:rsid w:val="00D33EFC"/>
    <w:rsid w:val="00D35DC7"/>
    <w:rsid w:val="00D407BA"/>
    <w:rsid w:val="00D42E81"/>
    <w:rsid w:val="00D44F4F"/>
    <w:rsid w:val="00D45657"/>
    <w:rsid w:val="00D46653"/>
    <w:rsid w:val="00D520F5"/>
    <w:rsid w:val="00D52F06"/>
    <w:rsid w:val="00D55A76"/>
    <w:rsid w:val="00D57594"/>
    <w:rsid w:val="00D61D76"/>
    <w:rsid w:val="00D6335A"/>
    <w:rsid w:val="00D63EC8"/>
    <w:rsid w:val="00D65F6A"/>
    <w:rsid w:val="00D72A20"/>
    <w:rsid w:val="00D72A99"/>
    <w:rsid w:val="00D73272"/>
    <w:rsid w:val="00D73B57"/>
    <w:rsid w:val="00D74252"/>
    <w:rsid w:val="00D74406"/>
    <w:rsid w:val="00D74F61"/>
    <w:rsid w:val="00D75230"/>
    <w:rsid w:val="00D764BA"/>
    <w:rsid w:val="00D80D39"/>
    <w:rsid w:val="00D812B2"/>
    <w:rsid w:val="00D82CDC"/>
    <w:rsid w:val="00D82FCA"/>
    <w:rsid w:val="00D85AAB"/>
    <w:rsid w:val="00D90917"/>
    <w:rsid w:val="00D9119C"/>
    <w:rsid w:val="00D92691"/>
    <w:rsid w:val="00D93A02"/>
    <w:rsid w:val="00D95E6B"/>
    <w:rsid w:val="00D96A79"/>
    <w:rsid w:val="00D9799F"/>
    <w:rsid w:val="00D97A7D"/>
    <w:rsid w:val="00DA0F44"/>
    <w:rsid w:val="00DA1E6D"/>
    <w:rsid w:val="00DA2408"/>
    <w:rsid w:val="00DA2486"/>
    <w:rsid w:val="00DA49C3"/>
    <w:rsid w:val="00DA4AC3"/>
    <w:rsid w:val="00DA4BDE"/>
    <w:rsid w:val="00DA5A14"/>
    <w:rsid w:val="00DA7C7F"/>
    <w:rsid w:val="00DB245E"/>
    <w:rsid w:val="00DB3776"/>
    <w:rsid w:val="00DB382A"/>
    <w:rsid w:val="00DB622B"/>
    <w:rsid w:val="00DC0454"/>
    <w:rsid w:val="00DC14CA"/>
    <w:rsid w:val="00DC1545"/>
    <w:rsid w:val="00DC280D"/>
    <w:rsid w:val="00DC330D"/>
    <w:rsid w:val="00DC5F07"/>
    <w:rsid w:val="00DC712C"/>
    <w:rsid w:val="00DC7214"/>
    <w:rsid w:val="00DC7665"/>
    <w:rsid w:val="00DD0668"/>
    <w:rsid w:val="00DD2D93"/>
    <w:rsid w:val="00DD4ECC"/>
    <w:rsid w:val="00DD5DA8"/>
    <w:rsid w:val="00DE0C3F"/>
    <w:rsid w:val="00DE0E0A"/>
    <w:rsid w:val="00DE11BF"/>
    <w:rsid w:val="00DE1744"/>
    <w:rsid w:val="00DE2235"/>
    <w:rsid w:val="00DE2FF2"/>
    <w:rsid w:val="00DE3298"/>
    <w:rsid w:val="00DE35FD"/>
    <w:rsid w:val="00DE5209"/>
    <w:rsid w:val="00DE79EE"/>
    <w:rsid w:val="00DE7A63"/>
    <w:rsid w:val="00DF077E"/>
    <w:rsid w:val="00DF14CE"/>
    <w:rsid w:val="00DF27E9"/>
    <w:rsid w:val="00DF2B41"/>
    <w:rsid w:val="00DF4964"/>
    <w:rsid w:val="00DF4CEF"/>
    <w:rsid w:val="00E0077A"/>
    <w:rsid w:val="00E01FC0"/>
    <w:rsid w:val="00E031E9"/>
    <w:rsid w:val="00E03289"/>
    <w:rsid w:val="00E0367B"/>
    <w:rsid w:val="00E04793"/>
    <w:rsid w:val="00E05493"/>
    <w:rsid w:val="00E0562C"/>
    <w:rsid w:val="00E05F7A"/>
    <w:rsid w:val="00E060FD"/>
    <w:rsid w:val="00E11075"/>
    <w:rsid w:val="00E15404"/>
    <w:rsid w:val="00E1592A"/>
    <w:rsid w:val="00E170D9"/>
    <w:rsid w:val="00E17ACD"/>
    <w:rsid w:val="00E20E2E"/>
    <w:rsid w:val="00E227EF"/>
    <w:rsid w:val="00E237A3"/>
    <w:rsid w:val="00E23A31"/>
    <w:rsid w:val="00E241E7"/>
    <w:rsid w:val="00E25F58"/>
    <w:rsid w:val="00E26619"/>
    <w:rsid w:val="00E270A5"/>
    <w:rsid w:val="00E30D71"/>
    <w:rsid w:val="00E32F7A"/>
    <w:rsid w:val="00E3366D"/>
    <w:rsid w:val="00E33F61"/>
    <w:rsid w:val="00E3575A"/>
    <w:rsid w:val="00E40EA0"/>
    <w:rsid w:val="00E4313D"/>
    <w:rsid w:val="00E43593"/>
    <w:rsid w:val="00E44BFE"/>
    <w:rsid w:val="00E45E35"/>
    <w:rsid w:val="00E50A99"/>
    <w:rsid w:val="00E5296A"/>
    <w:rsid w:val="00E52D1B"/>
    <w:rsid w:val="00E5482C"/>
    <w:rsid w:val="00E55219"/>
    <w:rsid w:val="00E55634"/>
    <w:rsid w:val="00E55BD6"/>
    <w:rsid w:val="00E55FE8"/>
    <w:rsid w:val="00E57047"/>
    <w:rsid w:val="00E61CCD"/>
    <w:rsid w:val="00E635D7"/>
    <w:rsid w:val="00E636A4"/>
    <w:rsid w:val="00E6445A"/>
    <w:rsid w:val="00E6649E"/>
    <w:rsid w:val="00E67C30"/>
    <w:rsid w:val="00E70869"/>
    <w:rsid w:val="00E71518"/>
    <w:rsid w:val="00E71779"/>
    <w:rsid w:val="00E73F0B"/>
    <w:rsid w:val="00E809D6"/>
    <w:rsid w:val="00E87917"/>
    <w:rsid w:val="00E87A5E"/>
    <w:rsid w:val="00E9159A"/>
    <w:rsid w:val="00E9218D"/>
    <w:rsid w:val="00E931AA"/>
    <w:rsid w:val="00EA23E0"/>
    <w:rsid w:val="00EA2951"/>
    <w:rsid w:val="00EA3694"/>
    <w:rsid w:val="00EA3FD1"/>
    <w:rsid w:val="00EA51E6"/>
    <w:rsid w:val="00EA5ADF"/>
    <w:rsid w:val="00EA5E23"/>
    <w:rsid w:val="00EA677D"/>
    <w:rsid w:val="00EB03EB"/>
    <w:rsid w:val="00EB08EA"/>
    <w:rsid w:val="00EB144D"/>
    <w:rsid w:val="00EB1617"/>
    <w:rsid w:val="00EB173E"/>
    <w:rsid w:val="00EB1C7E"/>
    <w:rsid w:val="00EB2672"/>
    <w:rsid w:val="00EB2FF1"/>
    <w:rsid w:val="00EB363D"/>
    <w:rsid w:val="00EB54D9"/>
    <w:rsid w:val="00EB71EA"/>
    <w:rsid w:val="00EC0C01"/>
    <w:rsid w:val="00EC1225"/>
    <w:rsid w:val="00EC2E54"/>
    <w:rsid w:val="00EC4FB5"/>
    <w:rsid w:val="00EC5078"/>
    <w:rsid w:val="00EC5EB5"/>
    <w:rsid w:val="00ED1912"/>
    <w:rsid w:val="00ED1E1E"/>
    <w:rsid w:val="00ED45BC"/>
    <w:rsid w:val="00ED49A8"/>
    <w:rsid w:val="00ED6C75"/>
    <w:rsid w:val="00EE090B"/>
    <w:rsid w:val="00EE0F3C"/>
    <w:rsid w:val="00EE284F"/>
    <w:rsid w:val="00EE7520"/>
    <w:rsid w:val="00EF1231"/>
    <w:rsid w:val="00EF5BB6"/>
    <w:rsid w:val="00EF6F28"/>
    <w:rsid w:val="00EF71BB"/>
    <w:rsid w:val="00EF7760"/>
    <w:rsid w:val="00F01336"/>
    <w:rsid w:val="00F01AC3"/>
    <w:rsid w:val="00F024D1"/>
    <w:rsid w:val="00F03A45"/>
    <w:rsid w:val="00F04532"/>
    <w:rsid w:val="00F061D5"/>
    <w:rsid w:val="00F0785F"/>
    <w:rsid w:val="00F10E40"/>
    <w:rsid w:val="00F13BF8"/>
    <w:rsid w:val="00F144B0"/>
    <w:rsid w:val="00F15BC8"/>
    <w:rsid w:val="00F161E0"/>
    <w:rsid w:val="00F173BC"/>
    <w:rsid w:val="00F21EF3"/>
    <w:rsid w:val="00F220F1"/>
    <w:rsid w:val="00F22610"/>
    <w:rsid w:val="00F22B84"/>
    <w:rsid w:val="00F23597"/>
    <w:rsid w:val="00F249B8"/>
    <w:rsid w:val="00F25A3E"/>
    <w:rsid w:val="00F25FE4"/>
    <w:rsid w:val="00F26B33"/>
    <w:rsid w:val="00F27894"/>
    <w:rsid w:val="00F27E39"/>
    <w:rsid w:val="00F3050B"/>
    <w:rsid w:val="00F30AF4"/>
    <w:rsid w:val="00F32810"/>
    <w:rsid w:val="00F32F38"/>
    <w:rsid w:val="00F36914"/>
    <w:rsid w:val="00F370C6"/>
    <w:rsid w:val="00F37894"/>
    <w:rsid w:val="00F37D44"/>
    <w:rsid w:val="00F408C8"/>
    <w:rsid w:val="00F41772"/>
    <w:rsid w:val="00F428E5"/>
    <w:rsid w:val="00F43A3A"/>
    <w:rsid w:val="00F44119"/>
    <w:rsid w:val="00F44206"/>
    <w:rsid w:val="00F4523E"/>
    <w:rsid w:val="00F45A0E"/>
    <w:rsid w:val="00F45D39"/>
    <w:rsid w:val="00F5150D"/>
    <w:rsid w:val="00F52661"/>
    <w:rsid w:val="00F52F9C"/>
    <w:rsid w:val="00F53BE0"/>
    <w:rsid w:val="00F540B8"/>
    <w:rsid w:val="00F54971"/>
    <w:rsid w:val="00F55931"/>
    <w:rsid w:val="00F56D84"/>
    <w:rsid w:val="00F62C90"/>
    <w:rsid w:val="00F62CD8"/>
    <w:rsid w:val="00F64188"/>
    <w:rsid w:val="00F65BC3"/>
    <w:rsid w:val="00F6612D"/>
    <w:rsid w:val="00F6639A"/>
    <w:rsid w:val="00F667E7"/>
    <w:rsid w:val="00F66B87"/>
    <w:rsid w:val="00F67C25"/>
    <w:rsid w:val="00F711D6"/>
    <w:rsid w:val="00F711E4"/>
    <w:rsid w:val="00F7127A"/>
    <w:rsid w:val="00F71B91"/>
    <w:rsid w:val="00F74749"/>
    <w:rsid w:val="00F74BFD"/>
    <w:rsid w:val="00F756DB"/>
    <w:rsid w:val="00F76594"/>
    <w:rsid w:val="00F765F4"/>
    <w:rsid w:val="00F8017D"/>
    <w:rsid w:val="00F81A68"/>
    <w:rsid w:val="00F81DF5"/>
    <w:rsid w:val="00F8295B"/>
    <w:rsid w:val="00F834C8"/>
    <w:rsid w:val="00F84433"/>
    <w:rsid w:val="00F85AF0"/>
    <w:rsid w:val="00F87832"/>
    <w:rsid w:val="00F902EF"/>
    <w:rsid w:val="00F94119"/>
    <w:rsid w:val="00F94C7E"/>
    <w:rsid w:val="00F94E99"/>
    <w:rsid w:val="00F95587"/>
    <w:rsid w:val="00FA1ACE"/>
    <w:rsid w:val="00FA30C7"/>
    <w:rsid w:val="00FA3101"/>
    <w:rsid w:val="00FA310F"/>
    <w:rsid w:val="00FA38C5"/>
    <w:rsid w:val="00FA48DD"/>
    <w:rsid w:val="00FA54E9"/>
    <w:rsid w:val="00FA5F99"/>
    <w:rsid w:val="00FA6EB8"/>
    <w:rsid w:val="00FA7304"/>
    <w:rsid w:val="00FA7F52"/>
    <w:rsid w:val="00FB171A"/>
    <w:rsid w:val="00FB2993"/>
    <w:rsid w:val="00FB394D"/>
    <w:rsid w:val="00FB5507"/>
    <w:rsid w:val="00FB55B4"/>
    <w:rsid w:val="00FB56CC"/>
    <w:rsid w:val="00FB5BAD"/>
    <w:rsid w:val="00FB5EEA"/>
    <w:rsid w:val="00FC2FF9"/>
    <w:rsid w:val="00FC4538"/>
    <w:rsid w:val="00FC5A6C"/>
    <w:rsid w:val="00FC5BFA"/>
    <w:rsid w:val="00FC680A"/>
    <w:rsid w:val="00FD2EFC"/>
    <w:rsid w:val="00FD41BA"/>
    <w:rsid w:val="00FD42E5"/>
    <w:rsid w:val="00FE21A5"/>
    <w:rsid w:val="00FE2F45"/>
    <w:rsid w:val="00FE3153"/>
    <w:rsid w:val="00FE6023"/>
    <w:rsid w:val="00FE6916"/>
    <w:rsid w:val="00FE6B03"/>
    <w:rsid w:val="00FE75A2"/>
    <w:rsid w:val="00FE7F1F"/>
    <w:rsid w:val="00FF0067"/>
    <w:rsid w:val="00FF18EF"/>
    <w:rsid w:val="00FF2A64"/>
    <w:rsid w:val="00FF476A"/>
    <w:rsid w:val="00FF4875"/>
    <w:rsid w:val="00FF5B40"/>
    <w:rsid w:val="00FF68FA"/>
    <w:rsid w:val="00FF6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574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00C"/>
    <w:pPr>
      <w:spacing w:after="0" w:line="240" w:lineRule="auto"/>
    </w:pPr>
    <w:rPr>
      <w:rFonts w:ascii="Times New Roman" w:eastAsia="Times New Roman" w:hAnsi="Times New Roman" w:cs="Times New Roman"/>
      <w:color w:val="auto"/>
      <w:lang w:val="en-NZ" w:eastAsia="zh-TW"/>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9428D6"/>
  </w:style>
  <w:style w:type="character" w:styleId="Hyperlink">
    <w:name w:val="Hyperlink"/>
    <w:basedOn w:val="DefaultParagraphFont"/>
    <w:uiPriority w:val="99"/>
    <w:unhideWhenUsed/>
    <w:rsid w:val="00C36B3F"/>
    <w:rPr>
      <w:color w:val="5E9EA1" w:themeColor="hyperlink"/>
      <w:u w:val="single"/>
    </w:rPr>
  </w:style>
  <w:style w:type="character" w:styleId="UnresolvedMention">
    <w:name w:val="Unresolved Mention"/>
    <w:basedOn w:val="DefaultParagraphFont"/>
    <w:uiPriority w:val="99"/>
    <w:semiHidden/>
    <w:unhideWhenUsed/>
    <w:rsid w:val="00C36B3F"/>
    <w:rPr>
      <w:color w:val="605E5C"/>
      <w:shd w:val="clear" w:color="auto" w:fill="E1DFDD"/>
    </w:rPr>
  </w:style>
  <w:style w:type="paragraph" w:styleId="ListParagraph">
    <w:name w:val="List Paragraph"/>
    <w:basedOn w:val="Normal"/>
    <w:uiPriority w:val="34"/>
    <w:unhideWhenUsed/>
    <w:qFormat/>
    <w:rsid w:val="00C36B3F"/>
    <w:pPr>
      <w:ind w:left="720"/>
      <w:contextualSpacing/>
    </w:pPr>
  </w:style>
  <w:style w:type="character" w:styleId="FollowedHyperlink">
    <w:name w:val="FollowedHyperlink"/>
    <w:basedOn w:val="DefaultParagraphFont"/>
    <w:uiPriority w:val="99"/>
    <w:semiHidden/>
    <w:unhideWhenUsed/>
    <w:rsid w:val="00997057"/>
    <w:rPr>
      <w:color w:val="7A4561" w:themeColor="followedHyperlink"/>
      <w:u w:val="single"/>
    </w:rPr>
  </w:style>
  <w:style w:type="paragraph" w:styleId="NormalWeb">
    <w:name w:val="Normal (Web)"/>
    <w:basedOn w:val="Normal"/>
    <w:uiPriority w:val="99"/>
    <w:semiHidden/>
    <w:unhideWhenUsed/>
    <w:rsid w:val="00A52FF9"/>
    <w:pPr>
      <w:spacing w:before="100" w:beforeAutospacing="1" w:after="100" w:afterAutospacing="1"/>
    </w:pPr>
  </w:style>
  <w:style w:type="paragraph" w:customStyle="1" w:styleId="bx--listitem">
    <w:name w:val="bx--list__item"/>
    <w:basedOn w:val="Normal"/>
    <w:rsid w:val="00A52FF9"/>
    <w:pPr>
      <w:spacing w:before="100" w:beforeAutospacing="1" w:after="100" w:afterAutospacing="1"/>
    </w:pPr>
  </w:style>
  <w:style w:type="paragraph" w:styleId="TOC1">
    <w:name w:val="toc 1"/>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B36961"/>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36961"/>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36961"/>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36961"/>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36961"/>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36961"/>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36961"/>
    <w:pPr>
      <w:pBdr>
        <w:between w:val="double" w:sz="6" w:space="0" w:color="auto"/>
      </w:pBdr>
      <w:spacing w:before="120" w:after="120"/>
      <w:ind w:left="1680"/>
      <w:jc w:val="center"/>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FE2F45"/>
    <w:rPr>
      <w:sz w:val="18"/>
      <w:szCs w:val="18"/>
    </w:rPr>
  </w:style>
  <w:style w:type="character" w:customStyle="1" w:styleId="BalloonTextChar">
    <w:name w:val="Balloon Text Char"/>
    <w:basedOn w:val="DefaultParagraphFont"/>
    <w:link w:val="BalloonText"/>
    <w:uiPriority w:val="99"/>
    <w:semiHidden/>
    <w:rsid w:val="00FE2F45"/>
    <w:rPr>
      <w:rFonts w:ascii="Times New Roman" w:eastAsia="Times New Roman" w:hAnsi="Times New Roman" w:cs="Times New Roman"/>
      <w:color w:val="auto"/>
      <w:sz w:val="18"/>
      <w:szCs w:val="18"/>
      <w:lang w:val="en-NZ" w:eastAsia="zh-TW"/>
    </w:rPr>
  </w:style>
  <w:style w:type="paragraph" w:styleId="Revision">
    <w:name w:val="Revision"/>
    <w:hidden/>
    <w:uiPriority w:val="99"/>
    <w:semiHidden/>
    <w:rsid w:val="00D764BA"/>
    <w:pPr>
      <w:spacing w:after="0" w:line="240" w:lineRule="auto"/>
    </w:pPr>
    <w:rPr>
      <w:rFonts w:ascii="Times New Roman" w:eastAsia="Times New Roman" w:hAnsi="Times New Roman" w:cs="Times New Roman"/>
      <w:color w:val="auto"/>
      <w:lang w:val="en-NZ"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892">
      <w:bodyDiv w:val="1"/>
      <w:marLeft w:val="0"/>
      <w:marRight w:val="0"/>
      <w:marTop w:val="0"/>
      <w:marBottom w:val="0"/>
      <w:divBdr>
        <w:top w:val="none" w:sz="0" w:space="0" w:color="auto"/>
        <w:left w:val="none" w:sz="0" w:space="0" w:color="auto"/>
        <w:bottom w:val="none" w:sz="0" w:space="0" w:color="auto"/>
        <w:right w:val="none" w:sz="0" w:space="0" w:color="auto"/>
      </w:divBdr>
      <w:divsChild>
        <w:div w:id="1045056663">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sChild>
    </w:div>
    <w:div w:id="72893939">
      <w:bodyDiv w:val="1"/>
      <w:marLeft w:val="0"/>
      <w:marRight w:val="0"/>
      <w:marTop w:val="0"/>
      <w:marBottom w:val="0"/>
      <w:divBdr>
        <w:top w:val="none" w:sz="0" w:space="0" w:color="auto"/>
        <w:left w:val="none" w:sz="0" w:space="0" w:color="auto"/>
        <w:bottom w:val="none" w:sz="0" w:space="0" w:color="auto"/>
        <w:right w:val="none" w:sz="0" w:space="0" w:color="auto"/>
      </w:divBdr>
    </w:div>
    <w:div w:id="88281879">
      <w:bodyDiv w:val="1"/>
      <w:marLeft w:val="0"/>
      <w:marRight w:val="0"/>
      <w:marTop w:val="0"/>
      <w:marBottom w:val="0"/>
      <w:divBdr>
        <w:top w:val="none" w:sz="0" w:space="0" w:color="auto"/>
        <w:left w:val="none" w:sz="0" w:space="0" w:color="auto"/>
        <w:bottom w:val="none" w:sz="0" w:space="0" w:color="auto"/>
        <w:right w:val="none" w:sz="0" w:space="0" w:color="auto"/>
      </w:divBdr>
      <w:divsChild>
        <w:div w:id="1683429791">
          <w:marLeft w:val="0"/>
          <w:marRight w:val="0"/>
          <w:marTop w:val="0"/>
          <w:marBottom w:val="0"/>
          <w:divBdr>
            <w:top w:val="none" w:sz="0" w:space="0" w:color="auto"/>
            <w:left w:val="none" w:sz="0" w:space="0" w:color="auto"/>
            <w:bottom w:val="none" w:sz="0" w:space="0" w:color="auto"/>
            <w:right w:val="none" w:sz="0" w:space="0" w:color="auto"/>
          </w:divBdr>
          <w:divsChild>
            <w:div w:id="1578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sChild>
        <w:div w:id="1667630464">
          <w:marLeft w:val="0"/>
          <w:marRight w:val="0"/>
          <w:marTop w:val="0"/>
          <w:marBottom w:val="0"/>
          <w:divBdr>
            <w:top w:val="none" w:sz="0" w:space="0" w:color="auto"/>
            <w:left w:val="none" w:sz="0" w:space="0" w:color="auto"/>
            <w:bottom w:val="none" w:sz="0" w:space="0" w:color="auto"/>
            <w:right w:val="none" w:sz="0" w:space="0" w:color="auto"/>
          </w:divBdr>
          <w:divsChild>
            <w:div w:id="5195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05">
      <w:bodyDiv w:val="1"/>
      <w:marLeft w:val="0"/>
      <w:marRight w:val="0"/>
      <w:marTop w:val="0"/>
      <w:marBottom w:val="0"/>
      <w:divBdr>
        <w:top w:val="none" w:sz="0" w:space="0" w:color="auto"/>
        <w:left w:val="none" w:sz="0" w:space="0" w:color="auto"/>
        <w:bottom w:val="none" w:sz="0" w:space="0" w:color="auto"/>
        <w:right w:val="none" w:sz="0" w:space="0" w:color="auto"/>
      </w:divBdr>
    </w:div>
    <w:div w:id="755790459">
      <w:bodyDiv w:val="1"/>
      <w:marLeft w:val="0"/>
      <w:marRight w:val="0"/>
      <w:marTop w:val="0"/>
      <w:marBottom w:val="0"/>
      <w:divBdr>
        <w:top w:val="none" w:sz="0" w:space="0" w:color="auto"/>
        <w:left w:val="none" w:sz="0" w:space="0" w:color="auto"/>
        <w:bottom w:val="none" w:sz="0" w:space="0" w:color="auto"/>
        <w:right w:val="none" w:sz="0" w:space="0" w:color="auto"/>
      </w:divBdr>
      <w:divsChild>
        <w:div w:id="258177831">
          <w:marLeft w:val="0"/>
          <w:marRight w:val="0"/>
          <w:marTop w:val="0"/>
          <w:marBottom w:val="0"/>
          <w:divBdr>
            <w:top w:val="none" w:sz="0" w:space="0" w:color="auto"/>
            <w:left w:val="none" w:sz="0" w:space="0" w:color="auto"/>
            <w:bottom w:val="none" w:sz="0" w:space="0" w:color="auto"/>
            <w:right w:val="none" w:sz="0" w:space="0" w:color="auto"/>
          </w:divBdr>
          <w:divsChild>
            <w:div w:id="1251430078">
              <w:marLeft w:val="0"/>
              <w:marRight w:val="0"/>
              <w:marTop w:val="0"/>
              <w:marBottom w:val="0"/>
              <w:divBdr>
                <w:top w:val="none" w:sz="0" w:space="0" w:color="auto"/>
                <w:left w:val="none" w:sz="0" w:space="0" w:color="auto"/>
                <w:bottom w:val="none" w:sz="0" w:space="0" w:color="auto"/>
                <w:right w:val="none" w:sz="0" w:space="0" w:color="auto"/>
              </w:divBdr>
            </w:div>
            <w:div w:id="1907842170">
              <w:marLeft w:val="0"/>
              <w:marRight w:val="0"/>
              <w:marTop w:val="0"/>
              <w:marBottom w:val="0"/>
              <w:divBdr>
                <w:top w:val="none" w:sz="0" w:space="0" w:color="auto"/>
                <w:left w:val="none" w:sz="0" w:space="0" w:color="auto"/>
                <w:bottom w:val="none" w:sz="0" w:space="0" w:color="auto"/>
                <w:right w:val="none" w:sz="0" w:space="0" w:color="auto"/>
              </w:divBdr>
            </w:div>
            <w:div w:id="1302076777">
              <w:marLeft w:val="0"/>
              <w:marRight w:val="0"/>
              <w:marTop w:val="0"/>
              <w:marBottom w:val="0"/>
              <w:divBdr>
                <w:top w:val="none" w:sz="0" w:space="0" w:color="auto"/>
                <w:left w:val="none" w:sz="0" w:space="0" w:color="auto"/>
                <w:bottom w:val="none" w:sz="0" w:space="0" w:color="auto"/>
                <w:right w:val="none" w:sz="0" w:space="0" w:color="auto"/>
              </w:divBdr>
            </w:div>
            <w:div w:id="1263881960">
              <w:marLeft w:val="0"/>
              <w:marRight w:val="0"/>
              <w:marTop w:val="0"/>
              <w:marBottom w:val="0"/>
              <w:divBdr>
                <w:top w:val="none" w:sz="0" w:space="0" w:color="auto"/>
                <w:left w:val="none" w:sz="0" w:space="0" w:color="auto"/>
                <w:bottom w:val="none" w:sz="0" w:space="0" w:color="auto"/>
                <w:right w:val="none" w:sz="0" w:space="0" w:color="auto"/>
              </w:divBdr>
            </w:div>
            <w:div w:id="660154872">
              <w:marLeft w:val="0"/>
              <w:marRight w:val="0"/>
              <w:marTop w:val="0"/>
              <w:marBottom w:val="0"/>
              <w:divBdr>
                <w:top w:val="none" w:sz="0" w:space="0" w:color="auto"/>
                <w:left w:val="none" w:sz="0" w:space="0" w:color="auto"/>
                <w:bottom w:val="none" w:sz="0" w:space="0" w:color="auto"/>
                <w:right w:val="none" w:sz="0" w:space="0" w:color="auto"/>
              </w:divBdr>
            </w:div>
            <w:div w:id="587924324">
              <w:marLeft w:val="0"/>
              <w:marRight w:val="0"/>
              <w:marTop w:val="0"/>
              <w:marBottom w:val="0"/>
              <w:divBdr>
                <w:top w:val="none" w:sz="0" w:space="0" w:color="auto"/>
                <w:left w:val="none" w:sz="0" w:space="0" w:color="auto"/>
                <w:bottom w:val="none" w:sz="0" w:space="0" w:color="auto"/>
                <w:right w:val="none" w:sz="0" w:space="0" w:color="auto"/>
              </w:divBdr>
            </w:div>
            <w:div w:id="431896447">
              <w:marLeft w:val="0"/>
              <w:marRight w:val="0"/>
              <w:marTop w:val="0"/>
              <w:marBottom w:val="0"/>
              <w:divBdr>
                <w:top w:val="none" w:sz="0" w:space="0" w:color="auto"/>
                <w:left w:val="none" w:sz="0" w:space="0" w:color="auto"/>
                <w:bottom w:val="none" w:sz="0" w:space="0" w:color="auto"/>
                <w:right w:val="none" w:sz="0" w:space="0" w:color="auto"/>
              </w:divBdr>
            </w:div>
            <w:div w:id="279458758">
              <w:marLeft w:val="0"/>
              <w:marRight w:val="0"/>
              <w:marTop w:val="0"/>
              <w:marBottom w:val="0"/>
              <w:divBdr>
                <w:top w:val="none" w:sz="0" w:space="0" w:color="auto"/>
                <w:left w:val="none" w:sz="0" w:space="0" w:color="auto"/>
                <w:bottom w:val="none" w:sz="0" w:space="0" w:color="auto"/>
                <w:right w:val="none" w:sz="0" w:space="0" w:color="auto"/>
              </w:divBdr>
            </w:div>
            <w:div w:id="1446463586">
              <w:marLeft w:val="0"/>
              <w:marRight w:val="0"/>
              <w:marTop w:val="0"/>
              <w:marBottom w:val="0"/>
              <w:divBdr>
                <w:top w:val="none" w:sz="0" w:space="0" w:color="auto"/>
                <w:left w:val="none" w:sz="0" w:space="0" w:color="auto"/>
                <w:bottom w:val="none" w:sz="0" w:space="0" w:color="auto"/>
                <w:right w:val="none" w:sz="0" w:space="0" w:color="auto"/>
              </w:divBdr>
            </w:div>
            <w:div w:id="1759014839">
              <w:marLeft w:val="0"/>
              <w:marRight w:val="0"/>
              <w:marTop w:val="0"/>
              <w:marBottom w:val="0"/>
              <w:divBdr>
                <w:top w:val="none" w:sz="0" w:space="0" w:color="auto"/>
                <w:left w:val="none" w:sz="0" w:space="0" w:color="auto"/>
                <w:bottom w:val="none" w:sz="0" w:space="0" w:color="auto"/>
                <w:right w:val="none" w:sz="0" w:space="0" w:color="auto"/>
              </w:divBdr>
            </w:div>
            <w:div w:id="1524438431">
              <w:marLeft w:val="0"/>
              <w:marRight w:val="0"/>
              <w:marTop w:val="0"/>
              <w:marBottom w:val="0"/>
              <w:divBdr>
                <w:top w:val="none" w:sz="0" w:space="0" w:color="auto"/>
                <w:left w:val="none" w:sz="0" w:space="0" w:color="auto"/>
                <w:bottom w:val="none" w:sz="0" w:space="0" w:color="auto"/>
                <w:right w:val="none" w:sz="0" w:space="0" w:color="auto"/>
              </w:divBdr>
            </w:div>
            <w:div w:id="1930775307">
              <w:marLeft w:val="0"/>
              <w:marRight w:val="0"/>
              <w:marTop w:val="0"/>
              <w:marBottom w:val="0"/>
              <w:divBdr>
                <w:top w:val="none" w:sz="0" w:space="0" w:color="auto"/>
                <w:left w:val="none" w:sz="0" w:space="0" w:color="auto"/>
                <w:bottom w:val="none" w:sz="0" w:space="0" w:color="auto"/>
                <w:right w:val="none" w:sz="0" w:space="0" w:color="auto"/>
              </w:divBdr>
            </w:div>
            <w:div w:id="1924751789">
              <w:marLeft w:val="0"/>
              <w:marRight w:val="0"/>
              <w:marTop w:val="0"/>
              <w:marBottom w:val="0"/>
              <w:divBdr>
                <w:top w:val="none" w:sz="0" w:space="0" w:color="auto"/>
                <w:left w:val="none" w:sz="0" w:space="0" w:color="auto"/>
                <w:bottom w:val="none" w:sz="0" w:space="0" w:color="auto"/>
                <w:right w:val="none" w:sz="0" w:space="0" w:color="auto"/>
              </w:divBdr>
            </w:div>
            <w:div w:id="1406489222">
              <w:marLeft w:val="0"/>
              <w:marRight w:val="0"/>
              <w:marTop w:val="0"/>
              <w:marBottom w:val="0"/>
              <w:divBdr>
                <w:top w:val="none" w:sz="0" w:space="0" w:color="auto"/>
                <w:left w:val="none" w:sz="0" w:space="0" w:color="auto"/>
                <w:bottom w:val="none" w:sz="0" w:space="0" w:color="auto"/>
                <w:right w:val="none" w:sz="0" w:space="0" w:color="auto"/>
              </w:divBdr>
            </w:div>
            <w:div w:id="2019000253">
              <w:marLeft w:val="0"/>
              <w:marRight w:val="0"/>
              <w:marTop w:val="0"/>
              <w:marBottom w:val="0"/>
              <w:divBdr>
                <w:top w:val="none" w:sz="0" w:space="0" w:color="auto"/>
                <w:left w:val="none" w:sz="0" w:space="0" w:color="auto"/>
                <w:bottom w:val="none" w:sz="0" w:space="0" w:color="auto"/>
                <w:right w:val="none" w:sz="0" w:space="0" w:color="auto"/>
              </w:divBdr>
            </w:div>
            <w:div w:id="472867723">
              <w:marLeft w:val="0"/>
              <w:marRight w:val="0"/>
              <w:marTop w:val="0"/>
              <w:marBottom w:val="0"/>
              <w:divBdr>
                <w:top w:val="none" w:sz="0" w:space="0" w:color="auto"/>
                <w:left w:val="none" w:sz="0" w:space="0" w:color="auto"/>
                <w:bottom w:val="none" w:sz="0" w:space="0" w:color="auto"/>
                <w:right w:val="none" w:sz="0" w:space="0" w:color="auto"/>
              </w:divBdr>
            </w:div>
            <w:div w:id="2094399886">
              <w:marLeft w:val="0"/>
              <w:marRight w:val="0"/>
              <w:marTop w:val="0"/>
              <w:marBottom w:val="0"/>
              <w:divBdr>
                <w:top w:val="none" w:sz="0" w:space="0" w:color="auto"/>
                <w:left w:val="none" w:sz="0" w:space="0" w:color="auto"/>
                <w:bottom w:val="none" w:sz="0" w:space="0" w:color="auto"/>
                <w:right w:val="none" w:sz="0" w:space="0" w:color="auto"/>
              </w:divBdr>
            </w:div>
            <w:div w:id="1025788453">
              <w:marLeft w:val="0"/>
              <w:marRight w:val="0"/>
              <w:marTop w:val="0"/>
              <w:marBottom w:val="0"/>
              <w:divBdr>
                <w:top w:val="none" w:sz="0" w:space="0" w:color="auto"/>
                <w:left w:val="none" w:sz="0" w:space="0" w:color="auto"/>
                <w:bottom w:val="none" w:sz="0" w:space="0" w:color="auto"/>
                <w:right w:val="none" w:sz="0" w:space="0" w:color="auto"/>
              </w:divBdr>
            </w:div>
            <w:div w:id="6369084">
              <w:marLeft w:val="0"/>
              <w:marRight w:val="0"/>
              <w:marTop w:val="0"/>
              <w:marBottom w:val="0"/>
              <w:divBdr>
                <w:top w:val="none" w:sz="0" w:space="0" w:color="auto"/>
                <w:left w:val="none" w:sz="0" w:space="0" w:color="auto"/>
                <w:bottom w:val="none" w:sz="0" w:space="0" w:color="auto"/>
                <w:right w:val="none" w:sz="0" w:space="0" w:color="auto"/>
              </w:divBdr>
            </w:div>
            <w:div w:id="341593133">
              <w:marLeft w:val="0"/>
              <w:marRight w:val="0"/>
              <w:marTop w:val="0"/>
              <w:marBottom w:val="0"/>
              <w:divBdr>
                <w:top w:val="none" w:sz="0" w:space="0" w:color="auto"/>
                <w:left w:val="none" w:sz="0" w:space="0" w:color="auto"/>
                <w:bottom w:val="none" w:sz="0" w:space="0" w:color="auto"/>
                <w:right w:val="none" w:sz="0" w:space="0" w:color="auto"/>
              </w:divBdr>
            </w:div>
            <w:div w:id="1710640704">
              <w:marLeft w:val="0"/>
              <w:marRight w:val="0"/>
              <w:marTop w:val="0"/>
              <w:marBottom w:val="0"/>
              <w:divBdr>
                <w:top w:val="none" w:sz="0" w:space="0" w:color="auto"/>
                <w:left w:val="none" w:sz="0" w:space="0" w:color="auto"/>
                <w:bottom w:val="none" w:sz="0" w:space="0" w:color="auto"/>
                <w:right w:val="none" w:sz="0" w:space="0" w:color="auto"/>
              </w:divBdr>
            </w:div>
            <w:div w:id="116293034">
              <w:marLeft w:val="0"/>
              <w:marRight w:val="0"/>
              <w:marTop w:val="0"/>
              <w:marBottom w:val="0"/>
              <w:divBdr>
                <w:top w:val="none" w:sz="0" w:space="0" w:color="auto"/>
                <w:left w:val="none" w:sz="0" w:space="0" w:color="auto"/>
                <w:bottom w:val="none" w:sz="0" w:space="0" w:color="auto"/>
                <w:right w:val="none" w:sz="0" w:space="0" w:color="auto"/>
              </w:divBdr>
            </w:div>
            <w:div w:id="352845942">
              <w:marLeft w:val="0"/>
              <w:marRight w:val="0"/>
              <w:marTop w:val="0"/>
              <w:marBottom w:val="0"/>
              <w:divBdr>
                <w:top w:val="none" w:sz="0" w:space="0" w:color="auto"/>
                <w:left w:val="none" w:sz="0" w:space="0" w:color="auto"/>
                <w:bottom w:val="none" w:sz="0" w:space="0" w:color="auto"/>
                <w:right w:val="none" w:sz="0" w:space="0" w:color="auto"/>
              </w:divBdr>
            </w:div>
            <w:div w:id="698429219">
              <w:marLeft w:val="0"/>
              <w:marRight w:val="0"/>
              <w:marTop w:val="0"/>
              <w:marBottom w:val="0"/>
              <w:divBdr>
                <w:top w:val="none" w:sz="0" w:space="0" w:color="auto"/>
                <w:left w:val="none" w:sz="0" w:space="0" w:color="auto"/>
                <w:bottom w:val="none" w:sz="0" w:space="0" w:color="auto"/>
                <w:right w:val="none" w:sz="0" w:space="0" w:color="auto"/>
              </w:divBdr>
            </w:div>
            <w:div w:id="1926648778">
              <w:marLeft w:val="0"/>
              <w:marRight w:val="0"/>
              <w:marTop w:val="0"/>
              <w:marBottom w:val="0"/>
              <w:divBdr>
                <w:top w:val="none" w:sz="0" w:space="0" w:color="auto"/>
                <w:left w:val="none" w:sz="0" w:space="0" w:color="auto"/>
                <w:bottom w:val="none" w:sz="0" w:space="0" w:color="auto"/>
                <w:right w:val="none" w:sz="0" w:space="0" w:color="auto"/>
              </w:divBdr>
            </w:div>
            <w:div w:id="34236397">
              <w:marLeft w:val="0"/>
              <w:marRight w:val="0"/>
              <w:marTop w:val="0"/>
              <w:marBottom w:val="0"/>
              <w:divBdr>
                <w:top w:val="none" w:sz="0" w:space="0" w:color="auto"/>
                <w:left w:val="none" w:sz="0" w:space="0" w:color="auto"/>
                <w:bottom w:val="none" w:sz="0" w:space="0" w:color="auto"/>
                <w:right w:val="none" w:sz="0" w:space="0" w:color="auto"/>
              </w:divBdr>
            </w:div>
            <w:div w:id="232471399">
              <w:marLeft w:val="0"/>
              <w:marRight w:val="0"/>
              <w:marTop w:val="0"/>
              <w:marBottom w:val="0"/>
              <w:divBdr>
                <w:top w:val="none" w:sz="0" w:space="0" w:color="auto"/>
                <w:left w:val="none" w:sz="0" w:space="0" w:color="auto"/>
                <w:bottom w:val="none" w:sz="0" w:space="0" w:color="auto"/>
                <w:right w:val="none" w:sz="0" w:space="0" w:color="auto"/>
              </w:divBdr>
            </w:div>
            <w:div w:id="53046763">
              <w:marLeft w:val="0"/>
              <w:marRight w:val="0"/>
              <w:marTop w:val="0"/>
              <w:marBottom w:val="0"/>
              <w:divBdr>
                <w:top w:val="none" w:sz="0" w:space="0" w:color="auto"/>
                <w:left w:val="none" w:sz="0" w:space="0" w:color="auto"/>
                <w:bottom w:val="none" w:sz="0" w:space="0" w:color="auto"/>
                <w:right w:val="none" w:sz="0" w:space="0" w:color="auto"/>
              </w:divBdr>
            </w:div>
            <w:div w:id="143813797">
              <w:marLeft w:val="0"/>
              <w:marRight w:val="0"/>
              <w:marTop w:val="0"/>
              <w:marBottom w:val="0"/>
              <w:divBdr>
                <w:top w:val="none" w:sz="0" w:space="0" w:color="auto"/>
                <w:left w:val="none" w:sz="0" w:space="0" w:color="auto"/>
                <w:bottom w:val="none" w:sz="0" w:space="0" w:color="auto"/>
                <w:right w:val="none" w:sz="0" w:space="0" w:color="auto"/>
              </w:divBdr>
            </w:div>
            <w:div w:id="327633237">
              <w:marLeft w:val="0"/>
              <w:marRight w:val="0"/>
              <w:marTop w:val="0"/>
              <w:marBottom w:val="0"/>
              <w:divBdr>
                <w:top w:val="none" w:sz="0" w:space="0" w:color="auto"/>
                <w:left w:val="none" w:sz="0" w:space="0" w:color="auto"/>
                <w:bottom w:val="none" w:sz="0" w:space="0" w:color="auto"/>
                <w:right w:val="none" w:sz="0" w:space="0" w:color="auto"/>
              </w:divBdr>
            </w:div>
            <w:div w:id="1730418102">
              <w:marLeft w:val="0"/>
              <w:marRight w:val="0"/>
              <w:marTop w:val="0"/>
              <w:marBottom w:val="0"/>
              <w:divBdr>
                <w:top w:val="none" w:sz="0" w:space="0" w:color="auto"/>
                <w:left w:val="none" w:sz="0" w:space="0" w:color="auto"/>
                <w:bottom w:val="none" w:sz="0" w:space="0" w:color="auto"/>
                <w:right w:val="none" w:sz="0" w:space="0" w:color="auto"/>
              </w:divBdr>
            </w:div>
            <w:div w:id="81610472">
              <w:marLeft w:val="0"/>
              <w:marRight w:val="0"/>
              <w:marTop w:val="0"/>
              <w:marBottom w:val="0"/>
              <w:divBdr>
                <w:top w:val="none" w:sz="0" w:space="0" w:color="auto"/>
                <w:left w:val="none" w:sz="0" w:space="0" w:color="auto"/>
                <w:bottom w:val="none" w:sz="0" w:space="0" w:color="auto"/>
                <w:right w:val="none" w:sz="0" w:space="0" w:color="auto"/>
              </w:divBdr>
            </w:div>
            <w:div w:id="1555197801">
              <w:marLeft w:val="0"/>
              <w:marRight w:val="0"/>
              <w:marTop w:val="0"/>
              <w:marBottom w:val="0"/>
              <w:divBdr>
                <w:top w:val="none" w:sz="0" w:space="0" w:color="auto"/>
                <w:left w:val="none" w:sz="0" w:space="0" w:color="auto"/>
                <w:bottom w:val="none" w:sz="0" w:space="0" w:color="auto"/>
                <w:right w:val="none" w:sz="0" w:space="0" w:color="auto"/>
              </w:divBdr>
            </w:div>
            <w:div w:id="844638274">
              <w:marLeft w:val="0"/>
              <w:marRight w:val="0"/>
              <w:marTop w:val="0"/>
              <w:marBottom w:val="0"/>
              <w:divBdr>
                <w:top w:val="none" w:sz="0" w:space="0" w:color="auto"/>
                <w:left w:val="none" w:sz="0" w:space="0" w:color="auto"/>
                <w:bottom w:val="none" w:sz="0" w:space="0" w:color="auto"/>
                <w:right w:val="none" w:sz="0" w:space="0" w:color="auto"/>
              </w:divBdr>
            </w:div>
            <w:div w:id="282853703">
              <w:marLeft w:val="0"/>
              <w:marRight w:val="0"/>
              <w:marTop w:val="0"/>
              <w:marBottom w:val="0"/>
              <w:divBdr>
                <w:top w:val="none" w:sz="0" w:space="0" w:color="auto"/>
                <w:left w:val="none" w:sz="0" w:space="0" w:color="auto"/>
                <w:bottom w:val="none" w:sz="0" w:space="0" w:color="auto"/>
                <w:right w:val="none" w:sz="0" w:space="0" w:color="auto"/>
              </w:divBdr>
            </w:div>
            <w:div w:id="1999530586">
              <w:marLeft w:val="0"/>
              <w:marRight w:val="0"/>
              <w:marTop w:val="0"/>
              <w:marBottom w:val="0"/>
              <w:divBdr>
                <w:top w:val="none" w:sz="0" w:space="0" w:color="auto"/>
                <w:left w:val="none" w:sz="0" w:space="0" w:color="auto"/>
                <w:bottom w:val="none" w:sz="0" w:space="0" w:color="auto"/>
                <w:right w:val="none" w:sz="0" w:space="0" w:color="auto"/>
              </w:divBdr>
            </w:div>
            <w:div w:id="778645703">
              <w:marLeft w:val="0"/>
              <w:marRight w:val="0"/>
              <w:marTop w:val="0"/>
              <w:marBottom w:val="0"/>
              <w:divBdr>
                <w:top w:val="none" w:sz="0" w:space="0" w:color="auto"/>
                <w:left w:val="none" w:sz="0" w:space="0" w:color="auto"/>
                <w:bottom w:val="none" w:sz="0" w:space="0" w:color="auto"/>
                <w:right w:val="none" w:sz="0" w:space="0" w:color="auto"/>
              </w:divBdr>
            </w:div>
            <w:div w:id="1403060868">
              <w:marLeft w:val="0"/>
              <w:marRight w:val="0"/>
              <w:marTop w:val="0"/>
              <w:marBottom w:val="0"/>
              <w:divBdr>
                <w:top w:val="none" w:sz="0" w:space="0" w:color="auto"/>
                <w:left w:val="none" w:sz="0" w:space="0" w:color="auto"/>
                <w:bottom w:val="none" w:sz="0" w:space="0" w:color="auto"/>
                <w:right w:val="none" w:sz="0" w:space="0" w:color="auto"/>
              </w:divBdr>
            </w:div>
            <w:div w:id="309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0431">
      <w:bodyDiv w:val="1"/>
      <w:marLeft w:val="0"/>
      <w:marRight w:val="0"/>
      <w:marTop w:val="0"/>
      <w:marBottom w:val="0"/>
      <w:divBdr>
        <w:top w:val="none" w:sz="0" w:space="0" w:color="auto"/>
        <w:left w:val="none" w:sz="0" w:space="0" w:color="auto"/>
        <w:bottom w:val="none" w:sz="0" w:space="0" w:color="auto"/>
        <w:right w:val="none" w:sz="0" w:space="0" w:color="auto"/>
      </w:divBdr>
    </w:div>
    <w:div w:id="1025979073">
      <w:bodyDiv w:val="1"/>
      <w:marLeft w:val="0"/>
      <w:marRight w:val="0"/>
      <w:marTop w:val="0"/>
      <w:marBottom w:val="0"/>
      <w:divBdr>
        <w:top w:val="none" w:sz="0" w:space="0" w:color="auto"/>
        <w:left w:val="none" w:sz="0" w:space="0" w:color="auto"/>
        <w:bottom w:val="none" w:sz="0" w:space="0" w:color="auto"/>
        <w:right w:val="none" w:sz="0" w:space="0" w:color="auto"/>
      </w:divBdr>
      <w:divsChild>
        <w:div w:id="275865478">
          <w:marLeft w:val="0"/>
          <w:marRight w:val="0"/>
          <w:marTop w:val="0"/>
          <w:marBottom w:val="0"/>
          <w:divBdr>
            <w:top w:val="none" w:sz="0" w:space="0" w:color="auto"/>
            <w:left w:val="none" w:sz="0" w:space="0" w:color="auto"/>
            <w:bottom w:val="none" w:sz="0" w:space="0" w:color="auto"/>
            <w:right w:val="none" w:sz="0" w:space="0" w:color="auto"/>
          </w:divBdr>
          <w:divsChild>
            <w:div w:id="301620570">
              <w:marLeft w:val="0"/>
              <w:marRight w:val="0"/>
              <w:marTop w:val="0"/>
              <w:marBottom w:val="0"/>
              <w:divBdr>
                <w:top w:val="none" w:sz="0" w:space="0" w:color="auto"/>
                <w:left w:val="none" w:sz="0" w:space="0" w:color="auto"/>
                <w:bottom w:val="none" w:sz="0" w:space="0" w:color="auto"/>
                <w:right w:val="none" w:sz="0" w:space="0" w:color="auto"/>
              </w:divBdr>
            </w:div>
            <w:div w:id="18363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749">
      <w:bodyDiv w:val="1"/>
      <w:marLeft w:val="0"/>
      <w:marRight w:val="0"/>
      <w:marTop w:val="0"/>
      <w:marBottom w:val="0"/>
      <w:divBdr>
        <w:top w:val="none" w:sz="0" w:space="0" w:color="auto"/>
        <w:left w:val="none" w:sz="0" w:space="0" w:color="auto"/>
        <w:bottom w:val="none" w:sz="0" w:space="0" w:color="auto"/>
        <w:right w:val="none" w:sz="0" w:space="0" w:color="auto"/>
      </w:divBdr>
    </w:div>
    <w:div w:id="1151751160">
      <w:bodyDiv w:val="1"/>
      <w:marLeft w:val="0"/>
      <w:marRight w:val="0"/>
      <w:marTop w:val="0"/>
      <w:marBottom w:val="0"/>
      <w:divBdr>
        <w:top w:val="none" w:sz="0" w:space="0" w:color="auto"/>
        <w:left w:val="none" w:sz="0" w:space="0" w:color="auto"/>
        <w:bottom w:val="none" w:sz="0" w:space="0" w:color="auto"/>
        <w:right w:val="none" w:sz="0" w:space="0" w:color="auto"/>
      </w:divBdr>
    </w:div>
    <w:div w:id="1232888786">
      <w:bodyDiv w:val="1"/>
      <w:marLeft w:val="0"/>
      <w:marRight w:val="0"/>
      <w:marTop w:val="0"/>
      <w:marBottom w:val="0"/>
      <w:divBdr>
        <w:top w:val="none" w:sz="0" w:space="0" w:color="auto"/>
        <w:left w:val="none" w:sz="0" w:space="0" w:color="auto"/>
        <w:bottom w:val="none" w:sz="0" w:space="0" w:color="auto"/>
        <w:right w:val="none" w:sz="0" w:space="0" w:color="auto"/>
      </w:divBdr>
    </w:div>
    <w:div w:id="1239023722">
      <w:bodyDiv w:val="1"/>
      <w:marLeft w:val="0"/>
      <w:marRight w:val="0"/>
      <w:marTop w:val="0"/>
      <w:marBottom w:val="0"/>
      <w:divBdr>
        <w:top w:val="none" w:sz="0" w:space="0" w:color="auto"/>
        <w:left w:val="none" w:sz="0" w:space="0" w:color="auto"/>
        <w:bottom w:val="none" w:sz="0" w:space="0" w:color="auto"/>
        <w:right w:val="none" w:sz="0" w:space="0" w:color="auto"/>
      </w:divBdr>
    </w:div>
    <w:div w:id="1312177756">
      <w:bodyDiv w:val="1"/>
      <w:marLeft w:val="0"/>
      <w:marRight w:val="0"/>
      <w:marTop w:val="0"/>
      <w:marBottom w:val="0"/>
      <w:divBdr>
        <w:top w:val="none" w:sz="0" w:space="0" w:color="auto"/>
        <w:left w:val="none" w:sz="0" w:space="0" w:color="auto"/>
        <w:bottom w:val="none" w:sz="0" w:space="0" w:color="auto"/>
        <w:right w:val="none" w:sz="0" w:space="0" w:color="auto"/>
      </w:divBdr>
      <w:divsChild>
        <w:div w:id="576986606">
          <w:marLeft w:val="0"/>
          <w:marRight w:val="0"/>
          <w:marTop w:val="0"/>
          <w:marBottom w:val="0"/>
          <w:divBdr>
            <w:top w:val="none" w:sz="0" w:space="0" w:color="auto"/>
            <w:left w:val="none" w:sz="0" w:space="0" w:color="auto"/>
            <w:bottom w:val="none" w:sz="0" w:space="0" w:color="auto"/>
            <w:right w:val="none" w:sz="0" w:space="0" w:color="auto"/>
          </w:divBdr>
          <w:divsChild>
            <w:div w:id="1922174162">
              <w:marLeft w:val="0"/>
              <w:marRight w:val="0"/>
              <w:marTop w:val="0"/>
              <w:marBottom w:val="0"/>
              <w:divBdr>
                <w:top w:val="none" w:sz="0" w:space="0" w:color="auto"/>
                <w:left w:val="none" w:sz="0" w:space="0" w:color="auto"/>
                <w:bottom w:val="none" w:sz="0" w:space="0" w:color="auto"/>
                <w:right w:val="none" w:sz="0" w:space="0" w:color="auto"/>
              </w:divBdr>
            </w:div>
            <w:div w:id="1876455887">
              <w:marLeft w:val="0"/>
              <w:marRight w:val="0"/>
              <w:marTop w:val="0"/>
              <w:marBottom w:val="0"/>
              <w:divBdr>
                <w:top w:val="none" w:sz="0" w:space="0" w:color="auto"/>
                <w:left w:val="none" w:sz="0" w:space="0" w:color="auto"/>
                <w:bottom w:val="none" w:sz="0" w:space="0" w:color="auto"/>
                <w:right w:val="none" w:sz="0" w:space="0" w:color="auto"/>
              </w:divBdr>
            </w:div>
            <w:div w:id="1262256043">
              <w:marLeft w:val="0"/>
              <w:marRight w:val="0"/>
              <w:marTop w:val="0"/>
              <w:marBottom w:val="0"/>
              <w:divBdr>
                <w:top w:val="none" w:sz="0" w:space="0" w:color="auto"/>
                <w:left w:val="none" w:sz="0" w:space="0" w:color="auto"/>
                <w:bottom w:val="none" w:sz="0" w:space="0" w:color="auto"/>
                <w:right w:val="none" w:sz="0" w:space="0" w:color="auto"/>
              </w:divBdr>
            </w:div>
            <w:div w:id="1632397509">
              <w:marLeft w:val="0"/>
              <w:marRight w:val="0"/>
              <w:marTop w:val="0"/>
              <w:marBottom w:val="0"/>
              <w:divBdr>
                <w:top w:val="none" w:sz="0" w:space="0" w:color="auto"/>
                <w:left w:val="none" w:sz="0" w:space="0" w:color="auto"/>
                <w:bottom w:val="none" w:sz="0" w:space="0" w:color="auto"/>
                <w:right w:val="none" w:sz="0" w:space="0" w:color="auto"/>
              </w:divBdr>
            </w:div>
            <w:div w:id="1698963956">
              <w:marLeft w:val="0"/>
              <w:marRight w:val="0"/>
              <w:marTop w:val="0"/>
              <w:marBottom w:val="0"/>
              <w:divBdr>
                <w:top w:val="none" w:sz="0" w:space="0" w:color="auto"/>
                <w:left w:val="none" w:sz="0" w:space="0" w:color="auto"/>
                <w:bottom w:val="none" w:sz="0" w:space="0" w:color="auto"/>
                <w:right w:val="none" w:sz="0" w:space="0" w:color="auto"/>
              </w:divBdr>
            </w:div>
            <w:div w:id="340472923">
              <w:marLeft w:val="0"/>
              <w:marRight w:val="0"/>
              <w:marTop w:val="0"/>
              <w:marBottom w:val="0"/>
              <w:divBdr>
                <w:top w:val="none" w:sz="0" w:space="0" w:color="auto"/>
                <w:left w:val="none" w:sz="0" w:space="0" w:color="auto"/>
                <w:bottom w:val="none" w:sz="0" w:space="0" w:color="auto"/>
                <w:right w:val="none" w:sz="0" w:space="0" w:color="auto"/>
              </w:divBdr>
            </w:div>
            <w:div w:id="606350277">
              <w:marLeft w:val="0"/>
              <w:marRight w:val="0"/>
              <w:marTop w:val="0"/>
              <w:marBottom w:val="0"/>
              <w:divBdr>
                <w:top w:val="none" w:sz="0" w:space="0" w:color="auto"/>
                <w:left w:val="none" w:sz="0" w:space="0" w:color="auto"/>
                <w:bottom w:val="none" w:sz="0" w:space="0" w:color="auto"/>
                <w:right w:val="none" w:sz="0" w:space="0" w:color="auto"/>
              </w:divBdr>
            </w:div>
            <w:div w:id="1168131969">
              <w:marLeft w:val="0"/>
              <w:marRight w:val="0"/>
              <w:marTop w:val="0"/>
              <w:marBottom w:val="0"/>
              <w:divBdr>
                <w:top w:val="none" w:sz="0" w:space="0" w:color="auto"/>
                <w:left w:val="none" w:sz="0" w:space="0" w:color="auto"/>
                <w:bottom w:val="none" w:sz="0" w:space="0" w:color="auto"/>
                <w:right w:val="none" w:sz="0" w:space="0" w:color="auto"/>
              </w:divBdr>
            </w:div>
            <w:div w:id="1250693999">
              <w:marLeft w:val="0"/>
              <w:marRight w:val="0"/>
              <w:marTop w:val="0"/>
              <w:marBottom w:val="0"/>
              <w:divBdr>
                <w:top w:val="none" w:sz="0" w:space="0" w:color="auto"/>
                <w:left w:val="none" w:sz="0" w:space="0" w:color="auto"/>
                <w:bottom w:val="none" w:sz="0" w:space="0" w:color="auto"/>
                <w:right w:val="none" w:sz="0" w:space="0" w:color="auto"/>
              </w:divBdr>
            </w:div>
            <w:div w:id="331182442">
              <w:marLeft w:val="0"/>
              <w:marRight w:val="0"/>
              <w:marTop w:val="0"/>
              <w:marBottom w:val="0"/>
              <w:divBdr>
                <w:top w:val="none" w:sz="0" w:space="0" w:color="auto"/>
                <w:left w:val="none" w:sz="0" w:space="0" w:color="auto"/>
                <w:bottom w:val="none" w:sz="0" w:space="0" w:color="auto"/>
                <w:right w:val="none" w:sz="0" w:space="0" w:color="auto"/>
              </w:divBdr>
            </w:div>
            <w:div w:id="634339863">
              <w:marLeft w:val="0"/>
              <w:marRight w:val="0"/>
              <w:marTop w:val="0"/>
              <w:marBottom w:val="0"/>
              <w:divBdr>
                <w:top w:val="none" w:sz="0" w:space="0" w:color="auto"/>
                <w:left w:val="none" w:sz="0" w:space="0" w:color="auto"/>
                <w:bottom w:val="none" w:sz="0" w:space="0" w:color="auto"/>
                <w:right w:val="none" w:sz="0" w:space="0" w:color="auto"/>
              </w:divBdr>
            </w:div>
            <w:div w:id="122815211">
              <w:marLeft w:val="0"/>
              <w:marRight w:val="0"/>
              <w:marTop w:val="0"/>
              <w:marBottom w:val="0"/>
              <w:divBdr>
                <w:top w:val="none" w:sz="0" w:space="0" w:color="auto"/>
                <w:left w:val="none" w:sz="0" w:space="0" w:color="auto"/>
                <w:bottom w:val="none" w:sz="0" w:space="0" w:color="auto"/>
                <w:right w:val="none" w:sz="0" w:space="0" w:color="auto"/>
              </w:divBdr>
            </w:div>
            <w:div w:id="1938444852">
              <w:marLeft w:val="0"/>
              <w:marRight w:val="0"/>
              <w:marTop w:val="0"/>
              <w:marBottom w:val="0"/>
              <w:divBdr>
                <w:top w:val="none" w:sz="0" w:space="0" w:color="auto"/>
                <w:left w:val="none" w:sz="0" w:space="0" w:color="auto"/>
                <w:bottom w:val="none" w:sz="0" w:space="0" w:color="auto"/>
                <w:right w:val="none" w:sz="0" w:space="0" w:color="auto"/>
              </w:divBdr>
            </w:div>
            <w:div w:id="1195386822">
              <w:marLeft w:val="0"/>
              <w:marRight w:val="0"/>
              <w:marTop w:val="0"/>
              <w:marBottom w:val="0"/>
              <w:divBdr>
                <w:top w:val="none" w:sz="0" w:space="0" w:color="auto"/>
                <w:left w:val="none" w:sz="0" w:space="0" w:color="auto"/>
                <w:bottom w:val="none" w:sz="0" w:space="0" w:color="auto"/>
                <w:right w:val="none" w:sz="0" w:space="0" w:color="auto"/>
              </w:divBdr>
            </w:div>
            <w:div w:id="1550532191">
              <w:marLeft w:val="0"/>
              <w:marRight w:val="0"/>
              <w:marTop w:val="0"/>
              <w:marBottom w:val="0"/>
              <w:divBdr>
                <w:top w:val="none" w:sz="0" w:space="0" w:color="auto"/>
                <w:left w:val="none" w:sz="0" w:space="0" w:color="auto"/>
                <w:bottom w:val="none" w:sz="0" w:space="0" w:color="auto"/>
                <w:right w:val="none" w:sz="0" w:space="0" w:color="auto"/>
              </w:divBdr>
            </w:div>
            <w:div w:id="1259019579">
              <w:marLeft w:val="0"/>
              <w:marRight w:val="0"/>
              <w:marTop w:val="0"/>
              <w:marBottom w:val="0"/>
              <w:divBdr>
                <w:top w:val="none" w:sz="0" w:space="0" w:color="auto"/>
                <w:left w:val="none" w:sz="0" w:space="0" w:color="auto"/>
                <w:bottom w:val="none" w:sz="0" w:space="0" w:color="auto"/>
                <w:right w:val="none" w:sz="0" w:space="0" w:color="auto"/>
              </w:divBdr>
            </w:div>
            <w:div w:id="1745836582">
              <w:marLeft w:val="0"/>
              <w:marRight w:val="0"/>
              <w:marTop w:val="0"/>
              <w:marBottom w:val="0"/>
              <w:divBdr>
                <w:top w:val="none" w:sz="0" w:space="0" w:color="auto"/>
                <w:left w:val="none" w:sz="0" w:space="0" w:color="auto"/>
                <w:bottom w:val="none" w:sz="0" w:space="0" w:color="auto"/>
                <w:right w:val="none" w:sz="0" w:space="0" w:color="auto"/>
              </w:divBdr>
            </w:div>
            <w:div w:id="292178962">
              <w:marLeft w:val="0"/>
              <w:marRight w:val="0"/>
              <w:marTop w:val="0"/>
              <w:marBottom w:val="0"/>
              <w:divBdr>
                <w:top w:val="none" w:sz="0" w:space="0" w:color="auto"/>
                <w:left w:val="none" w:sz="0" w:space="0" w:color="auto"/>
                <w:bottom w:val="none" w:sz="0" w:space="0" w:color="auto"/>
                <w:right w:val="none" w:sz="0" w:space="0" w:color="auto"/>
              </w:divBdr>
            </w:div>
            <w:div w:id="1547138551">
              <w:marLeft w:val="0"/>
              <w:marRight w:val="0"/>
              <w:marTop w:val="0"/>
              <w:marBottom w:val="0"/>
              <w:divBdr>
                <w:top w:val="none" w:sz="0" w:space="0" w:color="auto"/>
                <w:left w:val="none" w:sz="0" w:space="0" w:color="auto"/>
                <w:bottom w:val="none" w:sz="0" w:space="0" w:color="auto"/>
                <w:right w:val="none" w:sz="0" w:space="0" w:color="auto"/>
              </w:divBdr>
            </w:div>
            <w:div w:id="996033733">
              <w:marLeft w:val="0"/>
              <w:marRight w:val="0"/>
              <w:marTop w:val="0"/>
              <w:marBottom w:val="0"/>
              <w:divBdr>
                <w:top w:val="none" w:sz="0" w:space="0" w:color="auto"/>
                <w:left w:val="none" w:sz="0" w:space="0" w:color="auto"/>
                <w:bottom w:val="none" w:sz="0" w:space="0" w:color="auto"/>
                <w:right w:val="none" w:sz="0" w:space="0" w:color="auto"/>
              </w:divBdr>
            </w:div>
            <w:div w:id="1573348276">
              <w:marLeft w:val="0"/>
              <w:marRight w:val="0"/>
              <w:marTop w:val="0"/>
              <w:marBottom w:val="0"/>
              <w:divBdr>
                <w:top w:val="none" w:sz="0" w:space="0" w:color="auto"/>
                <w:left w:val="none" w:sz="0" w:space="0" w:color="auto"/>
                <w:bottom w:val="none" w:sz="0" w:space="0" w:color="auto"/>
                <w:right w:val="none" w:sz="0" w:space="0" w:color="auto"/>
              </w:divBdr>
            </w:div>
            <w:div w:id="506023118">
              <w:marLeft w:val="0"/>
              <w:marRight w:val="0"/>
              <w:marTop w:val="0"/>
              <w:marBottom w:val="0"/>
              <w:divBdr>
                <w:top w:val="none" w:sz="0" w:space="0" w:color="auto"/>
                <w:left w:val="none" w:sz="0" w:space="0" w:color="auto"/>
                <w:bottom w:val="none" w:sz="0" w:space="0" w:color="auto"/>
                <w:right w:val="none" w:sz="0" w:space="0" w:color="auto"/>
              </w:divBdr>
            </w:div>
            <w:div w:id="380057541">
              <w:marLeft w:val="0"/>
              <w:marRight w:val="0"/>
              <w:marTop w:val="0"/>
              <w:marBottom w:val="0"/>
              <w:divBdr>
                <w:top w:val="none" w:sz="0" w:space="0" w:color="auto"/>
                <w:left w:val="none" w:sz="0" w:space="0" w:color="auto"/>
                <w:bottom w:val="none" w:sz="0" w:space="0" w:color="auto"/>
                <w:right w:val="none" w:sz="0" w:space="0" w:color="auto"/>
              </w:divBdr>
            </w:div>
            <w:div w:id="534580817">
              <w:marLeft w:val="0"/>
              <w:marRight w:val="0"/>
              <w:marTop w:val="0"/>
              <w:marBottom w:val="0"/>
              <w:divBdr>
                <w:top w:val="none" w:sz="0" w:space="0" w:color="auto"/>
                <w:left w:val="none" w:sz="0" w:space="0" w:color="auto"/>
                <w:bottom w:val="none" w:sz="0" w:space="0" w:color="auto"/>
                <w:right w:val="none" w:sz="0" w:space="0" w:color="auto"/>
              </w:divBdr>
            </w:div>
            <w:div w:id="948778335">
              <w:marLeft w:val="0"/>
              <w:marRight w:val="0"/>
              <w:marTop w:val="0"/>
              <w:marBottom w:val="0"/>
              <w:divBdr>
                <w:top w:val="none" w:sz="0" w:space="0" w:color="auto"/>
                <w:left w:val="none" w:sz="0" w:space="0" w:color="auto"/>
                <w:bottom w:val="none" w:sz="0" w:space="0" w:color="auto"/>
                <w:right w:val="none" w:sz="0" w:space="0" w:color="auto"/>
              </w:divBdr>
            </w:div>
            <w:div w:id="179972886">
              <w:marLeft w:val="0"/>
              <w:marRight w:val="0"/>
              <w:marTop w:val="0"/>
              <w:marBottom w:val="0"/>
              <w:divBdr>
                <w:top w:val="none" w:sz="0" w:space="0" w:color="auto"/>
                <w:left w:val="none" w:sz="0" w:space="0" w:color="auto"/>
                <w:bottom w:val="none" w:sz="0" w:space="0" w:color="auto"/>
                <w:right w:val="none" w:sz="0" w:space="0" w:color="auto"/>
              </w:divBdr>
            </w:div>
            <w:div w:id="1967272002">
              <w:marLeft w:val="0"/>
              <w:marRight w:val="0"/>
              <w:marTop w:val="0"/>
              <w:marBottom w:val="0"/>
              <w:divBdr>
                <w:top w:val="none" w:sz="0" w:space="0" w:color="auto"/>
                <w:left w:val="none" w:sz="0" w:space="0" w:color="auto"/>
                <w:bottom w:val="none" w:sz="0" w:space="0" w:color="auto"/>
                <w:right w:val="none" w:sz="0" w:space="0" w:color="auto"/>
              </w:divBdr>
            </w:div>
            <w:div w:id="1811088991">
              <w:marLeft w:val="0"/>
              <w:marRight w:val="0"/>
              <w:marTop w:val="0"/>
              <w:marBottom w:val="0"/>
              <w:divBdr>
                <w:top w:val="none" w:sz="0" w:space="0" w:color="auto"/>
                <w:left w:val="none" w:sz="0" w:space="0" w:color="auto"/>
                <w:bottom w:val="none" w:sz="0" w:space="0" w:color="auto"/>
                <w:right w:val="none" w:sz="0" w:space="0" w:color="auto"/>
              </w:divBdr>
            </w:div>
            <w:div w:id="2025548177">
              <w:marLeft w:val="0"/>
              <w:marRight w:val="0"/>
              <w:marTop w:val="0"/>
              <w:marBottom w:val="0"/>
              <w:divBdr>
                <w:top w:val="none" w:sz="0" w:space="0" w:color="auto"/>
                <w:left w:val="none" w:sz="0" w:space="0" w:color="auto"/>
                <w:bottom w:val="none" w:sz="0" w:space="0" w:color="auto"/>
                <w:right w:val="none" w:sz="0" w:space="0" w:color="auto"/>
              </w:divBdr>
            </w:div>
            <w:div w:id="118572191">
              <w:marLeft w:val="0"/>
              <w:marRight w:val="0"/>
              <w:marTop w:val="0"/>
              <w:marBottom w:val="0"/>
              <w:divBdr>
                <w:top w:val="none" w:sz="0" w:space="0" w:color="auto"/>
                <w:left w:val="none" w:sz="0" w:space="0" w:color="auto"/>
                <w:bottom w:val="none" w:sz="0" w:space="0" w:color="auto"/>
                <w:right w:val="none" w:sz="0" w:space="0" w:color="auto"/>
              </w:divBdr>
            </w:div>
            <w:div w:id="497883842">
              <w:marLeft w:val="0"/>
              <w:marRight w:val="0"/>
              <w:marTop w:val="0"/>
              <w:marBottom w:val="0"/>
              <w:divBdr>
                <w:top w:val="none" w:sz="0" w:space="0" w:color="auto"/>
                <w:left w:val="none" w:sz="0" w:space="0" w:color="auto"/>
                <w:bottom w:val="none" w:sz="0" w:space="0" w:color="auto"/>
                <w:right w:val="none" w:sz="0" w:space="0" w:color="auto"/>
              </w:divBdr>
            </w:div>
            <w:div w:id="595288876">
              <w:marLeft w:val="0"/>
              <w:marRight w:val="0"/>
              <w:marTop w:val="0"/>
              <w:marBottom w:val="0"/>
              <w:divBdr>
                <w:top w:val="none" w:sz="0" w:space="0" w:color="auto"/>
                <w:left w:val="none" w:sz="0" w:space="0" w:color="auto"/>
                <w:bottom w:val="none" w:sz="0" w:space="0" w:color="auto"/>
                <w:right w:val="none" w:sz="0" w:space="0" w:color="auto"/>
              </w:divBdr>
            </w:div>
            <w:div w:id="934441627">
              <w:marLeft w:val="0"/>
              <w:marRight w:val="0"/>
              <w:marTop w:val="0"/>
              <w:marBottom w:val="0"/>
              <w:divBdr>
                <w:top w:val="none" w:sz="0" w:space="0" w:color="auto"/>
                <w:left w:val="none" w:sz="0" w:space="0" w:color="auto"/>
                <w:bottom w:val="none" w:sz="0" w:space="0" w:color="auto"/>
                <w:right w:val="none" w:sz="0" w:space="0" w:color="auto"/>
              </w:divBdr>
            </w:div>
            <w:div w:id="13220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498">
      <w:bodyDiv w:val="1"/>
      <w:marLeft w:val="0"/>
      <w:marRight w:val="0"/>
      <w:marTop w:val="0"/>
      <w:marBottom w:val="0"/>
      <w:divBdr>
        <w:top w:val="none" w:sz="0" w:space="0" w:color="auto"/>
        <w:left w:val="none" w:sz="0" w:space="0" w:color="auto"/>
        <w:bottom w:val="none" w:sz="0" w:space="0" w:color="auto"/>
        <w:right w:val="none" w:sz="0" w:space="0" w:color="auto"/>
      </w:divBdr>
      <w:divsChild>
        <w:div w:id="1054616734">
          <w:marLeft w:val="0"/>
          <w:marRight w:val="0"/>
          <w:marTop w:val="0"/>
          <w:marBottom w:val="0"/>
          <w:divBdr>
            <w:top w:val="none" w:sz="0" w:space="0" w:color="auto"/>
            <w:left w:val="none" w:sz="0" w:space="0" w:color="auto"/>
            <w:bottom w:val="none" w:sz="0" w:space="0" w:color="auto"/>
            <w:right w:val="none" w:sz="0" w:space="0" w:color="auto"/>
          </w:divBdr>
          <w:divsChild>
            <w:div w:id="259533133">
              <w:marLeft w:val="0"/>
              <w:marRight w:val="0"/>
              <w:marTop w:val="0"/>
              <w:marBottom w:val="0"/>
              <w:divBdr>
                <w:top w:val="none" w:sz="0" w:space="0" w:color="auto"/>
                <w:left w:val="none" w:sz="0" w:space="0" w:color="auto"/>
                <w:bottom w:val="none" w:sz="0" w:space="0" w:color="auto"/>
                <w:right w:val="none" w:sz="0" w:space="0" w:color="auto"/>
              </w:divBdr>
            </w:div>
            <w:div w:id="2135782230">
              <w:marLeft w:val="0"/>
              <w:marRight w:val="0"/>
              <w:marTop w:val="0"/>
              <w:marBottom w:val="0"/>
              <w:divBdr>
                <w:top w:val="none" w:sz="0" w:space="0" w:color="auto"/>
                <w:left w:val="none" w:sz="0" w:space="0" w:color="auto"/>
                <w:bottom w:val="none" w:sz="0" w:space="0" w:color="auto"/>
                <w:right w:val="none" w:sz="0" w:space="0" w:color="auto"/>
              </w:divBdr>
            </w:div>
            <w:div w:id="1578437032">
              <w:marLeft w:val="0"/>
              <w:marRight w:val="0"/>
              <w:marTop w:val="0"/>
              <w:marBottom w:val="0"/>
              <w:divBdr>
                <w:top w:val="none" w:sz="0" w:space="0" w:color="auto"/>
                <w:left w:val="none" w:sz="0" w:space="0" w:color="auto"/>
                <w:bottom w:val="none" w:sz="0" w:space="0" w:color="auto"/>
                <w:right w:val="none" w:sz="0" w:space="0" w:color="auto"/>
              </w:divBdr>
            </w:div>
            <w:div w:id="2124424709">
              <w:marLeft w:val="0"/>
              <w:marRight w:val="0"/>
              <w:marTop w:val="0"/>
              <w:marBottom w:val="0"/>
              <w:divBdr>
                <w:top w:val="none" w:sz="0" w:space="0" w:color="auto"/>
                <w:left w:val="none" w:sz="0" w:space="0" w:color="auto"/>
                <w:bottom w:val="none" w:sz="0" w:space="0" w:color="auto"/>
                <w:right w:val="none" w:sz="0" w:space="0" w:color="auto"/>
              </w:divBdr>
            </w:div>
            <w:div w:id="704478425">
              <w:marLeft w:val="0"/>
              <w:marRight w:val="0"/>
              <w:marTop w:val="0"/>
              <w:marBottom w:val="0"/>
              <w:divBdr>
                <w:top w:val="none" w:sz="0" w:space="0" w:color="auto"/>
                <w:left w:val="none" w:sz="0" w:space="0" w:color="auto"/>
                <w:bottom w:val="none" w:sz="0" w:space="0" w:color="auto"/>
                <w:right w:val="none" w:sz="0" w:space="0" w:color="auto"/>
              </w:divBdr>
            </w:div>
            <w:div w:id="1316953929">
              <w:marLeft w:val="0"/>
              <w:marRight w:val="0"/>
              <w:marTop w:val="0"/>
              <w:marBottom w:val="0"/>
              <w:divBdr>
                <w:top w:val="none" w:sz="0" w:space="0" w:color="auto"/>
                <w:left w:val="none" w:sz="0" w:space="0" w:color="auto"/>
                <w:bottom w:val="none" w:sz="0" w:space="0" w:color="auto"/>
                <w:right w:val="none" w:sz="0" w:space="0" w:color="auto"/>
              </w:divBdr>
            </w:div>
            <w:div w:id="1385451079">
              <w:marLeft w:val="0"/>
              <w:marRight w:val="0"/>
              <w:marTop w:val="0"/>
              <w:marBottom w:val="0"/>
              <w:divBdr>
                <w:top w:val="none" w:sz="0" w:space="0" w:color="auto"/>
                <w:left w:val="none" w:sz="0" w:space="0" w:color="auto"/>
                <w:bottom w:val="none" w:sz="0" w:space="0" w:color="auto"/>
                <w:right w:val="none" w:sz="0" w:space="0" w:color="auto"/>
              </w:divBdr>
            </w:div>
            <w:div w:id="633759730">
              <w:marLeft w:val="0"/>
              <w:marRight w:val="0"/>
              <w:marTop w:val="0"/>
              <w:marBottom w:val="0"/>
              <w:divBdr>
                <w:top w:val="none" w:sz="0" w:space="0" w:color="auto"/>
                <w:left w:val="none" w:sz="0" w:space="0" w:color="auto"/>
                <w:bottom w:val="none" w:sz="0" w:space="0" w:color="auto"/>
                <w:right w:val="none" w:sz="0" w:space="0" w:color="auto"/>
              </w:divBdr>
            </w:div>
            <w:div w:id="1315645094">
              <w:marLeft w:val="0"/>
              <w:marRight w:val="0"/>
              <w:marTop w:val="0"/>
              <w:marBottom w:val="0"/>
              <w:divBdr>
                <w:top w:val="none" w:sz="0" w:space="0" w:color="auto"/>
                <w:left w:val="none" w:sz="0" w:space="0" w:color="auto"/>
                <w:bottom w:val="none" w:sz="0" w:space="0" w:color="auto"/>
                <w:right w:val="none" w:sz="0" w:space="0" w:color="auto"/>
              </w:divBdr>
            </w:div>
            <w:div w:id="1128282345">
              <w:marLeft w:val="0"/>
              <w:marRight w:val="0"/>
              <w:marTop w:val="0"/>
              <w:marBottom w:val="0"/>
              <w:divBdr>
                <w:top w:val="none" w:sz="0" w:space="0" w:color="auto"/>
                <w:left w:val="none" w:sz="0" w:space="0" w:color="auto"/>
                <w:bottom w:val="none" w:sz="0" w:space="0" w:color="auto"/>
                <w:right w:val="none" w:sz="0" w:space="0" w:color="auto"/>
              </w:divBdr>
            </w:div>
            <w:div w:id="1460298987">
              <w:marLeft w:val="0"/>
              <w:marRight w:val="0"/>
              <w:marTop w:val="0"/>
              <w:marBottom w:val="0"/>
              <w:divBdr>
                <w:top w:val="none" w:sz="0" w:space="0" w:color="auto"/>
                <w:left w:val="none" w:sz="0" w:space="0" w:color="auto"/>
                <w:bottom w:val="none" w:sz="0" w:space="0" w:color="auto"/>
                <w:right w:val="none" w:sz="0" w:space="0" w:color="auto"/>
              </w:divBdr>
            </w:div>
            <w:div w:id="618100830">
              <w:marLeft w:val="0"/>
              <w:marRight w:val="0"/>
              <w:marTop w:val="0"/>
              <w:marBottom w:val="0"/>
              <w:divBdr>
                <w:top w:val="none" w:sz="0" w:space="0" w:color="auto"/>
                <w:left w:val="none" w:sz="0" w:space="0" w:color="auto"/>
                <w:bottom w:val="none" w:sz="0" w:space="0" w:color="auto"/>
                <w:right w:val="none" w:sz="0" w:space="0" w:color="auto"/>
              </w:divBdr>
            </w:div>
            <w:div w:id="1222639676">
              <w:marLeft w:val="0"/>
              <w:marRight w:val="0"/>
              <w:marTop w:val="0"/>
              <w:marBottom w:val="0"/>
              <w:divBdr>
                <w:top w:val="none" w:sz="0" w:space="0" w:color="auto"/>
                <w:left w:val="none" w:sz="0" w:space="0" w:color="auto"/>
                <w:bottom w:val="none" w:sz="0" w:space="0" w:color="auto"/>
                <w:right w:val="none" w:sz="0" w:space="0" w:color="auto"/>
              </w:divBdr>
            </w:div>
            <w:div w:id="271715896">
              <w:marLeft w:val="0"/>
              <w:marRight w:val="0"/>
              <w:marTop w:val="0"/>
              <w:marBottom w:val="0"/>
              <w:divBdr>
                <w:top w:val="none" w:sz="0" w:space="0" w:color="auto"/>
                <w:left w:val="none" w:sz="0" w:space="0" w:color="auto"/>
                <w:bottom w:val="none" w:sz="0" w:space="0" w:color="auto"/>
                <w:right w:val="none" w:sz="0" w:space="0" w:color="auto"/>
              </w:divBdr>
            </w:div>
            <w:div w:id="135417623">
              <w:marLeft w:val="0"/>
              <w:marRight w:val="0"/>
              <w:marTop w:val="0"/>
              <w:marBottom w:val="0"/>
              <w:divBdr>
                <w:top w:val="none" w:sz="0" w:space="0" w:color="auto"/>
                <w:left w:val="none" w:sz="0" w:space="0" w:color="auto"/>
                <w:bottom w:val="none" w:sz="0" w:space="0" w:color="auto"/>
                <w:right w:val="none" w:sz="0" w:space="0" w:color="auto"/>
              </w:divBdr>
            </w:div>
            <w:div w:id="1397048369">
              <w:marLeft w:val="0"/>
              <w:marRight w:val="0"/>
              <w:marTop w:val="0"/>
              <w:marBottom w:val="0"/>
              <w:divBdr>
                <w:top w:val="none" w:sz="0" w:space="0" w:color="auto"/>
                <w:left w:val="none" w:sz="0" w:space="0" w:color="auto"/>
                <w:bottom w:val="none" w:sz="0" w:space="0" w:color="auto"/>
                <w:right w:val="none" w:sz="0" w:space="0" w:color="auto"/>
              </w:divBdr>
            </w:div>
            <w:div w:id="973482313">
              <w:marLeft w:val="0"/>
              <w:marRight w:val="0"/>
              <w:marTop w:val="0"/>
              <w:marBottom w:val="0"/>
              <w:divBdr>
                <w:top w:val="none" w:sz="0" w:space="0" w:color="auto"/>
                <w:left w:val="none" w:sz="0" w:space="0" w:color="auto"/>
                <w:bottom w:val="none" w:sz="0" w:space="0" w:color="auto"/>
                <w:right w:val="none" w:sz="0" w:space="0" w:color="auto"/>
              </w:divBdr>
            </w:div>
            <w:div w:id="1847161311">
              <w:marLeft w:val="0"/>
              <w:marRight w:val="0"/>
              <w:marTop w:val="0"/>
              <w:marBottom w:val="0"/>
              <w:divBdr>
                <w:top w:val="none" w:sz="0" w:space="0" w:color="auto"/>
                <w:left w:val="none" w:sz="0" w:space="0" w:color="auto"/>
                <w:bottom w:val="none" w:sz="0" w:space="0" w:color="auto"/>
                <w:right w:val="none" w:sz="0" w:space="0" w:color="auto"/>
              </w:divBdr>
            </w:div>
            <w:div w:id="255477833">
              <w:marLeft w:val="0"/>
              <w:marRight w:val="0"/>
              <w:marTop w:val="0"/>
              <w:marBottom w:val="0"/>
              <w:divBdr>
                <w:top w:val="none" w:sz="0" w:space="0" w:color="auto"/>
                <w:left w:val="none" w:sz="0" w:space="0" w:color="auto"/>
                <w:bottom w:val="none" w:sz="0" w:space="0" w:color="auto"/>
                <w:right w:val="none" w:sz="0" w:space="0" w:color="auto"/>
              </w:divBdr>
            </w:div>
            <w:div w:id="947734928">
              <w:marLeft w:val="0"/>
              <w:marRight w:val="0"/>
              <w:marTop w:val="0"/>
              <w:marBottom w:val="0"/>
              <w:divBdr>
                <w:top w:val="none" w:sz="0" w:space="0" w:color="auto"/>
                <w:left w:val="none" w:sz="0" w:space="0" w:color="auto"/>
                <w:bottom w:val="none" w:sz="0" w:space="0" w:color="auto"/>
                <w:right w:val="none" w:sz="0" w:space="0" w:color="auto"/>
              </w:divBdr>
            </w:div>
            <w:div w:id="1194075837">
              <w:marLeft w:val="0"/>
              <w:marRight w:val="0"/>
              <w:marTop w:val="0"/>
              <w:marBottom w:val="0"/>
              <w:divBdr>
                <w:top w:val="none" w:sz="0" w:space="0" w:color="auto"/>
                <w:left w:val="none" w:sz="0" w:space="0" w:color="auto"/>
                <w:bottom w:val="none" w:sz="0" w:space="0" w:color="auto"/>
                <w:right w:val="none" w:sz="0" w:space="0" w:color="auto"/>
              </w:divBdr>
            </w:div>
            <w:div w:id="994796663">
              <w:marLeft w:val="0"/>
              <w:marRight w:val="0"/>
              <w:marTop w:val="0"/>
              <w:marBottom w:val="0"/>
              <w:divBdr>
                <w:top w:val="none" w:sz="0" w:space="0" w:color="auto"/>
                <w:left w:val="none" w:sz="0" w:space="0" w:color="auto"/>
                <w:bottom w:val="none" w:sz="0" w:space="0" w:color="auto"/>
                <w:right w:val="none" w:sz="0" w:space="0" w:color="auto"/>
              </w:divBdr>
            </w:div>
            <w:div w:id="1536192652">
              <w:marLeft w:val="0"/>
              <w:marRight w:val="0"/>
              <w:marTop w:val="0"/>
              <w:marBottom w:val="0"/>
              <w:divBdr>
                <w:top w:val="none" w:sz="0" w:space="0" w:color="auto"/>
                <w:left w:val="none" w:sz="0" w:space="0" w:color="auto"/>
                <w:bottom w:val="none" w:sz="0" w:space="0" w:color="auto"/>
                <w:right w:val="none" w:sz="0" w:space="0" w:color="auto"/>
              </w:divBdr>
            </w:div>
            <w:div w:id="1686395016">
              <w:marLeft w:val="0"/>
              <w:marRight w:val="0"/>
              <w:marTop w:val="0"/>
              <w:marBottom w:val="0"/>
              <w:divBdr>
                <w:top w:val="none" w:sz="0" w:space="0" w:color="auto"/>
                <w:left w:val="none" w:sz="0" w:space="0" w:color="auto"/>
                <w:bottom w:val="none" w:sz="0" w:space="0" w:color="auto"/>
                <w:right w:val="none" w:sz="0" w:space="0" w:color="auto"/>
              </w:divBdr>
            </w:div>
            <w:div w:id="1990282061">
              <w:marLeft w:val="0"/>
              <w:marRight w:val="0"/>
              <w:marTop w:val="0"/>
              <w:marBottom w:val="0"/>
              <w:divBdr>
                <w:top w:val="none" w:sz="0" w:space="0" w:color="auto"/>
                <w:left w:val="none" w:sz="0" w:space="0" w:color="auto"/>
                <w:bottom w:val="none" w:sz="0" w:space="0" w:color="auto"/>
                <w:right w:val="none" w:sz="0" w:space="0" w:color="auto"/>
              </w:divBdr>
            </w:div>
            <w:div w:id="1900510768">
              <w:marLeft w:val="0"/>
              <w:marRight w:val="0"/>
              <w:marTop w:val="0"/>
              <w:marBottom w:val="0"/>
              <w:divBdr>
                <w:top w:val="none" w:sz="0" w:space="0" w:color="auto"/>
                <w:left w:val="none" w:sz="0" w:space="0" w:color="auto"/>
                <w:bottom w:val="none" w:sz="0" w:space="0" w:color="auto"/>
                <w:right w:val="none" w:sz="0" w:space="0" w:color="auto"/>
              </w:divBdr>
            </w:div>
            <w:div w:id="500505818">
              <w:marLeft w:val="0"/>
              <w:marRight w:val="0"/>
              <w:marTop w:val="0"/>
              <w:marBottom w:val="0"/>
              <w:divBdr>
                <w:top w:val="none" w:sz="0" w:space="0" w:color="auto"/>
                <w:left w:val="none" w:sz="0" w:space="0" w:color="auto"/>
                <w:bottom w:val="none" w:sz="0" w:space="0" w:color="auto"/>
                <w:right w:val="none" w:sz="0" w:space="0" w:color="auto"/>
              </w:divBdr>
            </w:div>
            <w:div w:id="1735810630">
              <w:marLeft w:val="0"/>
              <w:marRight w:val="0"/>
              <w:marTop w:val="0"/>
              <w:marBottom w:val="0"/>
              <w:divBdr>
                <w:top w:val="none" w:sz="0" w:space="0" w:color="auto"/>
                <w:left w:val="none" w:sz="0" w:space="0" w:color="auto"/>
                <w:bottom w:val="none" w:sz="0" w:space="0" w:color="auto"/>
                <w:right w:val="none" w:sz="0" w:space="0" w:color="auto"/>
              </w:divBdr>
            </w:div>
            <w:div w:id="1273632517">
              <w:marLeft w:val="0"/>
              <w:marRight w:val="0"/>
              <w:marTop w:val="0"/>
              <w:marBottom w:val="0"/>
              <w:divBdr>
                <w:top w:val="none" w:sz="0" w:space="0" w:color="auto"/>
                <w:left w:val="none" w:sz="0" w:space="0" w:color="auto"/>
                <w:bottom w:val="none" w:sz="0" w:space="0" w:color="auto"/>
                <w:right w:val="none" w:sz="0" w:space="0" w:color="auto"/>
              </w:divBdr>
            </w:div>
            <w:div w:id="782842603">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1143766186">
              <w:marLeft w:val="0"/>
              <w:marRight w:val="0"/>
              <w:marTop w:val="0"/>
              <w:marBottom w:val="0"/>
              <w:divBdr>
                <w:top w:val="none" w:sz="0" w:space="0" w:color="auto"/>
                <w:left w:val="none" w:sz="0" w:space="0" w:color="auto"/>
                <w:bottom w:val="none" w:sz="0" w:space="0" w:color="auto"/>
                <w:right w:val="none" w:sz="0" w:space="0" w:color="auto"/>
              </w:divBdr>
            </w:div>
            <w:div w:id="1128402606">
              <w:marLeft w:val="0"/>
              <w:marRight w:val="0"/>
              <w:marTop w:val="0"/>
              <w:marBottom w:val="0"/>
              <w:divBdr>
                <w:top w:val="none" w:sz="0" w:space="0" w:color="auto"/>
                <w:left w:val="none" w:sz="0" w:space="0" w:color="auto"/>
                <w:bottom w:val="none" w:sz="0" w:space="0" w:color="auto"/>
                <w:right w:val="none" w:sz="0" w:space="0" w:color="auto"/>
              </w:divBdr>
            </w:div>
            <w:div w:id="750347727">
              <w:marLeft w:val="0"/>
              <w:marRight w:val="0"/>
              <w:marTop w:val="0"/>
              <w:marBottom w:val="0"/>
              <w:divBdr>
                <w:top w:val="none" w:sz="0" w:space="0" w:color="auto"/>
                <w:left w:val="none" w:sz="0" w:space="0" w:color="auto"/>
                <w:bottom w:val="none" w:sz="0" w:space="0" w:color="auto"/>
                <w:right w:val="none" w:sz="0" w:space="0" w:color="auto"/>
              </w:divBdr>
            </w:div>
            <w:div w:id="1437822860">
              <w:marLeft w:val="0"/>
              <w:marRight w:val="0"/>
              <w:marTop w:val="0"/>
              <w:marBottom w:val="0"/>
              <w:divBdr>
                <w:top w:val="none" w:sz="0" w:space="0" w:color="auto"/>
                <w:left w:val="none" w:sz="0" w:space="0" w:color="auto"/>
                <w:bottom w:val="none" w:sz="0" w:space="0" w:color="auto"/>
                <w:right w:val="none" w:sz="0" w:space="0" w:color="auto"/>
              </w:divBdr>
            </w:div>
            <w:div w:id="10572161">
              <w:marLeft w:val="0"/>
              <w:marRight w:val="0"/>
              <w:marTop w:val="0"/>
              <w:marBottom w:val="0"/>
              <w:divBdr>
                <w:top w:val="none" w:sz="0" w:space="0" w:color="auto"/>
                <w:left w:val="none" w:sz="0" w:space="0" w:color="auto"/>
                <w:bottom w:val="none" w:sz="0" w:space="0" w:color="auto"/>
                <w:right w:val="none" w:sz="0" w:space="0" w:color="auto"/>
              </w:divBdr>
            </w:div>
            <w:div w:id="1884828491">
              <w:marLeft w:val="0"/>
              <w:marRight w:val="0"/>
              <w:marTop w:val="0"/>
              <w:marBottom w:val="0"/>
              <w:divBdr>
                <w:top w:val="none" w:sz="0" w:space="0" w:color="auto"/>
                <w:left w:val="none" w:sz="0" w:space="0" w:color="auto"/>
                <w:bottom w:val="none" w:sz="0" w:space="0" w:color="auto"/>
                <w:right w:val="none" w:sz="0" w:space="0" w:color="auto"/>
              </w:divBdr>
            </w:div>
            <w:div w:id="1373652399">
              <w:marLeft w:val="0"/>
              <w:marRight w:val="0"/>
              <w:marTop w:val="0"/>
              <w:marBottom w:val="0"/>
              <w:divBdr>
                <w:top w:val="none" w:sz="0" w:space="0" w:color="auto"/>
                <w:left w:val="none" w:sz="0" w:space="0" w:color="auto"/>
                <w:bottom w:val="none" w:sz="0" w:space="0" w:color="auto"/>
                <w:right w:val="none" w:sz="0" w:space="0" w:color="auto"/>
              </w:divBdr>
            </w:div>
            <w:div w:id="1474324287">
              <w:marLeft w:val="0"/>
              <w:marRight w:val="0"/>
              <w:marTop w:val="0"/>
              <w:marBottom w:val="0"/>
              <w:divBdr>
                <w:top w:val="none" w:sz="0" w:space="0" w:color="auto"/>
                <w:left w:val="none" w:sz="0" w:space="0" w:color="auto"/>
                <w:bottom w:val="none" w:sz="0" w:space="0" w:color="auto"/>
                <w:right w:val="none" w:sz="0" w:space="0" w:color="auto"/>
              </w:divBdr>
            </w:div>
            <w:div w:id="1953397254">
              <w:marLeft w:val="0"/>
              <w:marRight w:val="0"/>
              <w:marTop w:val="0"/>
              <w:marBottom w:val="0"/>
              <w:divBdr>
                <w:top w:val="none" w:sz="0" w:space="0" w:color="auto"/>
                <w:left w:val="none" w:sz="0" w:space="0" w:color="auto"/>
                <w:bottom w:val="none" w:sz="0" w:space="0" w:color="auto"/>
                <w:right w:val="none" w:sz="0" w:space="0" w:color="auto"/>
              </w:divBdr>
            </w:div>
            <w:div w:id="1954171148">
              <w:marLeft w:val="0"/>
              <w:marRight w:val="0"/>
              <w:marTop w:val="0"/>
              <w:marBottom w:val="0"/>
              <w:divBdr>
                <w:top w:val="none" w:sz="0" w:space="0" w:color="auto"/>
                <w:left w:val="none" w:sz="0" w:space="0" w:color="auto"/>
                <w:bottom w:val="none" w:sz="0" w:space="0" w:color="auto"/>
                <w:right w:val="none" w:sz="0" w:space="0" w:color="auto"/>
              </w:divBdr>
            </w:div>
            <w:div w:id="1955357603">
              <w:marLeft w:val="0"/>
              <w:marRight w:val="0"/>
              <w:marTop w:val="0"/>
              <w:marBottom w:val="0"/>
              <w:divBdr>
                <w:top w:val="none" w:sz="0" w:space="0" w:color="auto"/>
                <w:left w:val="none" w:sz="0" w:space="0" w:color="auto"/>
                <w:bottom w:val="none" w:sz="0" w:space="0" w:color="auto"/>
                <w:right w:val="none" w:sz="0" w:space="0" w:color="auto"/>
              </w:divBdr>
            </w:div>
            <w:div w:id="2126925150">
              <w:marLeft w:val="0"/>
              <w:marRight w:val="0"/>
              <w:marTop w:val="0"/>
              <w:marBottom w:val="0"/>
              <w:divBdr>
                <w:top w:val="none" w:sz="0" w:space="0" w:color="auto"/>
                <w:left w:val="none" w:sz="0" w:space="0" w:color="auto"/>
                <w:bottom w:val="none" w:sz="0" w:space="0" w:color="auto"/>
                <w:right w:val="none" w:sz="0" w:space="0" w:color="auto"/>
              </w:divBdr>
            </w:div>
            <w:div w:id="831146266">
              <w:marLeft w:val="0"/>
              <w:marRight w:val="0"/>
              <w:marTop w:val="0"/>
              <w:marBottom w:val="0"/>
              <w:divBdr>
                <w:top w:val="none" w:sz="0" w:space="0" w:color="auto"/>
                <w:left w:val="none" w:sz="0" w:space="0" w:color="auto"/>
                <w:bottom w:val="none" w:sz="0" w:space="0" w:color="auto"/>
                <w:right w:val="none" w:sz="0" w:space="0" w:color="auto"/>
              </w:divBdr>
            </w:div>
            <w:div w:id="2031711090">
              <w:marLeft w:val="0"/>
              <w:marRight w:val="0"/>
              <w:marTop w:val="0"/>
              <w:marBottom w:val="0"/>
              <w:divBdr>
                <w:top w:val="none" w:sz="0" w:space="0" w:color="auto"/>
                <w:left w:val="none" w:sz="0" w:space="0" w:color="auto"/>
                <w:bottom w:val="none" w:sz="0" w:space="0" w:color="auto"/>
                <w:right w:val="none" w:sz="0" w:space="0" w:color="auto"/>
              </w:divBdr>
            </w:div>
            <w:div w:id="203179091">
              <w:marLeft w:val="0"/>
              <w:marRight w:val="0"/>
              <w:marTop w:val="0"/>
              <w:marBottom w:val="0"/>
              <w:divBdr>
                <w:top w:val="none" w:sz="0" w:space="0" w:color="auto"/>
                <w:left w:val="none" w:sz="0" w:space="0" w:color="auto"/>
                <w:bottom w:val="none" w:sz="0" w:space="0" w:color="auto"/>
                <w:right w:val="none" w:sz="0" w:space="0" w:color="auto"/>
              </w:divBdr>
            </w:div>
            <w:div w:id="1387607526">
              <w:marLeft w:val="0"/>
              <w:marRight w:val="0"/>
              <w:marTop w:val="0"/>
              <w:marBottom w:val="0"/>
              <w:divBdr>
                <w:top w:val="none" w:sz="0" w:space="0" w:color="auto"/>
                <w:left w:val="none" w:sz="0" w:space="0" w:color="auto"/>
                <w:bottom w:val="none" w:sz="0" w:space="0" w:color="auto"/>
                <w:right w:val="none" w:sz="0" w:space="0" w:color="auto"/>
              </w:divBdr>
            </w:div>
            <w:div w:id="1167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399">
      <w:bodyDiv w:val="1"/>
      <w:marLeft w:val="0"/>
      <w:marRight w:val="0"/>
      <w:marTop w:val="0"/>
      <w:marBottom w:val="0"/>
      <w:divBdr>
        <w:top w:val="none" w:sz="0" w:space="0" w:color="auto"/>
        <w:left w:val="none" w:sz="0" w:space="0" w:color="auto"/>
        <w:bottom w:val="none" w:sz="0" w:space="0" w:color="auto"/>
        <w:right w:val="none" w:sz="0" w:space="0" w:color="auto"/>
      </w:divBdr>
    </w:div>
    <w:div w:id="1432434086">
      <w:bodyDiv w:val="1"/>
      <w:marLeft w:val="0"/>
      <w:marRight w:val="0"/>
      <w:marTop w:val="0"/>
      <w:marBottom w:val="0"/>
      <w:divBdr>
        <w:top w:val="none" w:sz="0" w:space="0" w:color="auto"/>
        <w:left w:val="none" w:sz="0" w:space="0" w:color="auto"/>
        <w:bottom w:val="none" w:sz="0" w:space="0" w:color="auto"/>
        <w:right w:val="none" w:sz="0" w:space="0" w:color="auto"/>
      </w:divBdr>
      <w:divsChild>
        <w:div w:id="1668365582">
          <w:marLeft w:val="0"/>
          <w:marRight w:val="0"/>
          <w:marTop w:val="0"/>
          <w:marBottom w:val="0"/>
          <w:divBdr>
            <w:top w:val="none" w:sz="0" w:space="0" w:color="auto"/>
            <w:left w:val="none" w:sz="0" w:space="0" w:color="auto"/>
            <w:bottom w:val="none" w:sz="0" w:space="0" w:color="auto"/>
            <w:right w:val="none" w:sz="0" w:space="0" w:color="auto"/>
          </w:divBdr>
          <w:divsChild>
            <w:div w:id="18993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178">
      <w:bodyDiv w:val="1"/>
      <w:marLeft w:val="0"/>
      <w:marRight w:val="0"/>
      <w:marTop w:val="0"/>
      <w:marBottom w:val="0"/>
      <w:divBdr>
        <w:top w:val="none" w:sz="0" w:space="0" w:color="auto"/>
        <w:left w:val="none" w:sz="0" w:space="0" w:color="auto"/>
        <w:bottom w:val="none" w:sz="0" w:space="0" w:color="auto"/>
        <w:right w:val="none" w:sz="0" w:space="0" w:color="auto"/>
      </w:divBdr>
    </w:div>
    <w:div w:id="1520654080">
      <w:bodyDiv w:val="1"/>
      <w:marLeft w:val="0"/>
      <w:marRight w:val="0"/>
      <w:marTop w:val="0"/>
      <w:marBottom w:val="0"/>
      <w:divBdr>
        <w:top w:val="none" w:sz="0" w:space="0" w:color="auto"/>
        <w:left w:val="none" w:sz="0" w:space="0" w:color="auto"/>
        <w:bottom w:val="none" w:sz="0" w:space="0" w:color="auto"/>
        <w:right w:val="none" w:sz="0" w:space="0" w:color="auto"/>
      </w:divBdr>
    </w:div>
    <w:div w:id="1583100707">
      <w:bodyDiv w:val="1"/>
      <w:marLeft w:val="0"/>
      <w:marRight w:val="0"/>
      <w:marTop w:val="0"/>
      <w:marBottom w:val="0"/>
      <w:divBdr>
        <w:top w:val="none" w:sz="0" w:space="0" w:color="auto"/>
        <w:left w:val="none" w:sz="0" w:space="0" w:color="auto"/>
        <w:bottom w:val="none" w:sz="0" w:space="0" w:color="auto"/>
        <w:right w:val="none" w:sz="0" w:space="0" w:color="auto"/>
      </w:divBdr>
    </w:div>
    <w:div w:id="1686008369">
      <w:bodyDiv w:val="1"/>
      <w:marLeft w:val="0"/>
      <w:marRight w:val="0"/>
      <w:marTop w:val="0"/>
      <w:marBottom w:val="0"/>
      <w:divBdr>
        <w:top w:val="none" w:sz="0" w:space="0" w:color="auto"/>
        <w:left w:val="none" w:sz="0" w:space="0" w:color="auto"/>
        <w:bottom w:val="none" w:sz="0" w:space="0" w:color="auto"/>
        <w:right w:val="none" w:sz="0" w:space="0" w:color="auto"/>
      </w:divBdr>
    </w:div>
    <w:div w:id="1722707854">
      <w:bodyDiv w:val="1"/>
      <w:marLeft w:val="0"/>
      <w:marRight w:val="0"/>
      <w:marTop w:val="0"/>
      <w:marBottom w:val="0"/>
      <w:divBdr>
        <w:top w:val="none" w:sz="0" w:space="0" w:color="auto"/>
        <w:left w:val="none" w:sz="0" w:space="0" w:color="auto"/>
        <w:bottom w:val="none" w:sz="0" w:space="0" w:color="auto"/>
        <w:right w:val="none" w:sz="0" w:space="0" w:color="auto"/>
      </w:divBdr>
    </w:div>
    <w:div w:id="1781142865">
      <w:bodyDiv w:val="1"/>
      <w:marLeft w:val="0"/>
      <w:marRight w:val="0"/>
      <w:marTop w:val="0"/>
      <w:marBottom w:val="0"/>
      <w:divBdr>
        <w:top w:val="none" w:sz="0" w:space="0" w:color="auto"/>
        <w:left w:val="none" w:sz="0" w:space="0" w:color="auto"/>
        <w:bottom w:val="none" w:sz="0" w:space="0" w:color="auto"/>
        <w:right w:val="none" w:sz="0" w:space="0" w:color="auto"/>
      </w:divBdr>
    </w:div>
    <w:div w:id="1873761980">
      <w:bodyDiv w:val="1"/>
      <w:marLeft w:val="0"/>
      <w:marRight w:val="0"/>
      <w:marTop w:val="0"/>
      <w:marBottom w:val="0"/>
      <w:divBdr>
        <w:top w:val="none" w:sz="0" w:space="0" w:color="auto"/>
        <w:left w:val="none" w:sz="0" w:space="0" w:color="auto"/>
        <w:bottom w:val="none" w:sz="0" w:space="0" w:color="auto"/>
        <w:right w:val="none" w:sz="0" w:space="0" w:color="auto"/>
      </w:divBdr>
    </w:div>
    <w:div w:id="1878156986">
      <w:bodyDiv w:val="1"/>
      <w:marLeft w:val="0"/>
      <w:marRight w:val="0"/>
      <w:marTop w:val="0"/>
      <w:marBottom w:val="0"/>
      <w:divBdr>
        <w:top w:val="none" w:sz="0" w:space="0" w:color="auto"/>
        <w:left w:val="none" w:sz="0" w:space="0" w:color="auto"/>
        <w:bottom w:val="none" w:sz="0" w:space="0" w:color="auto"/>
        <w:right w:val="none" w:sz="0" w:space="0" w:color="auto"/>
      </w:divBdr>
    </w:div>
    <w:div w:id="1882786466">
      <w:bodyDiv w:val="1"/>
      <w:marLeft w:val="0"/>
      <w:marRight w:val="0"/>
      <w:marTop w:val="0"/>
      <w:marBottom w:val="0"/>
      <w:divBdr>
        <w:top w:val="none" w:sz="0" w:space="0" w:color="auto"/>
        <w:left w:val="none" w:sz="0" w:space="0" w:color="auto"/>
        <w:bottom w:val="none" w:sz="0" w:space="0" w:color="auto"/>
        <w:right w:val="none" w:sz="0" w:space="0" w:color="auto"/>
      </w:divBdr>
    </w:div>
    <w:div w:id="1927184366">
      <w:bodyDiv w:val="1"/>
      <w:marLeft w:val="0"/>
      <w:marRight w:val="0"/>
      <w:marTop w:val="0"/>
      <w:marBottom w:val="0"/>
      <w:divBdr>
        <w:top w:val="none" w:sz="0" w:space="0" w:color="auto"/>
        <w:left w:val="none" w:sz="0" w:space="0" w:color="auto"/>
        <w:bottom w:val="none" w:sz="0" w:space="0" w:color="auto"/>
        <w:right w:val="none" w:sz="0" w:space="0" w:color="auto"/>
      </w:divBdr>
    </w:div>
    <w:div w:id="1946300319">
      <w:bodyDiv w:val="1"/>
      <w:marLeft w:val="0"/>
      <w:marRight w:val="0"/>
      <w:marTop w:val="0"/>
      <w:marBottom w:val="0"/>
      <w:divBdr>
        <w:top w:val="none" w:sz="0" w:space="0" w:color="auto"/>
        <w:left w:val="none" w:sz="0" w:space="0" w:color="auto"/>
        <w:bottom w:val="none" w:sz="0" w:space="0" w:color="auto"/>
        <w:right w:val="none" w:sz="0" w:space="0" w:color="auto"/>
      </w:divBdr>
      <w:divsChild>
        <w:div w:id="1642346666">
          <w:marLeft w:val="0"/>
          <w:marRight w:val="0"/>
          <w:marTop w:val="0"/>
          <w:marBottom w:val="0"/>
          <w:divBdr>
            <w:top w:val="none" w:sz="0" w:space="0" w:color="auto"/>
            <w:left w:val="none" w:sz="0" w:space="0" w:color="auto"/>
            <w:bottom w:val="none" w:sz="0" w:space="0" w:color="auto"/>
            <w:right w:val="none" w:sz="0" w:space="0" w:color="auto"/>
          </w:divBdr>
          <w:divsChild>
            <w:div w:id="1933007785">
              <w:marLeft w:val="0"/>
              <w:marRight w:val="0"/>
              <w:marTop w:val="0"/>
              <w:marBottom w:val="0"/>
              <w:divBdr>
                <w:top w:val="none" w:sz="0" w:space="0" w:color="auto"/>
                <w:left w:val="none" w:sz="0" w:space="0" w:color="auto"/>
                <w:bottom w:val="none" w:sz="0" w:space="0" w:color="auto"/>
                <w:right w:val="none" w:sz="0" w:space="0" w:color="auto"/>
              </w:divBdr>
            </w:div>
            <w:div w:id="252204101">
              <w:marLeft w:val="0"/>
              <w:marRight w:val="0"/>
              <w:marTop w:val="0"/>
              <w:marBottom w:val="0"/>
              <w:divBdr>
                <w:top w:val="none" w:sz="0" w:space="0" w:color="auto"/>
                <w:left w:val="none" w:sz="0" w:space="0" w:color="auto"/>
                <w:bottom w:val="none" w:sz="0" w:space="0" w:color="auto"/>
                <w:right w:val="none" w:sz="0" w:space="0" w:color="auto"/>
              </w:divBdr>
            </w:div>
            <w:div w:id="1861316950">
              <w:marLeft w:val="0"/>
              <w:marRight w:val="0"/>
              <w:marTop w:val="0"/>
              <w:marBottom w:val="0"/>
              <w:divBdr>
                <w:top w:val="none" w:sz="0" w:space="0" w:color="auto"/>
                <w:left w:val="none" w:sz="0" w:space="0" w:color="auto"/>
                <w:bottom w:val="none" w:sz="0" w:space="0" w:color="auto"/>
                <w:right w:val="none" w:sz="0" w:space="0" w:color="auto"/>
              </w:divBdr>
            </w:div>
            <w:div w:id="520124619">
              <w:marLeft w:val="0"/>
              <w:marRight w:val="0"/>
              <w:marTop w:val="0"/>
              <w:marBottom w:val="0"/>
              <w:divBdr>
                <w:top w:val="none" w:sz="0" w:space="0" w:color="auto"/>
                <w:left w:val="none" w:sz="0" w:space="0" w:color="auto"/>
                <w:bottom w:val="none" w:sz="0" w:space="0" w:color="auto"/>
                <w:right w:val="none" w:sz="0" w:space="0" w:color="auto"/>
              </w:divBdr>
            </w:div>
            <w:div w:id="1008094017">
              <w:marLeft w:val="0"/>
              <w:marRight w:val="0"/>
              <w:marTop w:val="0"/>
              <w:marBottom w:val="0"/>
              <w:divBdr>
                <w:top w:val="none" w:sz="0" w:space="0" w:color="auto"/>
                <w:left w:val="none" w:sz="0" w:space="0" w:color="auto"/>
                <w:bottom w:val="none" w:sz="0" w:space="0" w:color="auto"/>
                <w:right w:val="none" w:sz="0" w:space="0" w:color="auto"/>
              </w:divBdr>
            </w:div>
            <w:div w:id="484707110">
              <w:marLeft w:val="0"/>
              <w:marRight w:val="0"/>
              <w:marTop w:val="0"/>
              <w:marBottom w:val="0"/>
              <w:divBdr>
                <w:top w:val="none" w:sz="0" w:space="0" w:color="auto"/>
                <w:left w:val="none" w:sz="0" w:space="0" w:color="auto"/>
                <w:bottom w:val="none" w:sz="0" w:space="0" w:color="auto"/>
                <w:right w:val="none" w:sz="0" w:space="0" w:color="auto"/>
              </w:divBdr>
            </w:div>
            <w:div w:id="1091900099">
              <w:marLeft w:val="0"/>
              <w:marRight w:val="0"/>
              <w:marTop w:val="0"/>
              <w:marBottom w:val="0"/>
              <w:divBdr>
                <w:top w:val="none" w:sz="0" w:space="0" w:color="auto"/>
                <w:left w:val="none" w:sz="0" w:space="0" w:color="auto"/>
                <w:bottom w:val="none" w:sz="0" w:space="0" w:color="auto"/>
                <w:right w:val="none" w:sz="0" w:space="0" w:color="auto"/>
              </w:divBdr>
            </w:div>
            <w:div w:id="1507473355">
              <w:marLeft w:val="0"/>
              <w:marRight w:val="0"/>
              <w:marTop w:val="0"/>
              <w:marBottom w:val="0"/>
              <w:divBdr>
                <w:top w:val="none" w:sz="0" w:space="0" w:color="auto"/>
                <w:left w:val="none" w:sz="0" w:space="0" w:color="auto"/>
                <w:bottom w:val="none" w:sz="0" w:space="0" w:color="auto"/>
                <w:right w:val="none" w:sz="0" w:space="0" w:color="auto"/>
              </w:divBdr>
            </w:div>
            <w:div w:id="115560402">
              <w:marLeft w:val="0"/>
              <w:marRight w:val="0"/>
              <w:marTop w:val="0"/>
              <w:marBottom w:val="0"/>
              <w:divBdr>
                <w:top w:val="none" w:sz="0" w:space="0" w:color="auto"/>
                <w:left w:val="none" w:sz="0" w:space="0" w:color="auto"/>
                <w:bottom w:val="none" w:sz="0" w:space="0" w:color="auto"/>
                <w:right w:val="none" w:sz="0" w:space="0" w:color="auto"/>
              </w:divBdr>
            </w:div>
            <w:div w:id="1445349084">
              <w:marLeft w:val="0"/>
              <w:marRight w:val="0"/>
              <w:marTop w:val="0"/>
              <w:marBottom w:val="0"/>
              <w:divBdr>
                <w:top w:val="none" w:sz="0" w:space="0" w:color="auto"/>
                <w:left w:val="none" w:sz="0" w:space="0" w:color="auto"/>
                <w:bottom w:val="none" w:sz="0" w:space="0" w:color="auto"/>
                <w:right w:val="none" w:sz="0" w:space="0" w:color="auto"/>
              </w:divBdr>
            </w:div>
            <w:div w:id="296376510">
              <w:marLeft w:val="0"/>
              <w:marRight w:val="0"/>
              <w:marTop w:val="0"/>
              <w:marBottom w:val="0"/>
              <w:divBdr>
                <w:top w:val="none" w:sz="0" w:space="0" w:color="auto"/>
                <w:left w:val="none" w:sz="0" w:space="0" w:color="auto"/>
                <w:bottom w:val="none" w:sz="0" w:space="0" w:color="auto"/>
                <w:right w:val="none" w:sz="0" w:space="0" w:color="auto"/>
              </w:divBdr>
            </w:div>
            <w:div w:id="59788586">
              <w:marLeft w:val="0"/>
              <w:marRight w:val="0"/>
              <w:marTop w:val="0"/>
              <w:marBottom w:val="0"/>
              <w:divBdr>
                <w:top w:val="none" w:sz="0" w:space="0" w:color="auto"/>
                <w:left w:val="none" w:sz="0" w:space="0" w:color="auto"/>
                <w:bottom w:val="none" w:sz="0" w:space="0" w:color="auto"/>
                <w:right w:val="none" w:sz="0" w:space="0" w:color="auto"/>
              </w:divBdr>
            </w:div>
            <w:div w:id="1840730302">
              <w:marLeft w:val="0"/>
              <w:marRight w:val="0"/>
              <w:marTop w:val="0"/>
              <w:marBottom w:val="0"/>
              <w:divBdr>
                <w:top w:val="none" w:sz="0" w:space="0" w:color="auto"/>
                <w:left w:val="none" w:sz="0" w:space="0" w:color="auto"/>
                <w:bottom w:val="none" w:sz="0" w:space="0" w:color="auto"/>
                <w:right w:val="none" w:sz="0" w:space="0" w:color="auto"/>
              </w:divBdr>
            </w:div>
            <w:div w:id="507447945">
              <w:marLeft w:val="0"/>
              <w:marRight w:val="0"/>
              <w:marTop w:val="0"/>
              <w:marBottom w:val="0"/>
              <w:divBdr>
                <w:top w:val="none" w:sz="0" w:space="0" w:color="auto"/>
                <w:left w:val="none" w:sz="0" w:space="0" w:color="auto"/>
                <w:bottom w:val="none" w:sz="0" w:space="0" w:color="auto"/>
                <w:right w:val="none" w:sz="0" w:space="0" w:color="auto"/>
              </w:divBdr>
            </w:div>
            <w:div w:id="634139371">
              <w:marLeft w:val="0"/>
              <w:marRight w:val="0"/>
              <w:marTop w:val="0"/>
              <w:marBottom w:val="0"/>
              <w:divBdr>
                <w:top w:val="none" w:sz="0" w:space="0" w:color="auto"/>
                <w:left w:val="none" w:sz="0" w:space="0" w:color="auto"/>
                <w:bottom w:val="none" w:sz="0" w:space="0" w:color="auto"/>
                <w:right w:val="none" w:sz="0" w:space="0" w:color="auto"/>
              </w:divBdr>
            </w:div>
            <w:div w:id="1948265995">
              <w:marLeft w:val="0"/>
              <w:marRight w:val="0"/>
              <w:marTop w:val="0"/>
              <w:marBottom w:val="0"/>
              <w:divBdr>
                <w:top w:val="none" w:sz="0" w:space="0" w:color="auto"/>
                <w:left w:val="none" w:sz="0" w:space="0" w:color="auto"/>
                <w:bottom w:val="none" w:sz="0" w:space="0" w:color="auto"/>
                <w:right w:val="none" w:sz="0" w:space="0" w:color="auto"/>
              </w:divBdr>
            </w:div>
            <w:div w:id="2020228225">
              <w:marLeft w:val="0"/>
              <w:marRight w:val="0"/>
              <w:marTop w:val="0"/>
              <w:marBottom w:val="0"/>
              <w:divBdr>
                <w:top w:val="none" w:sz="0" w:space="0" w:color="auto"/>
                <w:left w:val="none" w:sz="0" w:space="0" w:color="auto"/>
                <w:bottom w:val="none" w:sz="0" w:space="0" w:color="auto"/>
                <w:right w:val="none" w:sz="0" w:space="0" w:color="auto"/>
              </w:divBdr>
            </w:div>
            <w:div w:id="1173956399">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36900677">
              <w:marLeft w:val="0"/>
              <w:marRight w:val="0"/>
              <w:marTop w:val="0"/>
              <w:marBottom w:val="0"/>
              <w:divBdr>
                <w:top w:val="none" w:sz="0" w:space="0" w:color="auto"/>
                <w:left w:val="none" w:sz="0" w:space="0" w:color="auto"/>
                <w:bottom w:val="none" w:sz="0" w:space="0" w:color="auto"/>
                <w:right w:val="none" w:sz="0" w:space="0" w:color="auto"/>
              </w:divBdr>
            </w:div>
            <w:div w:id="1543596459">
              <w:marLeft w:val="0"/>
              <w:marRight w:val="0"/>
              <w:marTop w:val="0"/>
              <w:marBottom w:val="0"/>
              <w:divBdr>
                <w:top w:val="none" w:sz="0" w:space="0" w:color="auto"/>
                <w:left w:val="none" w:sz="0" w:space="0" w:color="auto"/>
                <w:bottom w:val="none" w:sz="0" w:space="0" w:color="auto"/>
                <w:right w:val="none" w:sz="0" w:space="0" w:color="auto"/>
              </w:divBdr>
            </w:div>
            <w:div w:id="1847665889">
              <w:marLeft w:val="0"/>
              <w:marRight w:val="0"/>
              <w:marTop w:val="0"/>
              <w:marBottom w:val="0"/>
              <w:divBdr>
                <w:top w:val="none" w:sz="0" w:space="0" w:color="auto"/>
                <w:left w:val="none" w:sz="0" w:space="0" w:color="auto"/>
                <w:bottom w:val="none" w:sz="0" w:space="0" w:color="auto"/>
                <w:right w:val="none" w:sz="0" w:space="0" w:color="auto"/>
              </w:divBdr>
            </w:div>
            <w:div w:id="1472941208">
              <w:marLeft w:val="0"/>
              <w:marRight w:val="0"/>
              <w:marTop w:val="0"/>
              <w:marBottom w:val="0"/>
              <w:divBdr>
                <w:top w:val="none" w:sz="0" w:space="0" w:color="auto"/>
                <w:left w:val="none" w:sz="0" w:space="0" w:color="auto"/>
                <w:bottom w:val="none" w:sz="0" w:space="0" w:color="auto"/>
                <w:right w:val="none" w:sz="0" w:space="0" w:color="auto"/>
              </w:divBdr>
            </w:div>
            <w:div w:id="1978994868">
              <w:marLeft w:val="0"/>
              <w:marRight w:val="0"/>
              <w:marTop w:val="0"/>
              <w:marBottom w:val="0"/>
              <w:divBdr>
                <w:top w:val="none" w:sz="0" w:space="0" w:color="auto"/>
                <w:left w:val="none" w:sz="0" w:space="0" w:color="auto"/>
                <w:bottom w:val="none" w:sz="0" w:space="0" w:color="auto"/>
                <w:right w:val="none" w:sz="0" w:space="0" w:color="auto"/>
              </w:divBdr>
            </w:div>
            <w:div w:id="1368023924">
              <w:marLeft w:val="0"/>
              <w:marRight w:val="0"/>
              <w:marTop w:val="0"/>
              <w:marBottom w:val="0"/>
              <w:divBdr>
                <w:top w:val="none" w:sz="0" w:space="0" w:color="auto"/>
                <w:left w:val="none" w:sz="0" w:space="0" w:color="auto"/>
                <w:bottom w:val="none" w:sz="0" w:space="0" w:color="auto"/>
                <w:right w:val="none" w:sz="0" w:space="0" w:color="auto"/>
              </w:divBdr>
            </w:div>
            <w:div w:id="2057049650">
              <w:marLeft w:val="0"/>
              <w:marRight w:val="0"/>
              <w:marTop w:val="0"/>
              <w:marBottom w:val="0"/>
              <w:divBdr>
                <w:top w:val="none" w:sz="0" w:space="0" w:color="auto"/>
                <w:left w:val="none" w:sz="0" w:space="0" w:color="auto"/>
                <w:bottom w:val="none" w:sz="0" w:space="0" w:color="auto"/>
                <w:right w:val="none" w:sz="0" w:space="0" w:color="auto"/>
              </w:divBdr>
            </w:div>
            <w:div w:id="255597909">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543251016">
              <w:marLeft w:val="0"/>
              <w:marRight w:val="0"/>
              <w:marTop w:val="0"/>
              <w:marBottom w:val="0"/>
              <w:divBdr>
                <w:top w:val="none" w:sz="0" w:space="0" w:color="auto"/>
                <w:left w:val="none" w:sz="0" w:space="0" w:color="auto"/>
                <w:bottom w:val="none" w:sz="0" w:space="0" w:color="auto"/>
                <w:right w:val="none" w:sz="0" w:space="0" w:color="auto"/>
              </w:divBdr>
            </w:div>
            <w:div w:id="233666279">
              <w:marLeft w:val="0"/>
              <w:marRight w:val="0"/>
              <w:marTop w:val="0"/>
              <w:marBottom w:val="0"/>
              <w:divBdr>
                <w:top w:val="none" w:sz="0" w:space="0" w:color="auto"/>
                <w:left w:val="none" w:sz="0" w:space="0" w:color="auto"/>
                <w:bottom w:val="none" w:sz="0" w:space="0" w:color="auto"/>
                <w:right w:val="none" w:sz="0" w:space="0" w:color="auto"/>
              </w:divBdr>
            </w:div>
            <w:div w:id="671107045">
              <w:marLeft w:val="0"/>
              <w:marRight w:val="0"/>
              <w:marTop w:val="0"/>
              <w:marBottom w:val="0"/>
              <w:divBdr>
                <w:top w:val="none" w:sz="0" w:space="0" w:color="auto"/>
                <w:left w:val="none" w:sz="0" w:space="0" w:color="auto"/>
                <w:bottom w:val="none" w:sz="0" w:space="0" w:color="auto"/>
                <w:right w:val="none" w:sz="0" w:space="0" w:color="auto"/>
              </w:divBdr>
            </w:div>
            <w:div w:id="679627736">
              <w:marLeft w:val="0"/>
              <w:marRight w:val="0"/>
              <w:marTop w:val="0"/>
              <w:marBottom w:val="0"/>
              <w:divBdr>
                <w:top w:val="none" w:sz="0" w:space="0" w:color="auto"/>
                <w:left w:val="none" w:sz="0" w:space="0" w:color="auto"/>
                <w:bottom w:val="none" w:sz="0" w:space="0" w:color="auto"/>
                <w:right w:val="none" w:sz="0" w:space="0" w:color="auto"/>
              </w:divBdr>
            </w:div>
            <w:div w:id="1039667198">
              <w:marLeft w:val="0"/>
              <w:marRight w:val="0"/>
              <w:marTop w:val="0"/>
              <w:marBottom w:val="0"/>
              <w:divBdr>
                <w:top w:val="none" w:sz="0" w:space="0" w:color="auto"/>
                <w:left w:val="none" w:sz="0" w:space="0" w:color="auto"/>
                <w:bottom w:val="none" w:sz="0" w:space="0" w:color="auto"/>
                <w:right w:val="none" w:sz="0" w:space="0" w:color="auto"/>
              </w:divBdr>
            </w:div>
            <w:div w:id="21423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844">
      <w:bodyDiv w:val="1"/>
      <w:marLeft w:val="0"/>
      <w:marRight w:val="0"/>
      <w:marTop w:val="0"/>
      <w:marBottom w:val="0"/>
      <w:divBdr>
        <w:top w:val="none" w:sz="0" w:space="0" w:color="auto"/>
        <w:left w:val="none" w:sz="0" w:space="0" w:color="auto"/>
        <w:bottom w:val="none" w:sz="0" w:space="0" w:color="auto"/>
        <w:right w:val="none" w:sz="0" w:space="0" w:color="auto"/>
      </w:divBdr>
    </w:div>
    <w:div w:id="2024890917">
      <w:bodyDiv w:val="1"/>
      <w:marLeft w:val="0"/>
      <w:marRight w:val="0"/>
      <w:marTop w:val="0"/>
      <w:marBottom w:val="0"/>
      <w:divBdr>
        <w:top w:val="none" w:sz="0" w:space="0" w:color="auto"/>
        <w:left w:val="none" w:sz="0" w:space="0" w:color="auto"/>
        <w:bottom w:val="none" w:sz="0" w:space="0" w:color="auto"/>
        <w:right w:val="none" w:sz="0" w:space="0" w:color="auto"/>
      </w:divBdr>
    </w:div>
    <w:div w:id="2071270021">
      <w:bodyDiv w:val="1"/>
      <w:marLeft w:val="0"/>
      <w:marRight w:val="0"/>
      <w:marTop w:val="0"/>
      <w:marBottom w:val="0"/>
      <w:divBdr>
        <w:top w:val="none" w:sz="0" w:space="0" w:color="auto"/>
        <w:left w:val="none" w:sz="0" w:space="0" w:color="auto"/>
        <w:bottom w:val="none" w:sz="0" w:space="0" w:color="auto"/>
        <w:right w:val="none" w:sz="0" w:space="0" w:color="auto"/>
      </w:divBdr>
    </w:div>
    <w:div w:id="2117629449">
      <w:bodyDiv w:val="1"/>
      <w:marLeft w:val="0"/>
      <w:marRight w:val="0"/>
      <w:marTop w:val="0"/>
      <w:marBottom w:val="0"/>
      <w:divBdr>
        <w:top w:val="none" w:sz="0" w:space="0" w:color="auto"/>
        <w:left w:val="none" w:sz="0" w:space="0" w:color="auto"/>
        <w:bottom w:val="none" w:sz="0" w:space="0" w:color="auto"/>
        <w:right w:val="none" w:sz="0" w:space="0" w:color="auto"/>
      </w:divBdr>
      <w:divsChild>
        <w:div w:id="1896620768">
          <w:marLeft w:val="0"/>
          <w:marRight w:val="0"/>
          <w:marTop w:val="0"/>
          <w:marBottom w:val="0"/>
          <w:divBdr>
            <w:top w:val="none" w:sz="0" w:space="0" w:color="auto"/>
            <w:left w:val="none" w:sz="0" w:space="0" w:color="auto"/>
            <w:bottom w:val="none" w:sz="0" w:space="0" w:color="auto"/>
            <w:right w:val="none" w:sz="0" w:space="0" w:color="auto"/>
          </w:divBdr>
          <w:divsChild>
            <w:div w:id="866910937">
              <w:marLeft w:val="0"/>
              <w:marRight w:val="0"/>
              <w:marTop w:val="0"/>
              <w:marBottom w:val="0"/>
              <w:divBdr>
                <w:top w:val="none" w:sz="0" w:space="0" w:color="auto"/>
                <w:left w:val="none" w:sz="0" w:space="0" w:color="auto"/>
                <w:bottom w:val="none" w:sz="0" w:space="0" w:color="auto"/>
                <w:right w:val="none" w:sz="0" w:space="0" w:color="auto"/>
              </w:divBdr>
            </w:div>
            <w:div w:id="904140618">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2087342475">
              <w:marLeft w:val="0"/>
              <w:marRight w:val="0"/>
              <w:marTop w:val="0"/>
              <w:marBottom w:val="0"/>
              <w:divBdr>
                <w:top w:val="none" w:sz="0" w:space="0" w:color="auto"/>
                <w:left w:val="none" w:sz="0" w:space="0" w:color="auto"/>
                <w:bottom w:val="none" w:sz="0" w:space="0" w:color="auto"/>
                <w:right w:val="none" w:sz="0" w:space="0" w:color="auto"/>
              </w:divBdr>
            </w:div>
            <w:div w:id="1475483852">
              <w:marLeft w:val="0"/>
              <w:marRight w:val="0"/>
              <w:marTop w:val="0"/>
              <w:marBottom w:val="0"/>
              <w:divBdr>
                <w:top w:val="none" w:sz="0" w:space="0" w:color="auto"/>
                <w:left w:val="none" w:sz="0" w:space="0" w:color="auto"/>
                <w:bottom w:val="none" w:sz="0" w:space="0" w:color="auto"/>
                <w:right w:val="none" w:sz="0" w:space="0" w:color="auto"/>
              </w:divBdr>
            </w:div>
            <w:div w:id="1663778557">
              <w:marLeft w:val="0"/>
              <w:marRight w:val="0"/>
              <w:marTop w:val="0"/>
              <w:marBottom w:val="0"/>
              <w:divBdr>
                <w:top w:val="none" w:sz="0" w:space="0" w:color="auto"/>
                <w:left w:val="none" w:sz="0" w:space="0" w:color="auto"/>
                <w:bottom w:val="none" w:sz="0" w:space="0" w:color="auto"/>
                <w:right w:val="none" w:sz="0" w:space="0" w:color="auto"/>
              </w:divBdr>
            </w:div>
            <w:div w:id="474640368">
              <w:marLeft w:val="0"/>
              <w:marRight w:val="0"/>
              <w:marTop w:val="0"/>
              <w:marBottom w:val="0"/>
              <w:divBdr>
                <w:top w:val="none" w:sz="0" w:space="0" w:color="auto"/>
                <w:left w:val="none" w:sz="0" w:space="0" w:color="auto"/>
                <w:bottom w:val="none" w:sz="0" w:space="0" w:color="auto"/>
                <w:right w:val="none" w:sz="0" w:space="0" w:color="auto"/>
              </w:divBdr>
            </w:div>
            <w:div w:id="1883519552">
              <w:marLeft w:val="0"/>
              <w:marRight w:val="0"/>
              <w:marTop w:val="0"/>
              <w:marBottom w:val="0"/>
              <w:divBdr>
                <w:top w:val="none" w:sz="0" w:space="0" w:color="auto"/>
                <w:left w:val="none" w:sz="0" w:space="0" w:color="auto"/>
                <w:bottom w:val="none" w:sz="0" w:space="0" w:color="auto"/>
                <w:right w:val="none" w:sz="0" w:space="0" w:color="auto"/>
              </w:divBdr>
            </w:div>
            <w:div w:id="1188720556">
              <w:marLeft w:val="0"/>
              <w:marRight w:val="0"/>
              <w:marTop w:val="0"/>
              <w:marBottom w:val="0"/>
              <w:divBdr>
                <w:top w:val="none" w:sz="0" w:space="0" w:color="auto"/>
                <w:left w:val="none" w:sz="0" w:space="0" w:color="auto"/>
                <w:bottom w:val="none" w:sz="0" w:space="0" w:color="auto"/>
                <w:right w:val="none" w:sz="0" w:space="0" w:color="auto"/>
              </w:divBdr>
            </w:div>
            <w:div w:id="1276642300">
              <w:marLeft w:val="0"/>
              <w:marRight w:val="0"/>
              <w:marTop w:val="0"/>
              <w:marBottom w:val="0"/>
              <w:divBdr>
                <w:top w:val="none" w:sz="0" w:space="0" w:color="auto"/>
                <w:left w:val="none" w:sz="0" w:space="0" w:color="auto"/>
                <w:bottom w:val="none" w:sz="0" w:space="0" w:color="auto"/>
                <w:right w:val="none" w:sz="0" w:space="0" w:color="auto"/>
              </w:divBdr>
            </w:div>
            <w:div w:id="1513571134">
              <w:marLeft w:val="0"/>
              <w:marRight w:val="0"/>
              <w:marTop w:val="0"/>
              <w:marBottom w:val="0"/>
              <w:divBdr>
                <w:top w:val="none" w:sz="0" w:space="0" w:color="auto"/>
                <w:left w:val="none" w:sz="0" w:space="0" w:color="auto"/>
                <w:bottom w:val="none" w:sz="0" w:space="0" w:color="auto"/>
                <w:right w:val="none" w:sz="0" w:space="0" w:color="auto"/>
              </w:divBdr>
            </w:div>
            <w:div w:id="975069614">
              <w:marLeft w:val="0"/>
              <w:marRight w:val="0"/>
              <w:marTop w:val="0"/>
              <w:marBottom w:val="0"/>
              <w:divBdr>
                <w:top w:val="none" w:sz="0" w:space="0" w:color="auto"/>
                <w:left w:val="none" w:sz="0" w:space="0" w:color="auto"/>
                <w:bottom w:val="none" w:sz="0" w:space="0" w:color="auto"/>
                <w:right w:val="none" w:sz="0" w:space="0" w:color="auto"/>
              </w:divBdr>
            </w:div>
            <w:div w:id="1942031882">
              <w:marLeft w:val="0"/>
              <w:marRight w:val="0"/>
              <w:marTop w:val="0"/>
              <w:marBottom w:val="0"/>
              <w:divBdr>
                <w:top w:val="none" w:sz="0" w:space="0" w:color="auto"/>
                <w:left w:val="none" w:sz="0" w:space="0" w:color="auto"/>
                <w:bottom w:val="none" w:sz="0" w:space="0" w:color="auto"/>
                <w:right w:val="none" w:sz="0" w:space="0" w:color="auto"/>
              </w:divBdr>
            </w:div>
            <w:div w:id="527304362">
              <w:marLeft w:val="0"/>
              <w:marRight w:val="0"/>
              <w:marTop w:val="0"/>
              <w:marBottom w:val="0"/>
              <w:divBdr>
                <w:top w:val="none" w:sz="0" w:space="0" w:color="auto"/>
                <w:left w:val="none" w:sz="0" w:space="0" w:color="auto"/>
                <w:bottom w:val="none" w:sz="0" w:space="0" w:color="auto"/>
                <w:right w:val="none" w:sz="0" w:space="0" w:color="auto"/>
              </w:divBdr>
            </w:div>
            <w:div w:id="525753688">
              <w:marLeft w:val="0"/>
              <w:marRight w:val="0"/>
              <w:marTop w:val="0"/>
              <w:marBottom w:val="0"/>
              <w:divBdr>
                <w:top w:val="none" w:sz="0" w:space="0" w:color="auto"/>
                <w:left w:val="none" w:sz="0" w:space="0" w:color="auto"/>
                <w:bottom w:val="none" w:sz="0" w:space="0" w:color="auto"/>
                <w:right w:val="none" w:sz="0" w:space="0" w:color="auto"/>
              </w:divBdr>
            </w:div>
            <w:div w:id="731126245">
              <w:marLeft w:val="0"/>
              <w:marRight w:val="0"/>
              <w:marTop w:val="0"/>
              <w:marBottom w:val="0"/>
              <w:divBdr>
                <w:top w:val="none" w:sz="0" w:space="0" w:color="auto"/>
                <w:left w:val="none" w:sz="0" w:space="0" w:color="auto"/>
                <w:bottom w:val="none" w:sz="0" w:space="0" w:color="auto"/>
                <w:right w:val="none" w:sz="0" w:space="0" w:color="auto"/>
              </w:divBdr>
            </w:div>
            <w:div w:id="105783232">
              <w:marLeft w:val="0"/>
              <w:marRight w:val="0"/>
              <w:marTop w:val="0"/>
              <w:marBottom w:val="0"/>
              <w:divBdr>
                <w:top w:val="none" w:sz="0" w:space="0" w:color="auto"/>
                <w:left w:val="none" w:sz="0" w:space="0" w:color="auto"/>
                <w:bottom w:val="none" w:sz="0" w:space="0" w:color="auto"/>
                <w:right w:val="none" w:sz="0" w:space="0" w:color="auto"/>
              </w:divBdr>
            </w:div>
            <w:div w:id="598611188">
              <w:marLeft w:val="0"/>
              <w:marRight w:val="0"/>
              <w:marTop w:val="0"/>
              <w:marBottom w:val="0"/>
              <w:divBdr>
                <w:top w:val="none" w:sz="0" w:space="0" w:color="auto"/>
                <w:left w:val="none" w:sz="0" w:space="0" w:color="auto"/>
                <w:bottom w:val="none" w:sz="0" w:space="0" w:color="auto"/>
                <w:right w:val="none" w:sz="0" w:space="0" w:color="auto"/>
              </w:divBdr>
            </w:div>
            <w:div w:id="1695577726">
              <w:marLeft w:val="0"/>
              <w:marRight w:val="0"/>
              <w:marTop w:val="0"/>
              <w:marBottom w:val="0"/>
              <w:divBdr>
                <w:top w:val="none" w:sz="0" w:space="0" w:color="auto"/>
                <w:left w:val="none" w:sz="0" w:space="0" w:color="auto"/>
                <w:bottom w:val="none" w:sz="0" w:space="0" w:color="auto"/>
                <w:right w:val="none" w:sz="0" w:space="0" w:color="auto"/>
              </w:divBdr>
            </w:div>
            <w:div w:id="1818759348">
              <w:marLeft w:val="0"/>
              <w:marRight w:val="0"/>
              <w:marTop w:val="0"/>
              <w:marBottom w:val="0"/>
              <w:divBdr>
                <w:top w:val="none" w:sz="0" w:space="0" w:color="auto"/>
                <w:left w:val="none" w:sz="0" w:space="0" w:color="auto"/>
                <w:bottom w:val="none" w:sz="0" w:space="0" w:color="auto"/>
                <w:right w:val="none" w:sz="0" w:space="0" w:color="auto"/>
              </w:divBdr>
            </w:div>
            <w:div w:id="1391883676">
              <w:marLeft w:val="0"/>
              <w:marRight w:val="0"/>
              <w:marTop w:val="0"/>
              <w:marBottom w:val="0"/>
              <w:divBdr>
                <w:top w:val="none" w:sz="0" w:space="0" w:color="auto"/>
                <w:left w:val="none" w:sz="0" w:space="0" w:color="auto"/>
                <w:bottom w:val="none" w:sz="0" w:space="0" w:color="auto"/>
                <w:right w:val="none" w:sz="0" w:space="0" w:color="auto"/>
              </w:divBdr>
            </w:div>
            <w:div w:id="195197382">
              <w:marLeft w:val="0"/>
              <w:marRight w:val="0"/>
              <w:marTop w:val="0"/>
              <w:marBottom w:val="0"/>
              <w:divBdr>
                <w:top w:val="none" w:sz="0" w:space="0" w:color="auto"/>
                <w:left w:val="none" w:sz="0" w:space="0" w:color="auto"/>
                <w:bottom w:val="none" w:sz="0" w:space="0" w:color="auto"/>
                <w:right w:val="none" w:sz="0" w:space="0" w:color="auto"/>
              </w:divBdr>
            </w:div>
            <w:div w:id="1244413383">
              <w:marLeft w:val="0"/>
              <w:marRight w:val="0"/>
              <w:marTop w:val="0"/>
              <w:marBottom w:val="0"/>
              <w:divBdr>
                <w:top w:val="none" w:sz="0" w:space="0" w:color="auto"/>
                <w:left w:val="none" w:sz="0" w:space="0" w:color="auto"/>
                <w:bottom w:val="none" w:sz="0" w:space="0" w:color="auto"/>
                <w:right w:val="none" w:sz="0" w:space="0" w:color="auto"/>
              </w:divBdr>
            </w:div>
            <w:div w:id="609360270">
              <w:marLeft w:val="0"/>
              <w:marRight w:val="0"/>
              <w:marTop w:val="0"/>
              <w:marBottom w:val="0"/>
              <w:divBdr>
                <w:top w:val="none" w:sz="0" w:space="0" w:color="auto"/>
                <w:left w:val="none" w:sz="0" w:space="0" w:color="auto"/>
                <w:bottom w:val="none" w:sz="0" w:space="0" w:color="auto"/>
                <w:right w:val="none" w:sz="0" w:space="0" w:color="auto"/>
              </w:divBdr>
            </w:div>
            <w:div w:id="2106656523">
              <w:marLeft w:val="0"/>
              <w:marRight w:val="0"/>
              <w:marTop w:val="0"/>
              <w:marBottom w:val="0"/>
              <w:divBdr>
                <w:top w:val="none" w:sz="0" w:space="0" w:color="auto"/>
                <w:left w:val="none" w:sz="0" w:space="0" w:color="auto"/>
                <w:bottom w:val="none" w:sz="0" w:space="0" w:color="auto"/>
                <w:right w:val="none" w:sz="0" w:space="0" w:color="auto"/>
              </w:divBdr>
            </w:div>
            <w:div w:id="1065646298">
              <w:marLeft w:val="0"/>
              <w:marRight w:val="0"/>
              <w:marTop w:val="0"/>
              <w:marBottom w:val="0"/>
              <w:divBdr>
                <w:top w:val="none" w:sz="0" w:space="0" w:color="auto"/>
                <w:left w:val="none" w:sz="0" w:space="0" w:color="auto"/>
                <w:bottom w:val="none" w:sz="0" w:space="0" w:color="auto"/>
                <w:right w:val="none" w:sz="0" w:space="0" w:color="auto"/>
              </w:divBdr>
            </w:div>
            <w:div w:id="1785882744">
              <w:marLeft w:val="0"/>
              <w:marRight w:val="0"/>
              <w:marTop w:val="0"/>
              <w:marBottom w:val="0"/>
              <w:divBdr>
                <w:top w:val="none" w:sz="0" w:space="0" w:color="auto"/>
                <w:left w:val="none" w:sz="0" w:space="0" w:color="auto"/>
                <w:bottom w:val="none" w:sz="0" w:space="0" w:color="auto"/>
                <w:right w:val="none" w:sz="0" w:space="0" w:color="auto"/>
              </w:divBdr>
            </w:div>
            <w:div w:id="2006131877">
              <w:marLeft w:val="0"/>
              <w:marRight w:val="0"/>
              <w:marTop w:val="0"/>
              <w:marBottom w:val="0"/>
              <w:divBdr>
                <w:top w:val="none" w:sz="0" w:space="0" w:color="auto"/>
                <w:left w:val="none" w:sz="0" w:space="0" w:color="auto"/>
                <w:bottom w:val="none" w:sz="0" w:space="0" w:color="auto"/>
                <w:right w:val="none" w:sz="0" w:space="0" w:color="auto"/>
              </w:divBdr>
            </w:div>
            <w:div w:id="1750347376">
              <w:marLeft w:val="0"/>
              <w:marRight w:val="0"/>
              <w:marTop w:val="0"/>
              <w:marBottom w:val="0"/>
              <w:divBdr>
                <w:top w:val="none" w:sz="0" w:space="0" w:color="auto"/>
                <w:left w:val="none" w:sz="0" w:space="0" w:color="auto"/>
                <w:bottom w:val="none" w:sz="0" w:space="0" w:color="auto"/>
                <w:right w:val="none" w:sz="0" w:space="0" w:color="auto"/>
              </w:divBdr>
            </w:div>
            <w:div w:id="530462379">
              <w:marLeft w:val="0"/>
              <w:marRight w:val="0"/>
              <w:marTop w:val="0"/>
              <w:marBottom w:val="0"/>
              <w:divBdr>
                <w:top w:val="none" w:sz="0" w:space="0" w:color="auto"/>
                <w:left w:val="none" w:sz="0" w:space="0" w:color="auto"/>
                <w:bottom w:val="none" w:sz="0" w:space="0" w:color="auto"/>
                <w:right w:val="none" w:sz="0" w:space="0" w:color="auto"/>
              </w:divBdr>
            </w:div>
            <w:div w:id="1686133150">
              <w:marLeft w:val="0"/>
              <w:marRight w:val="0"/>
              <w:marTop w:val="0"/>
              <w:marBottom w:val="0"/>
              <w:divBdr>
                <w:top w:val="none" w:sz="0" w:space="0" w:color="auto"/>
                <w:left w:val="none" w:sz="0" w:space="0" w:color="auto"/>
                <w:bottom w:val="none" w:sz="0" w:space="0" w:color="auto"/>
                <w:right w:val="none" w:sz="0" w:space="0" w:color="auto"/>
              </w:divBdr>
            </w:div>
            <w:div w:id="831290854">
              <w:marLeft w:val="0"/>
              <w:marRight w:val="0"/>
              <w:marTop w:val="0"/>
              <w:marBottom w:val="0"/>
              <w:divBdr>
                <w:top w:val="none" w:sz="0" w:space="0" w:color="auto"/>
                <w:left w:val="none" w:sz="0" w:space="0" w:color="auto"/>
                <w:bottom w:val="none" w:sz="0" w:space="0" w:color="auto"/>
                <w:right w:val="none" w:sz="0" w:space="0" w:color="auto"/>
              </w:divBdr>
            </w:div>
            <w:div w:id="507210945">
              <w:marLeft w:val="0"/>
              <w:marRight w:val="0"/>
              <w:marTop w:val="0"/>
              <w:marBottom w:val="0"/>
              <w:divBdr>
                <w:top w:val="none" w:sz="0" w:space="0" w:color="auto"/>
                <w:left w:val="none" w:sz="0" w:space="0" w:color="auto"/>
                <w:bottom w:val="none" w:sz="0" w:space="0" w:color="auto"/>
                <w:right w:val="none" w:sz="0" w:space="0" w:color="auto"/>
              </w:divBdr>
            </w:div>
            <w:div w:id="11130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pgp.org/" TargetMode="External"/><Relationship Id="rId18" Type="http://schemas.openxmlformats.org/officeDocument/2006/relationships/hyperlink" Target="https://en.wikipedia.org/wiki/Five_Eyes" TargetMode="External"/><Relationship Id="rId26" Type="http://schemas.openxmlformats.org/officeDocument/2006/relationships/hyperlink" Target="https://ed25519.cr.yp.to/" TargetMode="External"/><Relationship Id="rId3" Type="http://schemas.openxmlformats.org/officeDocument/2006/relationships/styles" Target="styles.xml"/><Relationship Id="rId21" Type="http://schemas.openxmlformats.org/officeDocument/2006/relationships/hyperlink" Target="https://github.com/signalapp/libsignal-protocol-jav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stackexchange.com/questions/6290/how-is-it-possible-that-people-observing-an-https-connection-being-established-w" TargetMode="External"/><Relationship Id="rId17" Type="http://schemas.openxmlformats.org/officeDocument/2006/relationships/hyperlink" Target="https://en.wikipedia.org/wiki/Certificate_authority" TargetMode="External"/><Relationship Id="rId25" Type="http://schemas.openxmlformats.org/officeDocument/2006/relationships/hyperlink" Target="https://en.wikipedia.org/wiki/Daniel_J._Bernstei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sl.com/faqs/what-is-a-certificate-authority/" TargetMode="External"/><Relationship Id="rId20" Type="http://schemas.openxmlformats.org/officeDocument/2006/relationships/hyperlink" Target="https://signal.org/"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curity.stackexchange.com/questions/20803/how-does-ssl-tls-work" TargetMode="External"/><Relationship Id="rId24" Type="http://schemas.openxmlformats.org/officeDocument/2006/relationships/hyperlink" Target="https://en.wikipedia.org/wiki/Curve2551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youtube.com/watch?v=wyz_2DEah4o" TargetMode="External"/><Relationship Id="rId28" Type="http://schemas.openxmlformats.org/officeDocument/2006/relationships/image" Target="media/image6.png"/><Relationship Id="rId10" Type="http://schemas.openxmlformats.org/officeDocument/2006/relationships/hyperlink" Target="https://www.youtube.com/watch?v=37irG5pKur8"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docs/en/cics-tg-zos/9.3.0?topic=ssl-how-connection-is-established" TargetMode="External"/><Relationship Id="rId22" Type="http://schemas.openxmlformats.org/officeDocument/2006/relationships/image" Target="media/image5.png"/><Relationship Id="rId27" Type="http://schemas.openxmlformats.org/officeDocument/2006/relationships/hyperlink" Target="https://blog.cloudflare.com/it-takes-two-to-chacha-poly/" TargetMode="External"/><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uelh/Library/Containers/com.microsoft.Word/Data/Library/Application%20Support/Microsoft/Office/16.0/DTS/en-US%7b6CC33B31-BA08-E14F-B0A6-D118FF26E7D1%7d/%7bC238197E-06C3-E141-B798-B8749F5DBA63%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44EDA6C6BCEA4EB0211237B0C0648C"/>
        <w:category>
          <w:name w:val="General"/>
          <w:gallery w:val="placeholder"/>
        </w:category>
        <w:types>
          <w:type w:val="bbPlcHdr"/>
        </w:types>
        <w:behaviors>
          <w:behavior w:val="content"/>
        </w:behaviors>
        <w:guid w:val="{DB9CDA1A-1D83-454A-A4B0-91A03D28D8E8}"/>
      </w:docPartPr>
      <w:docPartBody>
        <w:p w:rsidR="001F3FA0" w:rsidRDefault="008E52AB">
          <w:pPr>
            <w:pStyle w:val="BC44EDA6C6BCEA4EB0211237B0C0648C"/>
          </w:pPr>
          <w:r>
            <w:rPr>
              <w:noProof/>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AB"/>
    <w:rsid w:val="00086E08"/>
    <w:rsid w:val="000B51B7"/>
    <w:rsid w:val="000E4EB4"/>
    <w:rsid w:val="00193CD3"/>
    <w:rsid w:val="001F3FA0"/>
    <w:rsid w:val="004A48B1"/>
    <w:rsid w:val="004E424D"/>
    <w:rsid w:val="00705ED0"/>
    <w:rsid w:val="007836AA"/>
    <w:rsid w:val="007D2FBA"/>
    <w:rsid w:val="008103B2"/>
    <w:rsid w:val="008E52AB"/>
    <w:rsid w:val="009C43C5"/>
    <w:rsid w:val="009F56BB"/>
    <w:rsid w:val="00A745FE"/>
    <w:rsid w:val="00AB4459"/>
    <w:rsid w:val="00BB7860"/>
    <w:rsid w:val="00BD698B"/>
    <w:rsid w:val="00D61BF8"/>
    <w:rsid w:val="00F60FEE"/>
    <w:rsid w:val="00FD1835"/>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9676BF8EC1F641977133657AD1CF6E">
    <w:name w:val="819676BF8EC1F641977133657AD1CF6E"/>
  </w:style>
  <w:style w:type="paragraph" w:customStyle="1" w:styleId="1D2B0CC75C02C34D8C135088630E869C">
    <w:name w:val="1D2B0CC75C02C34D8C135088630E869C"/>
  </w:style>
  <w:style w:type="paragraph" w:customStyle="1" w:styleId="BC44EDA6C6BCEA4EB0211237B0C0648C">
    <w:name w:val="BC44EDA6C6BCEA4EB0211237B0C0648C"/>
  </w:style>
  <w:style w:type="paragraph" w:customStyle="1" w:styleId="24226CC11DFAF848AFB4C882EFF28C05">
    <w:name w:val="24226CC11DFAF848AFB4C882EFF28C05"/>
  </w:style>
  <w:style w:type="paragraph" w:customStyle="1" w:styleId="6FF2162B1780B04B9AE9BFEC5796661A">
    <w:name w:val="6FF2162B1780B04B9AE9BFEC5796661A"/>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51DFFDA287ECCF4F86EC08B921D05483">
    <w:name w:val="51DFFDA287ECCF4F86EC08B921D05483"/>
  </w:style>
  <w:style w:type="paragraph" w:customStyle="1" w:styleId="0FA92D8682DDF8478031C72A1FA3727C">
    <w:name w:val="0FA92D8682DDF8478031C72A1FA3727C"/>
  </w:style>
  <w:style w:type="paragraph" w:customStyle="1" w:styleId="6C324745E5DFAA42B9A3DEBE60DB51BB">
    <w:name w:val="6C324745E5DFAA42B9A3DEBE60DB51BB"/>
  </w:style>
  <w:style w:type="paragraph" w:customStyle="1" w:styleId="4CAA1DD001B499499C6F83622D55F11C">
    <w:name w:val="4CAA1DD001B499499C6F83622D55F11C"/>
  </w:style>
  <w:style w:type="paragraph" w:customStyle="1" w:styleId="D0EF91F4461EA7478A39E4ADC33C0B8B">
    <w:name w:val="D0EF91F4461EA7478A39E4ADC33C0B8B"/>
  </w:style>
  <w:style w:type="paragraph" w:customStyle="1" w:styleId="5649CF0958DDA84E95E40E5BD6D0B603">
    <w:name w:val="5649CF0958DDA84E95E40E5BD6D0B603"/>
  </w:style>
  <w:style w:type="paragraph" w:customStyle="1" w:styleId="D1E02359F0AEC04A878E17FF46FFE8F2">
    <w:name w:val="D1E02359F0AEC04A878E17FF46FFE8F2"/>
  </w:style>
  <w:style w:type="paragraph" w:customStyle="1" w:styleId="E7C0BDD0AE3B8C4BBABAB13CB5C8C29F">
    <w:name w:val="E7C0BDD0AE3B8C4BBABAB13CB5C8C29F"/>
  </w:style>
  <w:style w:type="paragraph" w:customStyle="1" w:styleId="3EEE3F17DD70C64EB146CD313B67CF79">
    <w:name w:val="3EEE3F17DD70C64EB146CD313B67CF79"/>
  </w:style>
  <w:style w:type="paragraph" w:customStyle="1" w:styleId="B6259C93BD3AE34CB97A7DFF915A70CB">
    <w:name w:val="B6259C93BD3AE34CB97A7DFF915A70CB"/>
  </w:style>
  <w:style w:type="paragraph" w:customStyle="1" w:styleId="D6E5E3C1A70D42468D8430FAB31D0130">
    <w:name w:val="D6E5E3C1A70D42468D8430FAB31D0130"/>
  </w:style>
  <w:style w:type="paragraph" w:customStyle="1" w:styleId="883B1279207AED469BD1912E029D297B">
    <w:name w:val="883B1279207AED469BD1912E029D297B"/>
  </w:style>
  <w:style w:type="paragraph" w:customStyle="1" w:styleId="A0C407955588334DAAFAC17F230C90A2">
    <w:name w:val="A0C407955588334DAAFAC17F230C90A2"/>
  </w:style>
  <w:style w:type="character" w:styleId="PlaceholderText">
    <w:name w:val="Placeholder Text"/>
    <w:basedOn w:val="DefaultParagraphFont"/>
    <w:uiPriority w:val="99"/>
    <w:semiHidden/>
    <w:rsid w:val="00086E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38F07-4CBF-D540-81FF-422EF2B0A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{C238197E-06C3-E141-B798-B8749F5DBA63}tf10002081.dotx</Template>
  <TotalTime>0</TotalTime>
  <Pages>27</Pages>
  <Words>6900</Words>
  <Characters>39400</Characters>
  <Application>Microsoft Office Word</Application>
  <DocSecurity>8</DocSecurity>
  <Lines>1064</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2023-10-31T09:20:00Z</dcterms:created>
  <dcterms:modified xsi:type="dcterms:W3CDTF">2023-11-03T00:02:00Z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